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E21B9" w14:textId="198F75BB" w:rsidR="009B6C98" w:rsidRDefault="000C197B" w:rsidP="009B6C98">
      <w:pPr>
        <w:pStyle w:val="Titre"/>
        <w:jc w:val="center"/>
      </w:pPr>
      <w:r>
        <w:rPr>
          <w:noProof/>
        </w:rPr>
        <mc:AlternateContent>
          <mc:Choice Requires="wps">
            <w:drawing>
              <wp:anchor distT="0" distB="0" distL="114300" distR="114300" simplePos="0" relativeHeight="251679744" behindDoc="0" locked="0" layoutInCell="1" allowOverlap="1" wp14:anchorId="01CB2BBF" wp14:editId="68CDFFAC">
                <wp:simplePos x="0" y="0"/>
                <wp:positionH relativeFrom="column">
                  <wp:posOffset>2974959</wp:posOffset>
                </wp:positionH>
                <wp:positionV relativeFrom="paragraph">
                  <wp:posOffset>-1168812</wp:posOffset>
                </wp:positionV>
                <wp:extent cx="6062751" cy="2564837"/>
                <wp:effectExtent l="1577340" t="175260" r="1591945" b="182245"/>
                <wp:wrapNone/>
                <wp:docPr id="20" name="Zone de texte 20"/>
                <wp:cNvGraphicFramePr/>
                <a:graphic xmlns:a="http://schemas.openxmlformats.org/drawingml/2006/main">
                  <a:graphicData uri="http://schemas.microsoft.com/office/word/2010/wordprocessingShape">
                    <wps:wsp>
                      <wps:cNvSpPr txBox="1"/>
                      <wps:spPr>
                        <a:xfrm rot="3179953">
                          <a:off x="0" y="0"/>
                          <a:ext cx="6062751" cy="2564837"/>
                        </a:xfrm>
                        <a:prstGeom prst="rect">
                          <a:avLst/>
                        </a:prstGeom>
                        <a:solidFill>
                          <a:schemeClr val="accent6">
                            <a:lumMod val="60000"/>
                            <a:lumOff val="40000"/>
                          </a:schemeClr>
                        </a:solidFill>
                        <a:ln w="6350">
                          <a:solidFill>
                            <a:schemeClr val="accent6">
                              <a:lumMod val="40000"/>
                              <a:lumOff val="60000"/>
                            </a:schemeClr>
                          </a:solidFill>
                        </a:ln>
                      </wps:spPr>
                      <wps:txbx>
                        <w:txbxContent>
                          <w:p w14:paraId="263AC283" w14:textId="77777777" w:rsidR="009B6C98" w:rsidRDefault="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B2BBF" id="_x0000_t202" coordsize="21600,21600" o:spt="202" path="m,l,21600r21600,l21600,xe">
                <v:stroke joinstyle="miter"/>
                <v:path gradientshapeok="t" o:connecttype="rect"/>
              </v:shapetype>
              <v:shape id="Zone de texte 20" o:spid="_x0000_s1026" type="#_x0000_t202" style="position:absolute;left:0;text-align:left;margin-left:234.25pt;margin-top:-92.05pt;width:477.4pt;height:201.95pt;rotation:347335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" fillcolor="#a8d08d [1945]" strokecolor="#c5e0b3 [1305]" strokeweight=".5pt">
                <v:textbox>
                  <w:txbxContent>
                    <w:p w14:paraId="263AC283" w14:textId="77777777" w:rsidR="009B6C98" w:rsidRDefault="009B6C98"/>
                  </w:txbxContent>
                </v:textbox>
              </v:shape>
            </w:pict>
          </mc:Fallback>
        </mc:AlternateContent>
      </w:r>
    </w:p>
    <w:p w14:paraId="0B666FCB" w14:textId="5F2B41FD" w:rsidR="009B6C98" w:rsidRDefault="009B6C98" w:rsidP="009B6C98">
      <w:pPr>
        <w:pStyle w:val="Titre"/>
        <w:jc w:val="center"/>
      </w:pPr>
    </w:p>
    <w:p w14:paraId="455ABF23" w14:textId="2EBC84FB" w:rsidR="009B6C98" w:rsidRDefault="009B6C98" w:rsidP="009B6C98">
      <w:pPr>
        <w:pStyle w:val="Titre"/>
        <w:jc w:val="center"/>
      </w:pPr>
      <w:r>
        <w:rPr>
          <w:noProof/>
        </w:rPr>
        <mc:AlternateContent>
          <mc:Choice Requires="wps">
            <w:drawing>
              <wp:anchor distT="0" distB="0" distL="114300" distR="114300" simplePos="0" relativeHeight="251681792" behindDoc="0" locked="0" layoutInCell="1" allowOverlap="1" wp14:anchorId="7E3C4BCE" wp14:editId="53F7E8B3">
                <wp:simplePos x="0" y="0"/>
                <wp:positionH relativeFrom="column">
                  <wp:posOffset>995981</wp:posOffset>
                </wp:positionH>
                <wp:positionV relativeFrom="paragraph">
                  <wp:posOffset>429166</wp:posOffset>
                </wp:positionV>
                <wp:extent cx="7480935" cy="457521"/>
                <wp:effectExtent l="2216468" t="0" r="2126932" b="0"/>
                <wp:wrapNone/>
                <wp:docPr id="21" name="Zone de texte 21"/>
                <wp:cNvGraphicFramePr/>
                <a:graphic xmlns:a="http://schemas.openxmlformats.org/drawingml/2006/main">
                  <a:graphicData uri="http://schemas.microsoft.com/office/word/2010/wordprocessingShape">
                    <wps:wsp>
                      <wps:cNvSpPr txBox="1"/>
                      <wps:spPr>
                        <a:xfrm rot="3179953">
                          <a:off x="0" y="0"/>
                          <a:ext cx="7480935" cy="457521"/>
                        </a:xfrm>
                        <a:prstGeom prst="rect">
                          <a:avLst/>
                        </a:prstGeom>
                        <a:solidFill>
                          <a:schemeClr val="accent6">
                            <a:lumMod val="60000"/>
                            <a:lumOff val="40000"/>
                          </a:schemeClr>
                        </a:solidFill>
                        <a:ln w="6350">
                          <a:solidFill>
                            <a:schemeClr val="accent6">
                              <a:lumMod val="40000"/>
                              <a:lumOff val="60000"/>
                            </a:schemeClr>
                          </a:solidFill>
                        </a:ln>
                      </wps:spPr>
                      <wps:txbx>
                        <w:txbxContent>
                          <w:p w14:paraId="6BA2CFD3" w14:textId="77777777" w:rsidR="009B6C98" w:rsidRDefault="009B6C98" w:rsidP="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C4BCE" id="Zone de texte 21" o:spid="_x0000_s1027" type="#_x0000_t202" style="position:absolute;left:0;text-align:left;margin-left:78.4pt;margin-top:33.8pt;width:589.05pt;height:36.05pt;rotation:3473357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" fillcolor="#a8d08d [1945]" strokecolor="#c5e0b3 [1305]" strokeweight=".5pt">
                <v:textbox>
                  <w:txbxContent>
                    <w:p w14:paraId="6BA2CFD3" w14:textId="77777777" w:rsidR="009B6C98" w:rsidRDefault="009B6C98" w:rsidP="009B6C98"/>
                  </w:txbxContent>
                </v:textbox>
              </v:shape>
            </w:pict>
          </mc:Fallback>
        </mc:AlternateContent>
      </w:r>
    </w:p>
    <w:p w14:paraId="146549D0" w14:textId="4783B84C" w:rsidR="009B6C98" w:rsidRDefault="009B6C98" w:rsidP="009B6C98">
      <w:pPr>
        <w:pStyle w:val="Titre"/>
        <w:jc w:val="center"/>
      </w:pPr>
      <w:r>
        <w:rPr>
          <w:noProof/>
        </w:rPr>
        <mc:AlternateContent>
          <mc:Choice Requires="wps">
            <w:drawing>
              <wp:anchor distT="0" distB="0" distL="114300" distR="114300" simplePos="0" relativeHeight="251683840" behindDoc="0" locked="0" layoutInCell="1" allowOverlap="1" wp14:anchorId="5B40E9E1" wp14:editId="3A1264E1">
                <wp:simplePos x="0" y="0"/>
                <wp:positionH relativeFrom="column">
                  <wp:posOffset>1136951</wp:posOffset>
                </wp:positionH>
                <wp:positionV relativeFrom="paragraph">
                  <wp:posOffset>16416</wp:posOffset>
                </wp:positionV>
                <wp:extent cx="7480935" cy="109220"/>
                <wp:effectExtent l="2219008" t="0" r="2224722" b="0"/>
                <wp:wrapNone/>
                <wp:docPr id="23" name="Zone de texte 23"/>
                <wp:cNvGraphicFramePr/>
                <a:graphic xmlns:a="http://schemas.openxmlformats.org/drawingml/2006/main">
                  <a:graphicData uri="http://schemas.microsoft.com/office/word/2010/wordprocessingShape">
                    <wps:wsp>
                      <wps:cNvSpPr txBox="1"/>
                      <wps:spPr>
                        <a:xfrm rot="3179953">
                          <a:off x="0" y="0"/>
                          <a:ext cx="7480935" cy="109220"/>
                        </a:xfrm>
                        <a:prstGeom prst="rect">
                          <a:avLst/>
                        </a:prstGeom>
                        <a:solidFill>
                          <a:schemeClr val="accent6">
                            <a:lumMod val="75000"/>
                          </a:schemeClr>
                        </a:solidFill>
                        <a:ln w="6350">
                          <a:solidFill>
                            <a:schemeClr val="accent6">
                              <a:lumMod val="75000"/>
                            </a:schemeClr>
                          </a:solidFill>
                        </a:ln>
                      </wps:spPr>
                      <wps:txbx>
                        <w:txbxContent>
                          <w:p w14:paraId="5B555BB2" w14:textId="77777777" w:rsidR="009B6C98" w:rsidRDefault="009B6C98" w:rsidP="009B6C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0E9E1" id="Zone de texte 23" o:spid="_x0000_s1028" type="#_x0000_t202" style="position:absolute;left:0;text-align:left;margin-left:89.5pt;margin-top:1.3pt;width:589.05pt;height:8.6pt;rotation:3473357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" fillcolor="#538135 [2409]" strokecolor="#538135 [2409]" strokeweight=".5pt">
                <v:textbox>
                  <w:txbxContent>
                    <w:p w14:paraId="5B555BB2" w14:textId="77777777" w:rsidR="009B6C98" w:rsidRDefault="009B6C98" w:rsidP="009B6C98"/>
                  </w:txbxContent>
                </v:textbox>
              </v:shape>
            </w:pict>
          </mc:Fallback>
        </mc:AlternateContent>
      </w:r>
    </w:p>
    <w:p w14:paraId="53F74FD3" w14:textId="07FFEFB1" w:rsidR="009B6C98" w:rsidRDefault="009B6C98" w:rsidP="009B6C98">
      <w:pPr>
        <w:pStyle w:val="Titre"/>
        <w:jc w:val="center"/>
      </w:pPr>
    </w:p>
    <w:p w14:paraId="080A4D47" w14:textId="5A0818F4" w:rsidR="009B6C98" w:rsidRDefault="009B6C98" w:rsidP="009B6C98">
      <w:pPr>
        <w:pStyle w:val="Titre"/>
        <w:jc w:val="center"/>
      </w:pPr>
    </w:p>
    <w:p w14:paraId="45A50D2C" w14:textId="656EDFB6" w:rsidR="009B6C98" w:rsidRDefault="009B6C98" w:rsidP="009B6C98">
      <w:pPr>
        <w:pStyle w:val="Titre"/>
        <w:jc w:val="center"/>
      </w:pPr>
    </w:p>
    <w:p w14:paraId="0FF934EA" w14:textId="2EE4B938" w:rsidR="009B6C98" w:rsidRDefault="009B6C98" w:rsidP="009B6C98">
      <w:pPr>
        <w:pStyle w:val="Titre"/>
        <w:jc w:val="center"/>
      </w:pPr>
    </w:p>
    <w:p w14:paraId="3B692604" w14:textId="16AD63B6" w:rsidR="00C930E9" w:rsidRPr="009B6C98" w:rsidRDefault="00D555FD" w:rsidP="009B6C98">
      <w:pPr>
        <w:pStyle w:val="Titre"/>
        <w:jc w:val="center"/>
        <w:rPr>
          <w:b/>
          <w:bCs/>
          <w:color w:val="538135" w:themeColor="accent6" w:themeShade="BF"/>
          <w:sz w:val="144"/>
          <w:szCs w:val="144"/>
        </w:rPr>
      </w:pPr>
      <w:r>
        <w:rPr>
          <w:noProof/>
        </w:rPr>
        <w:drawing>
          <wp:anchor distT="0" distB="0" distL="114300" distR="114300" simplePos="0" relativeHeight="251685888" behindDoc="0" locked="0" layoutInCell="1" allowOverlap="1" wp14:anchorId="4F55D3D5" wp14:editId="2EC5A50F">
            <wp:simplePos x="0" y="0"/>
            <wp:positionH relativeFrom="column">
              <wp:posOffset>1737360</wp:posOffset>
            </wp:positionH>
            <wp:positionV relativeFrom="paragraph">
              <wp:posOffset>369570</wp:posOffset>
            </wp:positionV>
            <wp:extent cx="581025" cy="581025"/>
            <wp:effectExtent l="0" t="0" r="9525" b="9525"/>
            <wp:wrapNone/>
            <wp:docPr id="29" name="Graphique 29" descr="Volley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Volley contou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1025" cy="58102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b/>
          <w:bCs/>
          <w:color w:val="538135" w:themeColor="accent6" w:themeShade="BF"/>
          <w:sz w:val="144"/>
          <w:szCs w:val="144"/>
        </w:rPr>
        <w:t xml:space="preserve">V  </w:t>
      </w:r>
      <w:proofErr w:type="spellStart"/>
      <w:r w:rsidR="009B6C98" w:rsidRPr="009B6C98">
        <w:rPr>
          <w:b/>
          <w:bCs/>
          <w:color w:val="538135" w:themeColor="accent6" w:themeShade="BF"/>
          <w:sz w:val="144"/>
          <w:szCs w:val="144"/>
        </w:rPr>
        <w:t>lScore</w:t>
      </w:r>
      <w:proofErr w:type="spellEnd"/>
      <w:proofErr w:type="gramEnd"/>
    </w:p>
    <w:p w14:paraId="4BE43A40" w14:textId="099F894E" w:rsidR="00C930E9" w:rsidRDefault="009B6C98" w:rsidP="009B6C98">
      <w:pPr>
        <w:pStyle w:val="TM1"/>
      </w:pPr>
      <w:r>
        <w:t>Alexander Gaillard – CID4A</w:t>
      </w:r>
    </w:p>
    <w:p w14:paraId="4AE0D83C" w14:textId="79B7BD27" w:rsidR="009B6C98" w:rsidRDefault="00B808A8" w:rsidP="009B6C98">
      <w:pPr>
        <w:jc w:val="center"/>
      </w:pPr>
      <w:r>
        <w:t>02</w:t>
      </w:r>
      <w:r w:rsidR="009B6C98">
        <w:t>.0</w:t>
      </w:r>
      <w:r>
        <w:t>5</w:t>
      </w:r>
      <w:r w:rsidR="009B6C98">
        <w:t>.2024 – ETML</w:t>
      </w:r>
    </w:p>
    <w:p w14:paraId="60FE680E" w14:textId="1868C605" w:rsidR="009B6C98" w:rsidRPr="009B6C98" w:rsidRDefault="009B6C98" w:rsidP="009B6C98">
      <w:pPr>
        <w:jc w:val="center"/>
      </w:pPr>
      <w:r>
        <w:t>TPI Supervisé par Xavier Carrel</w:t>
      </w:r>
    </w:p>
    <w:p w14:paraId="0D9B7814" w14:textId="06FB1E60" w:rsidR="00C930E9" w:rsidRDefault="00C930E9" w:rsidP="009B6C98">
      <w:pPr>
        <w:pStyle w:val="TM1"/>
      </w:pPr>
    </w:p>
    <w:p w14:paraId="205A4E0A" w14:textId="7007224E" w:rsidR="00C930E9" w:rsidRDefault="00C930E9" w:rsidP="009B6C98">
      <w:pPr>
        <w:pStyle w:val="TM1"/>
      </w:pPr>
    </w:p>
    <w:p w14:paraId="4370A701" w14:textId="74C9BB51" w:rsidR="00C930E9" w:rsidRDefault="00C930E9" w:rsidP="009B6C98">
      <w:pPr>
        <w:pStyle w:val="TM1"/>
      </w:pPr>
    </w:p>
    <w:p w14:paraId="47EA3AFA" w14:textId="4C8CFF7C" w:rsidR="003F2179" w:rsidRPr="00791020" w:rsidRDefault="00C930E9" w:rsidP="00791020">
      <w:r>
        <w:br w:type="page"/>
      </w:r>
      <w:r w:rsidR="003F2179" w:rsidRPr="003F2179">
        <w:rPr>
          <w:u w:val="single"/>
        </w:rPr>
        <w:lastRenderedPageBreak/>
        <w:t>Table des matières</w:t>
      </w:r>
    </w:p>
    <w:p w14:paraId="7D51AA87" w14:textId="68C6D08D" w:rsidR="00C3533A"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68046908" w:history="1">
        <w:r w:rsidR="00C3533A" w:rsidRPr="00696042">
          <w:rPr>
            <w:rStyle w:val="Lienhypertexte"/>
          </w:rPr>
          <w:t>1</w:t>
        </w:r>
        <w:r w:rsidR="00C3533A">
          <w:rPr>
            <w:rFonts w:asciiTheme="minorHAnsi" w:eastAsiaTheme="minorEastAsia" w:hAnsiTheme="minorHAnsi" w:cstheme="minorBidi"/>
            <w:kern w:val="2"/>
            <w:sz w:val="22"/>
            <w:szCs w:val="22"/>
            <w:lang w:val="fr-CH" w:eastAsia="fr-CH"/>
            <w14:ligatures w14:val="standardContextual"/>
          </w:rPr>
          <w:tab/>
        </w:r>
        <w:r w:rsidR="00C3533A" w:rsidRPr="00696042">
          <w:rPr>
            <w:rStyle w:val="Lienhypertexte"/>
          </w:rPr>
          <w:t>Analyse préliminaire</w:t>
        </w:r>
        <w:r w:rsidR="00C3533A">
          <w:rPr>
            <w:webHidden/>
          </w:rPr>
          <w:tab/>
        </w:r>
        <w:r w:rsidR="00C3533A">
          <w:rPr>
            <w:webHidden/>
          </w:rPr>
          <w:fldChar w:fldCharType="begin"/>
        </w:r>
        <w:r w:rsidR="00C3533A">
          <w:rPr>
            <w:webHidden/>
          </w:rPr>
          <w:instrText xml:space="preserve"> PAGEREF _Toc168046908 \h </w:instrText>
        </w:r>
        <w:r w:rsidR="00C3533A">
          <w:rPr>
            <w:webHidden/>
          </w:rPr>
        </w:r>
        <w:r w:rsidR="00C3533A">
          <w:rPr>
            <w:webHidden/>
          </w:rPr>
          <w:fldChar w:fldCharType="separate"/>
        </w:r>
        <w:r w:rsidR="00C3533A">
          <w:rPr>
            <w:webHidden/>
          </w:rPr>
          <w:t>4</w:t>
        </w:r>
        <w:r w:rsidR="00C3533A">
          <w:rPr>
            <w:webHidden/>
          </w:rPr>
          <w:fldChar w:fldCharType="end"/>
        </w:r>
      </w:hyperlink>
    </w:p>
    <w:p w14:paraId="4107FA06" w14:textId="304EA844"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09" w:history="1">
        <w:r w:rsidRPr="00696042">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Introduction</w:t>
        </w:r>
        <w:r>
          <w:rPr>
            <w:noProof/>
            <w:webHidden/>
          </w:rPr>
          <w:tab/>
        </w:r>
        <w:r>
          <w:rPr>
            <w:noProof/>
            <w:webHidden/>
          </w:rPr>
          <w:fldChar w:fldCharType="begin"/>
        </w:r>
        <w:r>
          <w:rPr>
            <w:noProof/>
            <w:webHidden/>
          </w:rPr>
          <w:instrText xml:space="preserve"> PAGEREF _Toc168046909 \h </w:instrText>
        </w:r>
        <w:r>
          <w:rPr>
            <w:noProof/>
            <w:webHidden/>
          </w:rPr>
        </w:r>
        <w:r>
          <w:rPr>
            <w:noProof/>
            <w:webHidden/>
          </w:rPr>
          <w:fldChar w:fldCharType="separate"/>
        </w:r>
        <w:r>
          <w:rPr>
            <w:noProof/>
            <w:webHidden/>
          </w:rPr>
          <w:t>4</w:t>
        </w:r>
        <w:r>
          <w:rPr>
            <w:noProof/>
            <w:webHidden/>
          </w:rPr>
          <w:fldChar w:fldCharType="end"/>
        </w:r>
      </w:hyperlink>
    </w:p>
    <w:p w14:paraId="6A0F911E" w14:textId="3ADD0905"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0" w:history="1">
        <w:r w:rsidRPr="00696042">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Objectifs</w:t>
        </w:r>
        <w:r>
          <w:rPr>
            <w:noProof/>
            <w:webHidden/>
          </w:rPr>
          <w:tab/>
        </w:r>
        <w:r>
          <w:rPr>
            <w:noProof/>
            <w:webHidden/>
          </w:rPr>
          <w:fldChar w:fldCharType="begin"/>
        </w:r>
        <w:r>
          <w:rPr>
            <w:noProof/>
            <w:webHidden/>
          </w:rPr>
          <w:instrText xml:space="preserve"> PAGEREF _Toc168046910 \h </w:instrText>
        </w:r>
        <w:r>
          <w:rPr>
            <w:noProof/>
            <w:webHidden/>
          </w:rPr>
        </w:r>
        <w:r>
          <w:rPr>
            <w:noProof/>
            <w:webHidden/>
          </w:rPr>
          <w:fldChar w:fldCharType="separate"/>
        </w:r>
        <w:r>
          <w:rPr>
            <w:noProof/>
            <w:webHidden/>
          </w:rPr>
          <w:t>4</w:t>
        </w:r>
        <w:r>
          <w:rPr>
            <w:noProof/>
            <w:webHidden/>
          </w:rPr>
          <w:fldChar w:fldCharType="end"/>
        </w:r>
      </w:hyperlink>
    </w:p>
    <w:p w14:paraId="723F1D0A" w14:textId="79FD5FCE"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1" w:history="1">
        <w:r w:rsidRPr="00696042">
          <w:rPr>
            <w:rStyle w:val="Lienhypertexte"/>
            <w:noProof/>
          </w:rPr>
          <w:t>1.2.1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Authentification</w:t>
        </w:r>
        <w:r>
          <w:rPr>
            <w:noProof/>
            <w:webHidden/>
          </w:rPr>
          <w:tab/>
        </w:r>
        <w:r>
          <w:rPr>
            <w:noProof/>
            <w:webHidden/>
          </w:rPr>
          <w:fldChar w:fldCharType="begin"/>
        </w:r>
        <w:r>
          <w:rPr>
            <w:noProof/>
            <w:webHidden/>
          </w:rPr>
          <w:instrText xml:space="preserve"> PAGEREF _Toc168046911 \h </w:instrText>
        </w:r>
        <w:r>
          <w:rPr>
            <w:noProof/>
            <w:webHidden/>
          </w:rPr>
        </w:r>
        <w:r>
          <w:rPr>
            <w:noProof/>
            <w:webHidden/>
          </w:rPr>
          <w:fldChar w:fldCharType="separate"/>
        </w:r>
        <w:r>
          <w:rPr>
            <w:noProof/>
            <w:webHidden/>
          </w:rPr>
          <w:t>4</w:t>
        </w:r>
        <w:r>
          <w:rPr>
            <w:noProof/>
            <w:webHidden/>
          </w:rPr>
          <w:fldChar w:fldCharType="end"/>
        </w:r>
      </w:hyperlink>
    </w:p>
    <w:p w14:paraId="7A49ED1C" w14:textId="7F863094"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2" w:history="1">
        <w:r w:rsidRPr="00696042">
          <w:rPr>
            <w:rStyle w:val="Lienhypertexte"/>
            <w:noProof/>
          </w:rPr>
          <w:t>1.2.2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Gestion d’utilisateurs</w:t>
        </w:r>
        <w:r>
          <w:rPr>
            <w:noProof/>
            <w:webHidden/>
          </w:rPr>
          <w:tab/>
        </w:r>
        <w:r>
          <w:rPr>
            <w:noProof/>
            <w:webHidden/>
          </w:rPr>
          <w:fldChar w:fldCharType="begin"/>
        </w:r>
        <w:r>
          <w:rPr>
            <w:noProof/>
            <w:webHidden/>
          </w:rPr>
          <w:instrText xml:space="preserve"> PAGEREF _Toc168046912 \h </w:instrText>
        </w:r>
        <w:r>
          <w:rPr>
            <w:noProof/>
            <w:webHidden/>
          </w:rPr>
        </w:r>
        <w:r>
          <w:rPr>
            <w:noProof/>
            <w:webHidden/>
          </w:rPr>
          <w:fldChar w:fldCharType="separate"/>
        </w:r>
        <w:r>
          <w:rPr>
            <w:noProof/>
            <w:webHidden/>
          </w:rPr>
          <w:t>4</w:t>
        </w:r>
        <w:r>
          <w:rPr>
            <w:noProof/>
            <w:webHidden/>
          </w:rPr>
          <w:fldChar w:fldCharType="end"/>
        </w:r>
      </w:hyperlink>
    </w:p>
    <w:p w14:paraId="011A3B58" w14:textId="797ECFFC"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3" w:history="1">
        <w:r w:rsidRPr="00696042">
          <w:rPr>
            <w:rStyle w:val="Lienhypertexte"/>
            <w:noProof/>
          </w:rPr>
          <w:t>1.2.3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Marquage</w:t>
        </w:r>
        <w:r>
          <w:rPr>
            <w:noProof/>
            <w:webHidden/>
          </w:rPr>
          <w:tab/>
        </w:r>
        <w:r>
          <w:rPr>
            <w:noProof/>
            <w:webHidden/>
          </w:rPr>
          <w:fldChar w:fldCharType="begin"/>
        </w:r>
        <w:r>
          <w:rPr>
            <w:noProof/>
            <w:webHidden/>
          </w:rPr>
          <w:instrText xml:space="preserve"> PAGEREF _Toc168046913 \h </w:instrText>
        </w:r>
        <w:r>
          <w:rPr>
            <w:noProof/>
            <w:webHidden/>
          </w:rPr>
        </w:r>
        <w:r>
          <w:rPr>
            <w:noProof/>
            <w:webHidden/>
          </w:rPr>
          <w:fldChar w:fldCharType="separate"/>
        </w:r>
        <w:r>
          <w:rPr>
            <w:noProof/>
            <w:webHidden/>
          </w:rPr>
          <w:t>4</w:t>
        </w:r>
        <w:r>
          <w:rPr>
            <w:noProof/>
            <w:webHidden/>
          </w:rPr>
          <w:fldChar w:fldCharType="end"/>
        </w:r>
      </w:hyperlink>
    </w:p>
    <w:p w14:paraId="66634F4C" w14:textId="5244EE1F"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4" w:history="1">
        <w:r w:rsidRPr="00696042">
          <w:rPr>
            <w:rStyle w:val="Lienhypertexte"/>
            <w:noProof/>
          </w:rPr>
          <w:t>1.2.4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Arbitrage</w:t>
        </w:r>
        <w:r>
          <w:rPr>
            <w:noProof/>
            <w:webHidden/>
          </w:rPr>
          <w:tab/>
        </w:r>
        <w:r>
          <w:rPr>
            <w:noProof/>
            <w:webHidden/>
          </w:rPr>
          <w:fldChar w:fldCharType="begin"/>
        </w:r>
        <w:r>
          <w:rPr>
            <w:noProof/>
            <w:webHidden/>
          </w:rPr>
          <w:instrText xml:space="preserve"> PAGEREF _Toc168046914 \h </w:instrText>
        </w:r>
        <w:r>
          <w:rPr>
            <w:noProof/>
            <w:webHidden/>
          </w:rPr>
        </w:r>
        <w:r>
          <w:rPr>
            <w:noProof/>
            <w:webHidden/>
          </w:rPr>
          <w:fldChar w:fldCharType="separate"/>
        </w:r>
        <w:r>
          <w:rPr>
            <w:noProof/>
            <w:webHidden/>
          </w:rPr>
          <w:t>4</w:t>
        </w:r>
        <w:r>
          <w:rPr>
            <w:noProof/>
            <w:webHidden/>
          </w:rPr>
          <w:fldChar w:fldCharType="end"/>
        </w:r>
      </w:hyperlink>
    </w:p>
    <w:p w14:paraId="0AE5F686" w14:textId="5CE73E2C"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5" w:history="1">
        <w:r w:rsidRPr="00696042">
          <w:rPr>
            <w:rStyle w:val="Lienhypertexte"/>
            <w:noProof/>
          </w:rPr>
          <w:t>1.2.5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Feuille de match</w:t>
        </w:r>
        <w:r>
          <w:rPr>
            <w:noProof/>
            <w:webHidden/>
          </w:rPr>
          <w:tab/>
        </w:r>
        <w:r>
          <w:rPr>
            <w:noProof/>
            <w:webHidden/>
          </w:rPr>
          <w:fldChar w:fldCharType="begin"/>
        </w:r>
        <w:r>
          <w:rPr>
            <w:noProof/>
            <w:webHidden/>
          </w:rPr>
          <w:instrText xml:space="preserve"> PAGEREF _Toc168046915 \h </w:instrText>
        </w:r>
        <w:r>
          <w:rPr>
            <w:noProof/>
            <w:webHidden/>
          </w:rPr>
        </w:r>
        <w:r>
          <w:rPr>
            <w:noProof/>
            <w:webHidden/>
          </w:rPr>
          <w:fldChar w:fldCharType="separate"/>
        </w:r>
        <w:r>
          <w:rPr>
            <w:noProof/>
            <w:webHidden/>
          </w:rPr>
          <w:t>5</w:t>
        </w:r>
        <w:r>
          <w:rPr>
            <w:noProof/>
            <w:webHidden/>
          </w:rPr>
          <w:fldChar w:fldCharType="end"/>
        </w:r>
      </w:hyperlink>
    </w:p>
    <w:p w14:paraId="332F1E70" w14:textId="304E80E3"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6" w:history="1">
        <w:r w:rsidRPr="00696042">
          <w:rPr>
            <w:rStyle w:val="Lienhypertexte"/>
            <w:iCs/>
            <w:noProof/>
          </w:rPr>
          <w:t>1.3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Gestion de projet</w:t>
        </w:r>
        <w:r>
          <w:rPr>
            <w:noProof/>
            <w:webHidden/>
          </w:rPr>
          <w:tab/>
        </w:r>
        <w:r>
          <w:rPr>
            <w:noProof/>
            <w:webHidden/>
          </w:rPr>
          <w:fldChar w:fldCharType="begin"/>
        </w:r>
        <w:r>
          <w:rPr>
            <w:noProof/>
            <w:webHidden/>
          </w:rPr>
          <w:instrText xml:space="preserve"> PAGEREF _Toc168046916 \h </w:instrText>
        </w:r>
        <w:r>
          <w:rPr>
            <w:noProof/>
            <w:webHidden/>
          </w:rPr>
        </w:r>
        <w:r>
          <w:rPr>
            <w:noProof/>
            <w:webHidden/>
          </w:rPr>
          <w:fldChar w:fldCharType="separate"/>
        </w:r>
        <w:r>
          <w:rPr>
            <w:noProof/>
            <w:webHidden/>
          </w:rPr>
          <w:t>5</w:t>
        </w:r>
        <w:r>
          <w:rPr>
            <w:noProof/>
            <w:webHidden/>
          </w:rPr>
          <w:fldChar w:fldCharType="end"/>
        </w:r>
      </w:hyperlink>
    </w:p>
    <w:p w14:paraId="31AF8B86" w14:textId="1183EAB4"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7" w:history="1">
        <w:r w:rsidRPr="00696042">
          <w:rPr>
            <w:rStyle w:val="Lienhypertexte"/>
            <w:noProof/>
          </w:rPr>
          <w:t>1.4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Planification initiale</w:t>
        </w:r>
        <w:r>
          <w:rPr>
            <w:noProof/>
            <w:webHidden/>
          </w:rPr>
          <w:tab/>
        </w:r>
        <w:r>
          <w:rPr>
            <w:noProof/>
            <w:webHidden/>
          </w:rPr>
          <w:fldChar w:fldCharType="begin"/>
        </w:r>
        <w:r>
          <w:rPr>
            <w:noProof/>
            <w:webHidden/>
          </w:rPr>
          <w:instrText xml:space="preserve"> PAGEREF _Toc168046917 \h </w:instrText>
        </w:r>
        <w:r>
          <w:rPr>
            <w:noProof/>
            <w:webHidden/>
          </w:rPr>
        </w:r>
        <w:r>
          <w:rPr>
            <w:noProof/>
            <w:webHidden/>
          </w:rPr>
          <w:fldChar w:fldCharType="separate"/>
        </w:r>
        <w:r>
          <w:rPr>
            <w:noProof/>
            <w:webHidden/>
          </w:rPr>
          <w:t>6</w:t>
        </w:r>
        <w:r>
          <w:rPr>
            <w:noProof/>
            <w:webHidden/>
          </w:rPr>
          <w:fldChar w:fldCharType="end"/>
        </w:r>
      </w:hyperlink>
    </w:p>
    <w:p w14:paraId="36886F8B" w14:textId="12A5A919"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18" w:history="1">
        <w:r w:rsidRPr="00696042">
          <w:rPr>
            <w:rStyle w:val="Lienhypertexte"/>
            <w:noProof/>
          </w:rPr>
          <w:t>1.4.1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Sprint</w:t>
        </w:r>
        <w:r>
          <w:rPr>
            <w:noProof/>
            <w:webHidden/>
          </w:rPr>
          <w:tab/>
        </w:r>
        <w:r>
          <w:rPr>
            <w:noProof/>
            <w:webHidden/>
          </w:rPr>
          <w:fldChar w:fldCharType="begin"/>
        </w:r>
        <w:r>
          <w:rPr>
            <w:noProof/>
            <w:webHidden/>
          </w:rPr>
          <w:instrText xml:space="preserve"> PAGEREF _Toc168046918 \h </w:instrText>
        </w:r>
        <w:r>
          <w:rPr>
            <w:noProof/>
            <w:webHidden/>
          </w:rPr>
        </w:r>
        <w:r>
          <w:rPr>
            <w:noProof/>
            <w:webHidden/>
          </w:rPr>
          <w:fldChar w:fldCharType="separate"/>
        </w:r>
        <w:r>
          <w:rPr>
            <w:noProof/>
            <w:webHidden/>
          </w:rPr>
          <w:t>6</w:t>
        </w:r>
        <w:r>
          <w:rPr>
            <w:noProof/>
            <w:webHidden/>
          </w:rPr>
          <w:fldChar w:fldCharType="end"/>
        </w:r>
      </w:hyperlink>
    </w:p>
    <w:p w14:paraId="2B2BF57F" w14:textId="236563E1" w:rsidR="00C3533A" w:rsidRDefault="00C3533A">
      <w:pPr>
        <w:pStyle w:val="TM1"/>
        <w:rPr>
          <w:rFonts w:asciiTheme="minorHAnsi" w:eastAsiaTheme="minorEastAsia" w:hAnsiTheme="minorHAnsi" w:cstheme="minorBidi"/>
          <w:kern w:val="2"/>
          <w:sz w:val="22"/>
          <w:szCs w:val="22"/>
          <w:lang w:val="fr-CH" w:eastAsia="fr-CH"/>
          <w14:ligatures w14:val="standardContextual"/>
        </w:rPr>
      </w:pPr>
      <w:hyperlink w:anchor="_Toc168046919" w:history="1">
        <w:r w:rsidRPr="00696042">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696042">
          <w:rPr>
            <w:rStyle w:val="Lienhypertexte"/>
          </w:rPr>
          <w:t>Analyse / Conception</w:t>
        </w:r>
        <w:r>
          <w:rPr>
            <w:webHidden/>
          </w:rPr>
          <w:tab/>
        </w:r>
        <w:r>
          <w:rPr>
            <w:webHidden/>
          </w:rPr>
          <w:fldChar w:fldCharType="begin"/>
        </w:r>
        <w:r>
          <w:rPr>
            <w:webHidden/>
          </w:rPr>
          <w:instrText xml:space="preserve"> PAGEREF _Toc168046919 \h </w:instrText>
        </w:r>
        <w:r>
          <w:rPr>
            <w:webHidden/>
          </w:rPr>
        </w:r>
        <w:r>
          <w:rPr>
            <w:webHidden/>
          </w:rPr>
          <w:fldChar w:fldCharType="separate"/>
        </w:r>
        <w:r>
          <w:rPr>
            <w:webHidden/>
          </w:rPr>
          <w:t>7</w:t>
        </w:r>
        <w:r>
          <w:rPr>
            <w:webHidden/>
          </w:rPr>
          <w:fldChar w:fldCharType="end"/>
        </w:r>
      </w:hyperlink>
    </w:p>
    <w:p w14:paraId="5075E659" w14:textId="7AB2405F"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0" w:history="1">
        <w:r w:rsidRPr="00696042">
          <w:rPr>
            <w:rStyle w:val="Lienhypertexte"/>
            <w:noProof/>
          </w:rPr>
          <w:t>2.1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Concept</w:t>
        </w:r>
        <w:r>
          <w:rPr>
            <w:noProof/>
            <w:webHidden/>
          </w:rPr>
          <w:tab/>
        </w:r>
        <w:r>
          <w:rPr>
            <w:noProof/>
            <w:webHidden/>
          </w:rPr>
          <w:fldChar w:fldCharType="begin"/>
        </w:r>
        <w:r>
          <w:rPr>
            <w:noProof/>
            <w:webHidden/>
          </w:rPr>
          <w:instrText xml:space="preserve"> PAGEREF _Toc168046920 \h </w:instrText>
        </w:r>
        <w:r>
          <w:rPr>
            <w:noProof/>
            <w:webHidden/>
          </w:rPr>
        </w:r>
        <w:r>
          <w:rPr>
            <w:noProof/>
            <w:webHidden/>
          </w:rPr>
          <w:fldChar w:fldCharType="separate"/>
        </w:r>
        <w:r>
          <w:rPr>
            <w:noProof/>
            <w:webHidden/>
          </w:rPr>
          <w:t>7</w:t>
        </w:r>
        <w:r>
          <w:rPr>
            <w:noProof/>
            <w:webHidden/>
          </w:rPr>
          <w:fldChar w:fldCharType="end"/>
        </w:r>
      </w:hyperlink>
    </w:p>
    <w:p w14:paraId="5612BCAC" w14:textId="07209713"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1" w:history="1">
        <w:r w:rsidRPr="00696042">
          <w:rPr>
            <w:rStyle w:val="Lienhypertexte"/>
            <w:noProof/>
          </w:rPr>
          <w:t>2.1.1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Base de données</w:t>
        </w:r>
        <w:r>
          <w:rPr>
            <w:noProof/>
            <w:webHidden/>
          </w:rPr>
          <w:tab/>
        </w:r>
        <w:r>
          <w:rPr>
            <w:noProof/>
            <w:webHidden/>
          </w:rPr>
          <w:fldChar w:fldCharType="begin"/>
        </w:r>
        <w:r>
          <w:rPr>
            <w:noProof/>
            <w:webHidden/>
          </w:rPr>
          <w:instrText xml:space="preserve"> PAGEREF _Toc168046921 \h </w:instrText>
        </w:r>
        <w:r>
          <w:rPr>
            <w:noProof/>
            <w:webHidden/>
          </w:rPr>
        </w:r>
        <w:r>
          <w:rPr>
            <w:noProof/>
            <w:webHidden/>
          </w:rPr>
          <w:fldChar w:fldCharType="separate"/>
        </w:r>
        <w:r>
          <w:rPr>
            <w:noProof/>
            <w:webHidden/>
          </w:rPr>
          <w:t>8</w:t>
        </w:r>
        <w:r>
          <w:rPr>
            <w:noProof/>
            <w:webHidden/>
          </w:rPr>
          <w:fldChar w:fldCharType="end"/>
        </w:r>
      </w:hyperlink>
    </w:p>
    <w:p w14:paraId="27DCF23F" w14:textId="26331190"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2" w:history="1">
        <w:r w:rsidRPr="00696042">
          <w:rPr>
            <w:rStyle w:val="Lienhypertexte"/>
            <w:noProof/>
            <w:lang w:val="fr-CH"/>
          </w:rPr>
          <w:t>2.1.2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Arborescence des fichiers du code</w:t>
        </w:r>
        <w:r>
          <w:rPr>
            <w:noProof/>
            <w:webHidden/>
          </w:rPr>
          <w:tab/>
        </w:r>
        <w:r>
          <w:rPr>
            <w:noProof/>
            <w:webHidden/>
          </w:rPr>
          <w:fldChar w:fldCharType="begin"/>
        </w:r>
        <w:r>
          <w:rPr>
            <w:noProof/>
            <w:webHidden/>
          </w:rPr>
          <w:instrText xml:space="preserve"> PAGEREF _Toc168046922 \h </w:instrText>
        </w:r>
        <w:r>
          <w:rPr>
            <w:noProof/>
            <w:webHidden/>
          </w:rPr>
        </w:r>
        <w:r>
          <w:rPr>
            <w:noProof/>
            <w:webHidden/>
          </w:rPr>
          <w:fldChar w:fldCharType="separate"/>
        </w:r>
        <w:r>
          <w:rPr>
            <w:noProof/>
            <w:webHidden/>
          </w:rPr>
          <w:t>10</w:t>
        </w:r>
        <w:r>
          <w:rPr>
            <w:noProof/>
            <w:webHidden/>
          </w:rPr>
          <w:fldChar w:fldCharType="end"/>
        </w:r>
      </w:hyperlink>
    </w:p>
    <w:p w14:paraId="6246139B" w14:textId="717C831A"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3" w:history="1">
        <w:r w:rsidRPr="00696042">
          <w:rPr>
            <w:rStyle w:val="Lienhypertexte"/>
            <w:noProof/>
          </w:rPr>
          <w:t>2.1.3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Authentification</w:t>
        </w:r>
        <w:r>
          <w:rPr>
            <w:noProof/>
            <w:webHidden/>
          </w:rPr>
          <w:tab/>
        </w:r>
        <w:r>
          <w:rPr>
            <w:noProof/>
            <w:webHidden/>
          </w:rPr>
          <w:fldChar w:fldCharType="begin"/>
        </w:r>
        <w:r>
          <w:rPr>
            <w:noProof/>
            <w:webHidden/>
          </w:rPr>
          <w:instrText xml:space="preserve"> PAGEREF _Toc168046923 \h </w:instrText>
        </w:r>
        <w:r>
          <w:rPr>
            <w:noProof/>
            <w:webHidden/>
          </w:rPr>
        </w:r>
        <w:r>
          <w:rPr>
            <w:noProof/>
            <w:webHidden/>
          </w:rPr>
          <w:fldChar w:fldCharType="separate"/>
        </w:r>
        <w:r>
          <w:rPr>
            <w:noProof/>
            <w:webHidden/>
          </w:rPr>
          <w:t>11</w:t>
        </w:r>
        <w:r>
          <w:rPr>
            <w:noProof/>
            <w:webHidden/>
          </w:rPr>
          <w:fldChar w:fldCharType="end"/>
        </w:r>
      </w:hyperlink>
    </w:p>
    <w:p w14:paraId="356B0E68" w14:textId="43437C11"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4" w:history="1">
        <w:r w:rsidRPr="00696042">
          <w:rPr>
            <w:rStyle w:val="Lienhypertexte"/>
            <w:noProof/>
          </w:rPr>
          <w:t>2.1.4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Mails</w:t>
        </w:r>
        <w:r>
          <w:rPr>
            <w:noProof/>
            <w:webHidden/>
          </w:rPr>
          <w:tab/>
        </w:r>
        <w:r>
          <w:rPr>
            <w:noProof/>
            <w:webHidden/>
          </w:rPr>
          <w:fldChar w:fldCharType="begin"/>
        </w:r>
        <w:r>
          <w:rPr>
            <w:noProof/>
            <w:webHidden/>
          </w:rPr>
          <w:instrText xml:space="preserve"> PAGEREF _Toc168046924 \h </w:instrText>
        </w:r>
        <w:r>
          <w:rPr>
            <w:noProof/>
            <w:webHidden/>
          </w:rPr>
        </w:r>
        <w:r>
          <w:rPr>
            <w:noProof/>
            <w:webHidden/>
          </w:rPr>
          <w:fldChar w:fldCharType="separate"/>
        </w:r>
        <w:r>
          <w:rPr>
            <w:noProof/>
            <w:webHidden/>
          </w:rPr>
          <w:t>11</w:t>
        </w:r>
        <w:r>
          <w:rPr>
            <w:noProof/>
            <w:webHidden/>
          </w:rPr>
          <w:fldChar w:fldCharType="end"/>
        </w:r>
      </w:hyperlink>
    </w:p>
    <w:p w14:paraId="6714713D" w14:textId="66E077FD"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5" w:history="1">
        <w:r w:rsidRPr="00696042">
          <w:rPr>
            <w:rStyle w:val="Lienhypertexte"/>
            <w:noProof/>
          </w:rPr>
          <w:t>2.1.5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Rôle</w:t>
        </w:r>
        <w:r>
          <w:rPr>
            <w:noProof/>
            <w:webHidden/>
          </w:rPr>
          <w:tab/>
        </w:r>
        <w:r>
          <w:rPr>
            <w:noProof/>
            <w:webHidden/>
          </w:rPr>
          <w:fldChar w:fldCharType="begin"/>
        </w:r>
        <w:r>
          <w:rPr>
            <w:noProof/>
            <w:webHidden/>
          </w:rPr>
          <w:instrText xml:space="preserve"> PAGEREF _Toc168046925 \h </w:instrText>
        </w:r>
        <w:r>
          <w:rPr>
            <w:noProof/>
            <w:webHidden/>
          </w:rPr>
        </w:r>
        <w:r>
          <w:rPr>
            <w:noProof/>
            <w:webHidden/>
          </w:rPr>
          <w:fldChar w:fldCharType="separate"/>
        </w:r>
        <w:r>
          <w:rPr>
            <w:noProof/>
            <w:webHidden/>
          </w:rPr>
          <w:t>11</w:t>
        </w:r>
        <w:r>
          <w:rPr>
            <w:noProof/>
            <w:webHidden/>
          </w:rPr>
          <w:fldChar w:fldCharType="end"/>
        </w:r>
      </w:hyperlink>
    </w:p>
    <w:p w14:paraId="1649199D" w14:textId="35A9A671"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6" w:history="1">
        <w:r w:rsidRPr="00696042">
          <w:rPr>
            <w:rStyle w:val="Lienhypertexte"/>
            <w:noProof/>
          </w:rPr>
          <w:t>2.1.6</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Profil</w:t>
        </w:r>
        <w:r>
          <w:rPr>
            <w:noProof/>
            <w:webHidden/>
          </w:rPr>
          <w:tab/>
        </w:r>
        <w:r>
          <w:rPr>
            <w:noProof/>
            <w:webHidden/>
          </w:rPr>
          <w:fldChar w:fldCharType="begin"/>
        </w:r>
        <w:r>
          <w:rPr>
            <w:noProof/>
            <w:webHidden/>
          </w:rPr>
          <w:instrText xml:space="preserve"> PAGEREF _Toc168046926 \h </w:instrText>
        </w:r>
        <w:r>
          <w:rPr>
            <w:noProof/>
            <w:webHidden/>
          </w:rPr>
        </w:r>
        <w:r>
          <w:rPr>
            <w:noProof/>
            <w:webHidden/>
          </w:rPr>
          <w:fldChar w:fldCharType="separate"/>
        </w:r>
        <w:r>
          <w:rPr>
            <w:noProof/>
            <w:webHidden/>
          </w:rPr>
          <w:t>11</w:t>
        </w:r>
        <w:r>
          <w:rPr>
            <w:noProof/>
            <w:webHidden/>
          </w:rPr>
          <w:fldChar w:fldCharType="end"/>
        </w:r>
      </w:hyperlink>
    </w:p>
    <w:p w14:paraId="0D685775" w14:textId="48227CD3"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7" w:history="1">
        <w:r w:rsidRPr="00696042">
          <w:rPr>
            <w:rStyle w:val="Lienhypertexte"/>
            <w:noProof/>
          </w:rPr>
          <w:t>2.1.7</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Vérification de compte</w:t>
        </w:r>
        <w:r>
          <w:rPr>
            <w:noProof/>
            <w:webHidden/>
          </w:rPr>
          <w:tab/>
        </w:r>
        <w:r>
          <w:rPr>
            <w:noProof/>
            <w:webHidden/>
          </w:rPr>
          <w:fldChar w:fldCharType="begin"/>
        </w:r>
        <w:r>
          <w:rPr>
            <w:noProof/>
            <w:webHidden/>
          </w:rPr>
          <w:instrText xml:space="preserve"> PAGEREF _Toc168046927 \h </w:instrText>
        </w:r>
        <w:r>
          <w:rPr>
            <w:noProof/>
            <w:webHidden/>
          </w:rPr>
        </w:r>
        <w:r>
          <w:rPr>
            <w:noProof/>
            <w:webHidden/>
          </w:rPr>
          <w:fldChar w:fldCharType="separate"/>
        </w:r>
        <w:r>
          <w:rPr>
            <w:noProof/>
            <w:webHidden/>
          </w:rPr>
          <w:t>12</w:t>
        </w:r>
        <w:r>
          <w:rPr>
            <w:noProof/>
            <w:webHidden/>
          </w:rPr>
          <w:fldChar w:fldCharType="end"/>
        </w:r>
      </w:hyperlink>
    </w:p>
    <w:p w14:paraId="76EFD88D" w14:textId="50ED7383"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8" w:history="1">
        <w:r w:rsidRPr="00696042">
          <w:rPr>
            <w:rStyle w:val="Lienhypertexte"/>
            <w:noProof/>
          </w:rPr>
          <w:t>2.1.8</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Signature</w:t>
        </w:r>
        <w:r>
          <w:rPr>
            <w:noProof/>
            <w:webHidden/>
          </w:rPr>
          <w:tab/>
        </w:r>
        <w:r>
          <w:rPr>
            <w:noProof/>
            <w:webHidden/>
          </w:rPr>
          <w:fldChar w:fldCharType="begin"/>
        </w:r>
        <w:r>
          <w:rPr>
            <w:noProof/>
            <w:webHidden/>
          </w:rPr>
          <w:instrText xml:space="preserve"> PAGEREF _Toc168046928 \h </w:instrText>
        </w:r>
        <w:r>
          <w:rPr>
            <w:noProof/>
            <w:webHidden/>
          </w:rPr>
        </w:r>
        <w:r>
          <w:rPr>
            <w:noProof/>
            <w:webHidden/>
          </w:rPr>
          <w:fldChar w:fldCharType="separate"/>
        </w:r>
        <w:r>
          <w:rPr>
            <w:noProof/>
            <w:webHidden/>
          </w:rPr>
          <w:t>12</w:t>
        </w:r>
        <w:r>
          <w:rPr>
            <w:noProof/>
            <w:webHidden/>
          </w:rPr>
          <w:fldChar w:fldCharType="end"/>
        </w:r>
      </w:hyperlink>
    </w:p>
    <w:p w14:paraId="6A538A23" w14:textId="1FF3163D"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29" w:history="1">
        <w:r w:rsidRPr="00696042">
          <w:rPr>
            <w:rStyle w:val="Lienhypertexte"/>
            <w:noProof/>
          </w:rPr>
          <w:t>2.1.9</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QR Code</w:t>
        </w:r>
        <w:r>
          <w:rPr>
            <w:noProof/>
            <w:webHidden/>
          </w:rPr>
          <w:tab/>
        </w:r>
        <w:r>
          <w:rPr>
            <w:noProof/>
            <w:webHidden/>
          </w:rPr>
          <w:fldChar w:fldCharType="begin"/>
        </w:r>
        <w:r>
          <w:rPr>
            <w:noProof/>
            <w:webHidden/>
          </w:rPr>
          <w:instrText xml:space="preserve"> PAGEREF _Toc168046929 \h </w:instrText>
        </w:r>
        <w:r>
          <w:rPr>
            <w:noProof/>
            <w:webHidden/>
          </w:rPr>
        </w:r>
        <w:r>
          <w:rPr>
            <w:noProof/>
            <w:webHidden/>
          </w:rPr>
          <w:fldChar w:fldCharType="separate"/>
        </w:r>
        <w:r>
          <w:rPr>
            <w:noProof/>
            <w:webHidden/>
          </w:rPr>
          <w:t>12</w:t>
        </w:r>
        <w:r>
          <w:rPr>
            <w:noProof/>
            <w:webHidden/>
          </w:rPr>
          <w:fldChar w:fldCharType="end"/>
        </w:r>
      </w:hyperlink>
    </w:p>
    <w:p w14:paraId="21E756BB" w14:textId="1621CABC"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0" w:history="1">
        <w:r w:rsidRPr="00696042">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Analyse fonctionnelle</w:t>
        </w:r>
        <w:r>
          <w:rPr>
            <w:noProof/>
            <w:webHidden/>
          </w:rPr>
          <w:tab/>
        </w:r>
        <w:r>
          <w:rPr>
            <w:noProof/>
            <w:webHidden/>
          </w:rPr>
          <w:fldChar w:fldCharType="begin"/>
        </w:r>
        <w:r>
          <w:rPr>
            <w:noProof/>
            <w:webHidden/>
          </w:rPr>
          <w:instrText xml:space="preserve"> PAGEREF _Toc168046930 \h </w:instrText>
        </w:r>
        <w:r>
          <w:rPr>
            <w:noProof/>
            <w:webHidden/>
          </w:rPr>
        </w:r>
        <w:r>
          <w:rPr>
            <w:noProof/>
            <w:webHidden/>
          </w:rPr>
          <w:fldChar w:fldCharType="separate"/>
        </w:r>
        <w:r>
          <w:rPr>
            <w:noProof/>
            <w:webHidden/>
          </w:rPr>
          <w:t>13</w:t>
        </w:r>
        <w:r>
          <w:rPr>
            <w:noProof/>
            <w:webHidden/>
          </w:rPr>
          <w:fldChar w:fldCharType="end"/>
        </w:r>
      </w:hyperlink>
    </w:p>
    <w:p w14:paraId="42F6FAA2" w14:textId="53B613AB"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1" w:history="1">
        <w:r w:rsidRPr="00696042">
          <w:rPr>
            <w:rStyle w:val="Lienhypertexte"/>
            <w:i/>
            <w:noProof/>
          </w:rPr>
          <w:t>2.2.1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Authentification</w:t>
        </w:r>
        <w:r>
          <w:rPr>
            <w:noProof/>
            <w:webHidden/>
          </w:rPr>
          <w:tab/>
        </w:r>
        <w:r>
          <w:rPr>
            <w:noProof/>
            <w:webHidden/>
          </w:rPr>
          <w:fldChar w:fldCharType="begin"/>
        </w:r>
        <w:r>
          <w:rPr>
            <w:noProof/>
            <w:webHidden/>
          </w:rPr>
          <w:instrText xml:space="preserve"> PAGEREF _Toc168046931 \h </w:instrText>
        </w:r>
        <w:r>
          <w:rPr>
            <w:noProof/>
            <w:webHidden/>
          </w:rPr>
        </w:r>
        <w:r>
          <w:rPr>
            <w:noProof/>
            <w:webHidden/>
          </w:rPr>
          <w:fldChar w:fldCharType="separate"/>
        </w:r>
        <w:r>
          <w:rPr>
            <w:noProof/>
            <w:webHidden/>
          </w:rPr>
          <w:t>13</w:t>
        </w:r>
        <w:r>
          <w:rPr>
            <w:noProof/>
            <w:webHidden/>
          </w:rPr>
          <w:fldChar w:fldCharType="end"/>
        </w:r>
      </w:hyperlink>
    </w:p>
    <w:p w14:paraId="17F9E342" w14:textId="4E77EC9D"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2" w:history="1">
        <w:r w:rsidRPr="00696042">
          <w:rPr>
            <w:rStyle w:val="Lienhypertexte"/>
            <w:noProof/>
          </w:rPr>
          <w:t>2.2.2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Gestion d’utilisateur</w:t>
        </w:r>
        <w:r>
          <w:rPr>
            <w:noProof/>
            <w:webHidden/>
          </w:rPr>
          <w:tab/>
        </w:r>
        <w:r>
          <w:rPr>
            <w:noProof/>
            <w:webHidden/>
          </w:rPr>
          <w:fldChar w:fldCharType="begin"/>
        </w:r>
        <w:r>
          <w:rPr>
            <w:noProof/>
            <w:webHidden/>
          </w:rPr>
          <w:instrText xml:space="preserve"> PAGEREF _Toc168046932 \h </w:instrText>
        </w:r>
        <w:r>
          <w:rPr>
            <w:noProof/>
            <w:webHidden/>
          </w:rPr>
        </w:r>
        <w:r>
          <w:rPr>
            <w:noProof/>
            <w:webHidden/>
          </w:rPr>
          <w:fldChar w:fldCharType="separate"/>
        </w:r>
        <w:r>
          <w:rPr>
            <w:noProof/>
            <w:webHidden/>
          </w:rPr>
          <w:t>15</w:t>
        </w:r>
        <w:r>
          <w:rPr>
            <w:noProof/>
            <w:webHidden/>
          </w:rPr>
          <w:fldChar w:fldCharType="end"/>
        </w:r>
      </w:hyperlink>
    </w:p>
    <w:p w14:paraId="68901C9D" w14:textId="38E832E4"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3" w:history="1">
        <w:r w:rsidRPr="00696042">
          <w:rPr>
            <w:rStyle w:val="Lienhypertexte"/>
            <w:noProof/>
          </w:rPr>
          <w:t>2.2.3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Marquage</w:t>
        </w:r>
        <w:r>
          <w:rPr>
            <w:noProof/>
            <w:webHidden/>
          </w:rPr>
          <w:tab/>
        </w:r>
        <w:r>
          <w:rPr>
            <w:noProof/>
            <w:webHidden/>
          </w:rPr>
          <w:fldChar w:fldCharType="begin"/>
        </w:r>
        <w:r>
          <w:rPr>
            <w:noProof/>
            <w:webHidden/>
          </w:rPr>
          <w:instrText xml:space="preserve"> PAGEREF _Toc168046933 \h </w:instrText>
        </w:r>
        <w:r>
          <w:rPr>
            <w:noProof/>
            <w:webHidden/>
          </w:rPr>
        </w:r>
        <w:r>
          <w:rPr>
            <w:noProof/>
            <w:webHidden/>
          </w:rPr>
          <w:fldChar w:fldCharType="separate"/>
        </w:r>
        <w:r>
          <w:rPr>
            <w:noProof/>
            <w:webHidden/>
          </w:rPr>
          <w:t>19</w:t>
        </w:r>
        <w:r>
          <w:rPr>
            <w:noProof/>
            <w:webHidden/>
          </w:rPr>
          <w:fldChar w:fldCharType="end"/>
        </w:r>
      </w:hyperlink>
    </w:p>
    <w:p w14:paraId="7BA6915E" w14:textId="2BBD5316"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4" w:history="1">
        <w:r w:rsidRPr="00696042">
          <w:rPr>
            <w:rStyle w:val="Lienhypertexte"/>
            <w:noProof/>
          </w:rPr>
          <w:t>2.2.4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Arbitrage</w:t>
        </w:r>
        <w:r>
          <w:rPr>
            <w:noProof/>
            <w:webHidden/>
          </w:rPr>
          <w:tab/>
        </w:r>
        <w:r>
          <w:rPr>
            <w:noProof/>
            <w:webHidden/>
          </w:rPr>
          <w:fldChar w:fldCharType="begin"/>
        </w:r>
        <w:r>
          <w:rPr>
            <w:noProof/>
            <w:webHidden/>
          </w:rPr>
          <w:instrText xml:space="preserve"> PAGEREF _Toc168046934 \h </w:instrText>
        </w:r>
        <w:r>
          <w:rPr>
            <w:noProof/>
            <w:webHidden/>
          </w:rPr>
        </w:r>
        <w:r>
          <w:rPr>
            <w:noProof/>
            <w:webHidden/>
          </w:rPr>
          <w:fldChar w:fldCharType="separate"/>
        </w:r>
        <w:r>
          <w:rPr>
            <w:noProof/>
            <w:webHidden/>
          </w:rPr>
          <w:t>21</w:t>
        </w:r>
        <w:r>
          <w:rPr>
            <w:noProof/>
            <w:webHidden/>
          </w:rPr>
          <w:fldChar w:fldCharType="end"/>
        </w:r>
      </w:hyperlink>
    </w:p>
    <w:p w14:paraId="4023B74A" w14:textId="01ED3AD2"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5" w:history="1">
        <w:r w:rsidRPr="00696042">
          <w:rPr>
            <w:rStyle w:val="Lienhypertexte"/>
            <w:noProof/>
          </w:rPr>
          <w:t>2.2.5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Feuille de match</w:t>
        </w:r>
        <w:r>
          <w:rPr>
            <w:noProof/>
            <w:webHidden/>
          </w:rPr>
          <w:tab/>
        </w:r>
        <w:r>
          <w:rPr>
            <w:noProof/>
            <w:webHidden/>
          </w:rPr>
          <w:fldChar w:fldCharType="begin"/>
        </w:r>
        <w:r>
          <w:rPr>
            <w:noProof/>
            <w:webHidden/>
          </w:rPr>
          <w:instrText xml:space="preserve"> PAGEREF _Toc168046935 \h </w:instrText>
        </w:r>
        <w:r>
          <w:rPr>
            <w:noProof/>
            <w:webHidden/>
          </w:rPr>
        </w:r>
        <w:r>
          <w:rPr>
            <w:noProof/>
            <w:webHidden/>
          </w:rPr>
          <w:fldChar w:fldCharType="separate"/>
        </w:r>
        <w:r>
          <w:rPr>
            <w:noProof/>
            <w:webHidden/>
          </w:rPr>
          <w:t>22</w:t>
        </w:r>
        <w:r>
          <w:rPr>
            <w:noProof/>
            <w:webHidden/>
          </w:rPr>
          <w:fldChar w:fldCharType="end"/>
        </w:r>
      </w:hyperlink>
    </w:p>
    <w:p w14:paraId="353B5A57" w14:textId="13D15A4D"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6" w:history="1">
        <w:r w:rsidRPr="00696042">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Stratégie de test</w:t>
        </w:r>
        <w:r>
          <w:rPr>
            <w:noProof/>
            <w:webHidden/>
          </w:rPr>
          <w:tab/>
        </w:r>
        <w:r>
          <w:rPr>
            <w:noProof/>
            <w:webHidden/>
          </w:rPr>
          <w:fldChar w:fldCharType="begin"/>
        </w:r>
        <w:r>
          <w:rPr>
            <w:noProof/>
            <w:webHidden/>
          </w:rPr>
          <w:instrText xml:space="preserve"> PAGEREF _Toc168046936 \h </w:instrText>
        </w:r>
        <w:r>
          <w:rPr>
            <w:noProof/>
            <w:webHidden/>
          </w:rPr>
        </w:r>
        <w:r>
          <w:rPr>
            <w:noProof/>
            <w:webHidden/>
          </w:rPr>
          <w:fldChar w:fldCharType="separate"/>
        </w:r>
        <w:r>
          <w:rPr>
            <w:noProof/>
            <w:webHidden/>
          </w:rPr>
          <w:t>24</w:t>
        </w:r>
        <w:r>
          <w:rPr>
            <w:noProof/>
            <w:webHidden/>
          </w:rPr>
          <w:fldChar w:fldCharType="end"/>
        </w:r>
      </w:hyperlink>
    </w:p>
    <w:p w14:paraId="410587E2" w14:textId="3C3C3D4C"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7" w:history="1">
        <w:r w:rsidRPr="00696042">
          <w:rPr>
            <w:rStyle w:val="Lienhypertexte"/>
            <w:rFonts w:cs="Arial"/>
            <w:iCs/>
            <w:noProof/>
          </w:rPr>
          <w:t>2.4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rFonts w:cs="Arial"/>
            <w:iCs/>
            <w:noProof/>
          </w:rPr>
          <w:t>Risques techniques</w:t>
        </w:r>
        <w:r>
          <w:rPr>
            <w:noProof/>
            <w:webHidden/>
          </w:rPr>
          <w:tab/>
        </w:r>
        <w:r>
          <w:rPr>
            <w:noProof/>
            <w:webHidden/>
          </w:rPr>
          <w:fldChar w:fldCharType="begin"/>
        </w:r>
        <w:r>
          <w:rPr>
            <w:noProof/>
            <w:webHidden/>
          </w:rPr>
          <w:instrText xml:space="preserve"> PAGEREF _Toc168046937 \h </w:instrText>
        </w:r>
        <w:r>
          <w:rPr>
            <w:noProof/>
            <w:webHidden/>
          </w:rPr>
        </w:r>
        <w:r>
          <w:rPr>
            <w:noProof/>
            <w:webHidden/>
          </w:rPr>
          <w:fldChar w:fldCharType="separate"/>
        </w:r>
        <w:r>
          <w:rPr>
            <w:noProof/>
            <w:webHidden/>
          </w:rPr>
          <w:t>24</w:t>
        </w:r>
        <w:r>
          <w:rPr>
            <w:noProof/>
            <w:webHidden/>
          </w:rPr>
          <w:fldChar w:fldCharType="end"/>
        </w:r>
      </w:hyperlink>
    </w:p>
    <w:p w14:paraId="0C3ABF7F" w14:textId="5E6BE7CE"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8" w:history="1">
        <w:r w:rsidRPr="00696042">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Environnements</w:t>
        </w:r>
        <w:r>
          <w:rPr>
            <w:noProof/>
            <w:webHidden/>
          </w:rPr>
          <w:tab/>
        </w:r>
        <w:r>
          <w:rPr>
            <w:noProof/>
            <w:webHidden/>
          </w:rPr>
          <w:fldChar w:fldCharType="begin"/>
        </w:r>
        <w:r>
          <w:rPr>
            <w:noProof/>
            <w:webHidden/>
          </w:rPr>
          <w:instrText xml:space="preserve"> PAGEREF _Toc168046938 \h </w:instrText>
        </w:r>
        <w:r>
          <w:rPr>
            <w:noProof/>
            <w:webHidden/>
          </w:rPr>
        </w:r>
        <w:r>
          <w:rPr>
            <w:noProof/>
            <w:webHidden/>
          </w:rPr>
          <w:fldChar w:fldCharType="separate"/>
        </w:r>
        <w:r>
          <w:rPr>
            <w:noProof/>
            <w:webHidden/>
          </w:rPr>
          <w:t>24</w:t>
        </w:r>
        <w:r>
          <w:rPr>
            <w:noProof/>
            <w:webHidden/>
          </w:rPr>
          <w:fldChar w:fldCharType="end"/>
        </w:r>
      </w:hyperlink>
    </w:p>
    <w:p w14:paraId="44D12F2C" w14:textId="6C335578"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39" w:history="1">
        <w:r w:rsidRPr="00696042">
          <w:rPr>
            <w:rStyle w:val="Lienhypertexte"/>
            <w:iCs/>
            <w:noProof/>
          </w:rPr>
          <w:t>2.5.1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Choix du matériel</w:t>
        </w:r>
        <w:r>
          <w:rPr>
            <w:noProof/>
            <w:webHidden/>
          </w:rPr>
          <w:tab/>
        </w:r>
        <w:r>
          <w:rPr>
            <w:noProof/>
            <w:webHidden/>
          </w:rPr>
          <w:fldChar w:fldCharType="begin"/>
        </w:r>
        <w:r>
          <w:rPr>
            <w:noProof/>
            <w:webHidden/>
          </w:rPr>
          <w:instrText xml:space="preserve"> PAGEREF _Toc168046939 \h </w:instrText>
        </w:r>
        <w:r>
          <w:rPr>
            <w:noProof/>
            <w:webHidden/>
          </w:rPr>
        </w:r>
        <w:r>
          <w:rPr>
            <w:noProof/>
            <w:webHidden/>
          </w:rPr>
          <w:fldChar w:fldCharType="separate"/>
        </w:r>
        <w:r>
          <w:rPr>
            <w:noProof/>
            <w:webHidden/>
          </w:rPr>
          <w:t>24</w:t>
        </w:r>
        <w:r>
          <w:rPr>
            <w:noProof/>
            <w:webHidden/>
          </w:rPr>
          <w:fldChar w:fldCharType="end"/>
        </w:r>
      </w:hyperlink>
    </w:p>
    <w:p w14:paraId="280B8221" w14:textId="09B8B72D"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0" w:history="1">
        <w:r w:rsidRPr="00696042">
          <w:rPr>
            <w:rStyle w:val="Lienhypertexte"/>
            <w:noProof/>
          </w:rPr>
          <w:t>2.5.2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Systèmes d’exploitation</w:t>
        </w:r>
        <w:r>
          <w:rPr>
            <w:noProof/>
            <w:webHidden/>
          </w:rPr>
          <w:tab/>
        </w:r>
        <w:r>
          <w:rPr>
            <w:noProof/>
            <w:webHidden/>
          </w:rPr>
          <w:fldChar w:fldCharType="begin"/>
        </w:r>
        <w:r>
          <w:rPr>
            <w:noProof/>
            <w:webHidden/>
          </w:rPr>
          <w:instrText xml:space="preserve"> PAGEREF _Toc168046940 \h </w:instrText>
        </w:r>
        <w:r>
          <w:rPr>
            <w:noProof/>
            <w:webHidden/>
          </w:rPr>
        </w:r>
        <w:r>
          <w:rPr>
            <w:noProof/>
            <w:webHidden/>
          </w:rPr>
          <w:fldChar w:fldCharType="separate"/>
        </w:r>
        <w:r>
          <w:rPr>
            <w:noProof/>
            <w:webHidden/>
          </w:rPr>
          <w:t>24</w:t>
        </w:r>
        <w:r>
          <w:rPr>
            <w:noProof/>
            <w:webHidden/>
          </w:rPr>
          <w:fldChar w:fldCharType="end"/>
        </w:r>
      </w:hyperlink>
    </w:p>
    <w:p w14:paraId="5C8BE8FA" w14:textId="4F164333"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1" w:history="1">
        <w:r w:rsidRPr="00696042">
          <w:rPr>
            <w:rStyle w:val="Lienhypertexte"/>
            <w:noProof/>
          </w:rPr>
          <w:t>2.5.3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Logiciel et outils</w:t>
        </w:r>
        <w:r>
          <w:rPr>
            <w:noProof/>
            <w:webHidden/>
          </w:rPr>
          <w:tab/>
        </w:r>
        <w:r>
          <w:rPr>
            <w:noProof/>
            <w:webHidden/>
          </w:rPr>
          <w:fldChar w:fldCharType="begin"/>
        </w:r>
        <w:r>
          <w:rPr>
            <w:noProof/>
            <w:webHidden/>
          </w:rPr>
          <w:instrText xml:space="preserve"> PAGEREF _Toc168046941 \h </w:instrText>
        </w:r>
        <w:r>
          <w:rPr>
            <w:noProof/>
            <w:webHidden/>
          </w:rPr>
        </w:r>
        <w:r>
          <w:rPr>
            <w:noProof/>
            <w:webHidden/>
          </w:rPr>
          <w:fldChar w:fldCharType="separate"/>
        </w:r>
        <w:r>
          <w:rPr>
            <w:noProof/>
            <w:webHidden/>
          </w:rPr>
          <w:t>25</w:t>
        </w:r>
        <w:r>
          <w:rPr>
            <w:noProof/>
            <w:webHidden/>
          </w:rPr>
          <w:fldChar w:fldCharType="end"/>
        </w:r>
      </w:hyperlink>
    </w:p>
    <w:p w14:paraId="7E75B979" w14:textId="284250EB" w:rsidR="00C3533A" w:rsidRDefault="00C3533A">
      <w:pPr>
        <w:pStyle w:val="TM1"/>
        <w:rPr>
          <w:rFonts w:asciiTheme="minorHAnsi" w:eastAsiaTheme="minorEastAsia" w:hAnsiTheme="minorHAnsi" w:cstheme="minorBidi"/>
          <w:kern w:val="2"/>
          <w:sz w:val="22"/>
          <w:szCs w:val="22"/>
          <w:lang w:val="fr-CH" w:eastAsia="fr-CH"/>
          <w14:ligatures w14:val="standardContextual"/>
        </w:rPr>
      </w:pPr>
      <w:hyperlink w:anchor="_Toc168046942" w:history="1">
        <w:r w:rsidRPr="00696042">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696042">
          <w:rPr>
            <w:rStyle w:val="Lienhypertexte"/>
          </w:rPr>
          <w:t>Réalisation</w:t>
        </w:r>
        <w:r>
          <w:rPr>
            <w:webHidden/>
          </w:rPr>
          <w:tab/>
        </w:r>
        <w:r>
          <w:rPr>
            <w:webHidden/>
          </w:rPr>
          <w:fldChar w:fldCharType="begin"/>
        </w:r>
        <w:r>
          <w:rPr>
            <w:webHidden/>
          </w:rPr>
          <w:instrText xml:space="preserve"> PAGEREF _Toc168046942 \h </w:instrText>
        </w:r>
        <w:r>
          <w:rPr>
            <w:webHidden/>
          </w:rPr>
        </w:r>
        <w:r>
          <w:rPr>
            <w:webHidden/>
          </w:rPr>
          <w:fldChar w:fldCharType="separate"/>
        </w:r>
        <w:r>
          <w:rPr>
            <w:webHidden/>
          </w:rPr>
          <w:t>26</w:t>
        </w:r>
        <w:r>
          <w:rPr>
            <w:webHidden/>
          </w:rPr>
          <w:fldChar w:fldCharType="end"/>
        </w:r>
      </w:hyperlink>
    </w:p>
    <w:p w14:paraId="0559646D" w14:textId="0E0245B3"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3" w:history="1">
        <w:r w:rsidRPr="00696042">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Mise en place de l’environnement de travail</w:t>
        </w:r>
        <w:r>
          <w:rPr>
            <w:noProof/>
            <w:webHidden/>
          </w:rPr>
          <w:tab/>
        </w:r>
        <w:r>
          <w:rPr>
            <w:noProof/>
            <w:webHidden/>
          </w:rPr>
          <w:fldChar w:fldCharType="begin"/>
        </w:r>
        <w:r>
          <w:rPr>
            <w:noProof/>
            <w:webHidden/>
          </w:rPr>
          <w:instrText xml:space="preserve"> PAGEREF _Toc168046943 \h </w:instrText>
        </w:r>
        <w:r>
          <w:rPr>
            <w:noProof/>
            <w:webHidden/>
          </w:rPr>
        </w:r>
        <w:r>
          <w:rPr>
            <w:noProof/>
            <w:webHidden/>
          </w:rPr>
          <w:fldChar w:fldCharType="separate"/>
        </w:r>
        <w:r>
          <w:rPr>
            <w:noProof/>
            <w:webHidden/>
          </w:rPr>
          <w:t>26</w:t>
        </w:r>
        <w:r>
          <w:rPr>
            <w:noProof/>
            <w:webHidden/>
          </w:rPr>
          <w:fldChar w:fldCharType="end"/>
        </w:r>
      </w:hyperlink>
    </w:p>
    <w:p w14:paraId="516E5AAD" w14:textId="53C1B987"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4" w:history="1">
        <w:r w:rsidRPr="00696042">
          <w:rPr>
            <w:rStyle w:val="Lienhypertexte"/>
            <w:noProof/>
          </w:rPr>
          <w:t>3.1.1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Git</w:t>
        </w:r>
        <w:r>
          <w:rPr>
            <w:noProof/>
            <w:webHidden/>
          </w:rPr>
          <w:tab/>
        </w:r>
        <w:r>
          <w:rPr>
            <w:noProof/>
            <w:webHidden/>
          </w:rPr>
          <w:fldChar w:fldCharType="begin"/>
        </w:r>
        <w:r>
          <w:rPr>
            <w:noProof/>
            <w:webHidden/>
          </w:rPr>
          <w:instrText xml:space="preserve"> PAGEREF _Toc168046944 \h </w:instrText>
        </w:r>
        <w:r>
          <w:rPr>
            <w:noProof/>
            <w:webHidden/>
          </w:rPr>
        </w:r>
        <w:r>
          <w:rPr>
            <w:noProof/>
            <w:webHidden/>
          </w:rPr>
          <w:fldChar w:fldCharType="separate"/>
        </w:r>
        <w:r>
          <w:rPr>
            <w:noProof/>
            <w:webHidden/>
          </w:rPr>
          <w:t>26</w:t>
        </w:r>
        <w:r>
          <w:rPr>
            <w:noProof/>
            <w:webHidden/>
          </w:rPr>
          <w:fldChar w:fldCharType="end"/>
        </w:r>
      </w:hyperlink>
    </w:p>
    <w:p w14:paraId="119977B7" w14:textId="486C2F0D"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5" w:history="1">
        <w:r w:rsidRPr="00696042">
          <w:rPr>
            <w:rStyle w:val="Lienhypertexte"/>
            <w:noProof/>
          </w:rPr>
          <w:t>3.1.2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Choco</w:t>
        </w:r>
        <w:r>
          <w:rPr>
            <w:noProof/>
            <w:webHidden/>
          </w:rPr>
          <w:tab/>
        </w:r>
        <w:r>
          <w:rPr>
            <w:noProof/>
            <w:webHidden/>
          </w:rPr>
          <w:fldChar w:fldCharType="begin"/>
        </w:r>
        <w:r>
          <w:rPr>
            <w:noProof/>
            <w:webHidden/>
          </w:rPr>
          <w:instrText xml:space="preserve"> PAGEREF _Toc168046945 \h </w:instrText>
        </w:r>
        <w:r>
          <w:rPr>
            <w:noProof/>
            <w:webHidden/>
          </w:rPr>
        </w:r>
        <w:r>
          <w:rPr>
            <w:noProof/>
            <w:webHidden/>
          </w:rPr>
          <w:fldChar w:fldCharType="separate"/>
        </w:r>
        <w:r>
          <w:rPr>
            <w:noProof/>
            <w:webHidden/>
          </w:rPr>
          <w:t>26</w:t>
        </w:r>
        <w:r>
          <w:rPr>
            <w:noProof/>
            <w:webHidden/>
          </w:rPr>
          <w:fldChar w:fldCharType="end"/>
        </w:r>
      </w:hyperlink>
    </w:p>
    <w:p w14:paraId="47926B4A" w14:textId="06F8CC90"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6" w:history="1">
        <w:r w:rsidRPr="00696042">
          <w:rPr>
            <w:rStyle w:val="Lienhypertexte"/>
            <w:noProof/>
            <w:lang w:val="fr-CH"/>
          </w:rPr>
          <w:t>3.1.3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PHP</w:t>
        </w:r>
        <w:r>
          <w:rPr>
            <w:noProof/>
            <w:webHidden/>
          </w:rPr>
          <w:tab/>
        </w:r>
        <w:r>
          <w:rPr>
            <w:noProof/>
            <w:webHidden/>
          </w:rPr>
          <w:fldChar w:fldCharType="begin"/>
        </w:r>
        <w:r>
          <w:rPr>
            <w:noProof/>
            <w:webHidden/>
          </w:rPr>
          <w:instrText xml:space="preserve"> PAGEREF _Toc168046946 \h </w:instrText>
        </w:r>
        <w:r>
          <w:rPr>
            <w:noProof/>
            <w:webHidden/>
          </w:rPr>
        </w:r>
        <w:r>
          <w:rPr>
            <w:noProof/>
            <w:webHidden/>
          </w:rPr>
          <w:fldChar w:fldCharType="separate"/>
        </w:r>
        <w:r>
          <w:rPr>
            <w:noProof/>
            <w:webHidden/>
          </w:rPr>
          <w:t>26</w:t>
        </w:r>
        <w:r>
          <w:rPr>
            <w:noProof/>
            <w:webHidden/>
          </w:rPr>
          <w:fldChar w:fldCharType="end"/>
        </w:r>
      </w:hyperlink>
    </w:p>
    <w:p w14:paraId="572ADE7B" w14:textId="670DD2E3"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7" w:history="1">
        <w:r w:rsidRPr="00696042">
          <w:rPr>
            <w:rStyle w:val="Lienhypertexte"/>
            <w:noProof/>
            <w:lang w:val="fr-CH"/>
          </w:rPr>
          <w:t>3.1.4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MySQL</w:t>
        </w:r>
        <w:r>
          <w:rPr>
            <w:noProof/>
            <w:webHidden/>
          </w:rPr>
          <w:tab/>
        </w:r>
        <w:r>
          <w:rPr>
            <w:noProof/>
            <w:webHidden/>
          </w:rPr>
          <w:fldChar w:fldCharType="begin"/>
        </w:r>
        <w:r>
          <w:rPr>
            <w:noProof/>
            <w:webHidden/>
          </w:rPr>
          <w:instrText xml:space="preserve"> PAGEREF _Toc168046947 \h </w:instrText>
        </w:r>
        <w:r>
          <w:rPr>
            <w:noProof/>
            <w:webHidden/>
          </w:rPr>
        </w:r>
        <w:r>
          <w:rPr>
            <w:noProof/>
            <w:webHidden/>
          </w:rPr>
          <w:fldChar w:fldCharType="separate"/>
        </w:r>
        <w:r>
          <w:rPr>
            <w:noProof/>
            <w:webHidden/>
          </w:rPr>
          <w:t>27</w:t>
        </w:r>
        <w:r>
          <w:rPr>
            <w:noProof/>
            <w:webHidden/>
          </w:rPr>
          <w:fldChar w:fldCharType="end"/>
        </w:r>
      </w:hyperlink>
    </w:p>
    <w:p w14:paraId="22A60467" w14:textId="29E84103"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8" w:history="1">
        <w:r w:rsidRPr="00696042">
          <w:rPr>
            <w:rStyle w:val="Lienhypertexte"/>
            <w:noProof/>
            <w:lang w:val="fr-CH"/>
          </w:rPr>
          <w:t>3.1.5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DBeaver</w:t>
        </w:r>
        <w:r>
          <w:rPr>
            <w:noProof/>
            <w:webHidden/>
          </w:rPr>
          <w:tab/>
        </w:r>
        <w:r>
          <w:rPr>
            <w:noProof/>
            <w:webHidden/>
          </w:rPr>
          <w:fldChar w:fldCharType="begin"/>
        </w:r>
        <w:r>
          <w:rPr>
            <w:noProof/>
            <w:webHidden/>
          </w:rPr>
          <w:instrText xml:space="preserve"> PAGEREF _Toc168046948 \h </w:instrText>
        </w:r>
        <w:r>
          <w:rPr>
            <w:noProof/>
            <w:webHidden/>
          </w:rPr>
        </w:r>
        <w:r>
          <w:rPr>
            <w:noProof/>
            <w:webHidden/>
          </w:rPr>
          <w:fldChar w:fldCharType="separate"/>
        </w:r>
        <w:r>
          <w:rPr>
            <w:noProof/>
            <w:webHidden/>
          </w:rPr>
          <w:t>28</w:t>
        </w:r>
        <w:r>
          <w:rPr>
            <w:noProof/>
            <w:webHidden/>
          </w:rPr>
          <w:fldChar w:fldCharType="end"/>
        </w:r>
      </w:hyperlink>
    </w:p>
    <w:p w14:paraId="5603B696" w14:textId="48524610"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49" w:history="1">
        <w:r w:rsidRPr="00696042">
          <w:rPr>
            <w:rStyle w:val="Lienhypertexte"/>
            <w:noProof/>
            <w:lang w:val="fr-CH"/>
          </w:rPr>
          <w:t>3.1.6</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Lancement du programme</w:t>
        </w:r>
        <w:r>
          <w:rPr>
            <w:noProof/>
            <w:webHidden/>
          </w:rPr>
          <w:tab/>
        </w:r>
        <w:r>
          <w:rPr>
            <w:noProof/>
            <w:webHidden/>
          </w:rPr>
          <w:fldChar w:fldCharType="begin"/>
        </w:r>
        <w:r>
          <w:rPr>
            <w:noProof/>
            <w:webHidden/>
          </w:rPr>
          <w:instrText xml:space="preserve"> PAGEREF _Toc168046949 \h </w:instrText>
        </w:r>
        <w:r>
          <w:rPr>
            <w:noProof/>
            <w:webHidden/>
          </w:rPr>
        </w:r>
        <w:r>
          <w:rPr>
            <w:noProof/>
            <w:webHidden/>
          </w:rPr>
          <w:fldChar w:fldCharType="separate"/>
        </w:r>
        <w:r>
          <w:rPr>
            <w:noProof/>
            <w:webHidden/>
          </w:rPr>
          <w:t>28</w:t>
        </w:r>
        <w:r>
          <w:rPr>
            <w:noProof/>
            <w:webHidden/>
          </w:rPr>
          <w:fldChar w:fldCharType="end"/>
        </w:r>
      </w:hyperlink>
    </w:p>
    <w:p w14:paraId="67808A28" w14:textId="50885795"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0" w:history="1">
        <w:r w:rsidRPr="00696042">
          <w:rPr>
            <w:rStyle w:val="Lienhypertexte"/>
            <w:noProof/>
          </w:rPr>
          <w:t>3.1.7</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Configurer l’adresse mail « ADMIN »</w:t>
        </w:r>
        <w:r>
          <w:rPr>
            <w:noProof/>
            <w:webHidden/>
          </w:rPr>
          <w:tab/>
        </w:r>
        <w:r>
          <w:rPr>
            <w:noProof/>
            <w:webHidden/>
          </w:rPr>
          <w:fldChar w:fldCharType="begin"/>
        </w:r>
        <w:r>
          <w:rPr>
            <w:noProof/>
            <w:webHidden/>
          </w:rPr>
          <w:instrText xml:space="preserve"> PAGEREF _Toc168046950 \h </w:instrText>
        </w:r>
        <w:r>
          <w:rPr>
            <w:noProof/>
            <w:webHidden/>
          </w:rPr>
        </w:r>
        <w:r>
          <w:rPr>
            <w:noProof/>
            <w:webHidden/>
          </w:rPr>
          <w:fldChar w:fldCharType="separate"/>
        </w:r>
        <w:r>
          <w:rPr>
            <w:noProof/>
            <w:webHidden/>
          </w:rPr>
          <w:t>29</w:t>
        </w:r>
        <w:r>
          <w:rPr>
            <w:noProof/>
            <w:webHidden/>
          </w:rPr>
          <w:fldChar w:fldCharType="end"/>
        </w:r>
      </w:hyperlink>
    </w:p>
    <w:p w14:paraId="49410F6D" w14:textId="0292126C"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1" w:history="1">
        <w:r w:rsidRPr="00696042">
          <w:rPr>
            <w:rStyle w:val="Lienhypertexte"/>
            <w:iCs/>
            <w:noProof/>
            <w:lang w:val="fr-CH"/>
          </w:rPr>
          <w:t>3.2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lang w:val="fr-CH"/>
          </w:rPr>
          <w:t>Points de design spécifique</w:t>
        </w:r>
        <w:r>
          <w:rPr>
            <w:noProof/>
            <w:webHidden/>
          </w:rPr>
          <w:tab/>
        </w:r>
        <w:r>
          <w:rPr>
            <w:noProof/>
            <w:webHidden/>
          </w:rPr>
          <w:fldChar w:fldCharType="begin"/>
        </w:r>
        <w:r>
          <w:rPr>
            <w:noProof/>
            <w:webHidden/>
          </w:rPr>
          <w:instrText xml:space="preserve"> PAGEREF _Toc168046951 \h </w:instrText>
        </w:r>
        <w:r>
          <w:rPr>
            <w:noProof/>
            <w:webHidden/>
          </w:rPr>
        </w:r>
        <w:r>
          <w:rPr>
            <w:noProof/>
            <w:webHidden/>
          </w:rPr>
          <w:fldChar w:fldCharType="separate"/>
        </w:r>
        <w:r>
          <w:rPr>
            <w:noProof/>
            <w:webHidden/>
          </w:rPr>
          <w:t>30</w:t>
        </w:r>
        <w:r>
          <w:rPr>
            <w:noProof/>
            <w:webHidden/>
          </w:rPr>
          <w:fldChar w:fldCharType="end"/>
        </w:r>
      </w:hyperlink>
    </w:p>
    <w:p w14:paraId="5FF99BD7" w14:textId="76577FAE"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2" w:history="1">
        <w:r w:rsidRPr="00696042">
          <w:rPr>
            <w:rStyle w:val="Lienhypertexte"/>
            <w:noProof/>
            <w:lang w:val="fr-CH"/>
          </w:rPr>
          <w:t>3.2.1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Token</w:t>
        </w:r>
        <w:r>
          <w:rPr>
            <w:noProof/>
            <w:webHidden/>
          </w:rPr>
          <w:tab/>
        </w:r>
        <w:r>
          <w:rPr>
            <w:noProof/>
            <w:webHidden/>
          </w:rPr>
          <w:fldChar w:fldCharType="begin"/>
        </w:r>
        <w:r>
          <w:rPr>
            <w:noProof/>
            <w:webHidden/>
          </w:rPr>
          <w:instrText xml:space="preserve"> PAGEREF _Toc168046952 \h </w:instrText>
        </w:r>
        <w:r>
          <w:rPr>
            <w:noProof/>
            <w:webHidden/>
          </w:rPr>
        </w:r>
        <w:r>
          <w:rPr>
            <w:noProof/>
            <w:webHidden/>
          </w:rPr>
          <w:fldChar w:fldCharType="separate"/>
        </w:r>
        <w:r>
          <w:rPr>
            <w:noProof/>
            <w:webHidden/>
          </w:rPr>
          <w:t>30</w:t>
        </w:r>
        <w:r>
          <w:rPr>
            <w:noProof/>
            <w:webHidden/>
          </w:rPr>
          <w:fldChar w:fldCharType="end"/>
        </w:r>
      </w:hyperlink>
    </w:p>
    <w:p w14:paraId="05DC7FBE" w14:textId="0CB4ECAF"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3" w:history="1">
        <w:r w:rsidRPr="00696042">
          <w:rPr>
            <w:rStyle w:val="Lienhypertexte"/>
            <w:noProof/>
            <w:lang w:val="fr-CH"/>
          </w:rPr>
          <w:t>3.2.2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PHPMailer</w:t>
        </w:r>
        <w:r>
          <w:rPr>
            <w:noProof/>
            <w:webHidden/>
          </w:rPr>
          <w:tab/>
        </w:r>
        <w:r>
          <w:rPr>
            <w:noProof/>
            <w:webHidden/>
          </w:rPr>
          <w:fldChar w:fldCharType="begin"/>
        </w:r>
        <w:r>
          <w:rPr>
            <w:noProof/>
            <w:webHidden/>
          </w:rPr>
          <w:instrText xml:space="preserve"> PAGEREF _Toc168046953 \h </w:instrText>
        </w:r>
        <w:r>
          <w:rPr>
            <w:noProof/>
            <w:webHidden/>
          </w:rPr>
        </w:r>
        <w:r>
          <w:rPr>
            <w:noProof/>
            <w:webHidden/>
          </w:rPr>
          <w:fldChar w:fldCharType="separate"/>
        </w:r>
        <w:r>
          <w:rPr>
            <w:noProof/>
            <w:webHidden/>
          </w:rPr>
          <w:t>30</w:t>
        </w:r>
        <w:r>
          <w:rPr>
            <w:noProof/>
            <w:webHidden/>
          </w:rPr>
          <w:fldChar w:fldCharType="end"/>
        </w:r>
      </w:hyperlink>
    </w:p>
    <w:p w14:paraId="771D606E" w14:textId="0BEBF3A8"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4" w:history="1">
        <w:r w:rsidRPr="00696042">
          <w:rPr>
            <w:rStyle w:val="Lienhypertexte"/>
            <w:noProof/>
            <w:lang w:val="fr-CH"/>
          </w:rPr>
          <w:t>3.2.3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lang w:val="fr-CH"/>
          </w:rPr>
          <w:t>QRCode</w:t>
        </w:r>
        <w:r>
          <w:rPr>
            <w:noProof/>
            <w:webHidden/>
          </w:rPr>
          <w:tab/>
        </w:r>
        <w:r>
          <w:rPr>
            <w:noProof/>
            <w:webHidden/>
          </w:rPr>
          <w:fldChar w:fldCharType="begin"/>
        </w:r>
        <w:r>
          <w:rPr>
            <w:noProof/>
            <w:webHidden/>
          </w:rPr>
          <w:instrText xml:space="preserve"> PAGEREF _Toc168046954 \h </w:instrText>
        </w:r>
        <w:r>
          <w:rPr>
            <w:noProof/>
            <w:webHidden/>
          </w:rPr>
        </w:r>
        <w:r>
          <w:rPr>
            <w:noProof/>
            <w:webHidden/>
          </w:rPr>
          <w:fldChar w:fldCharType="separate"/>
        </w:r>
        <w:r>
          <w:rPr>
            <w:noProof/>
            <w:webHidden/>
          </w:rPr>
          <w:t>30</w:t>
        </w:r>
        <w:r>
          <w:rPr>
            <w:noProof/>
            <w:webHidden/>
          </w:rPr>
          <w:fldChar w:fldCharType="end"/>
        </w:r>
      </w:hyperlink>
    </w:p>
    <w:p w14:paraId="3D0955F2" w14:textId="4A073BC7"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5" w:history="1">
        <w:r w:rsidRPr="00696042">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Déroulement</w:t>
        </w:r>
        <w:r>
          <w:rPr>
            <w:noProof/>
            <w:webHidden/>
          </w:rPr>
          <w:tab/>
        </w:r>
        <w:r>
          <w:rPr>
            <w:noProof/>
            <w:webHidden/>
          </w:rPr>
          <w:fldChar w:fldCharType="begin"/>
        </w:r>
        <w:r>
          <w:rPr>
            <w:noProof/>
            <w:webHidden/>
          </w:rPr>
          <w:instrText xml:space="preserve"> PAGEREF _Toc168046955 \h </w:instrText>
        </w:r>
        <w:r>
          <w:rPr>
            <w:noProof/>
            <w:webHidden/>
          </w:rPr>
        </w:r>
        <w:r>
          <w:rPr>
            <w:noProof/>
            <w:webHidden/>
          </w:rPr>
          <w:fldChar w:fldCharType="separate"/>
        </w:r>
        <w:r>
          <w:rPr>
            <w:noProof/>
            <w:webHidden/>
          </w:rPr>
          <w:t>31</w:t>
        </w:r>
        <w:r>
          <w:rPr>
            <w:noProof/>
            <w:webHidden/>
          </w:rPr>
          <w:fldChar w:fldCharType="end"/>
        </w:r>
      </w:hyperlink>
    </w:p>
    <w:p w14:paraId="2A32F3AA" w14:textId="3337B812"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6" w:history="1">
        <w:r w:rsidRPr="00696042">
          <w:rPr>
            <w:rStyle w:val="Lienhypertexte"/>
            <w:noProof/>
          </w:rPr>
          <w:t>3.3.1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Sprints</w:t>
        </w:r>
        <w:r>
          <w:rPr>
            <w:noProof/>
            <w:webHidden/>
          </w:rPr>
          <w:tab/>
        </w:r>
        <w:r>
          <w:rPr>
            <w:noProof/>
            <w:webHidden/>
          </w:rPr>
          <w:fldChar w:fldCharType="begin"/>
        </w:r>
        <w:r>
          <w:rPr>
            <w:noProof/>
            <w:webHidden/>
          </w:rPr>
          <w:instrText xml:space="preserve"> PAGEREF _Toc168046956 \h </w:instrText>
        </w:r>
        <w:r>
          <w:rPr>
            <w:noProof/>
            <w:webHidden/>
          </w:rPr>
        </w:r>
        <w:r>
          <w:rPr>
            <w:noProof/>
            <w:webHidden/>
          </w:rPr>
          <w:fldChar w:fldCharType="separate"/>
        </w:r>
        <w:r>
          <w:rPr>
            <w:noProof/>
            <w:webHidden/>
          </w:rPr>
          <w:t>31</w:t>
        </w:r>
        <w:r>
          <w:rPr>
            <w:noProof/>
            <w:webHidden/>
          </w:rPr>
          <w:fldChar w:fldCharType="end"/>
        </w:r>
      </w:hyperlink>
    </w:p>
    <w:p w14:paraId="7FBA96EC" w14:textId="303EAE8D"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7" w:history="1">
        <w:r w:rsidRPr="00696042">
          <w:rPr>
            <w:rStyle w:val="Lienhypertexte"/>
            <w:noProof/>
          </w:rPr>
          <w:t>3.3.2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bCs/>
            <w:iCs/>
            <w:noProof/>
          </w:rPr>
          <w:t>Sprint 4</w:t>
        </w:r>
        <w:r w:rsidRPr="00696042">
          <w:rPr>
            <w:rStyle w:val="Lienhypertexte"/>
            <w:bCs/>
            <w:i/>
            <w:iCs/>
            <w:noProof/>
          </w:rPr>
          <w:t xml:space="preserve"> </w:t>
        </w:r>
        <w:r w:rsidRPr="00696042">
          <w:rPr>
            <w:rStyle w:val="Lienhypertexte"/>
            <w:noProof/>
          </w:rPr>
          <w:t>(Prévision)</w:t>
        </w:r>
        <w:r>
          <w:rPr>
            <w:noProof/>
            <w:webHidden/>
          </w:rPr>
          <w:tab/>
        </w:r>
        <w:r>
          <w:rPr>
            <w:noProof/>
            <w:webHidden/>
          </w:rPr>
          <w:fldChar w:fldCharType="begin"/>
        </w:r>
        <w:r>
          <w:rPr>
            <w:noProof/>
            <w:webHidden/>
          </w:rPr>
          <w:instrText xml:space="preserve"> PAGEREF _Toc168046957 \h </w:instrText>
        </w:r>
        <w:r>
          <w:rPr>
            <w:noProof/>
            <w:webHidden/>
          </w:rPr>
        </w:r>
        <w:r>
          <w:rPr>
            <w:noProof/>
            <w:webHidden/>
          </w:rPr>
          <w:fldChar w:fldCharType="separate"/>
        </w:r>
        <w:r>
          <w:rPr>
            <w:noProof/>
            <w:webHidden/>
          </w:rPr>
          <w:t>32</w:t>
        </w:r>
        <w:r>
          <w:rPr>
            <w:noProof/>
            <w:webHidden/>
          </w:rPr>
          <w:fldChar w:fldCharType="end"/>
        </w:r>
      </w:hyperlink>
    </w:p>
    <w:p w14:paraId="343CD798" w14:textId="2C2F1B8E"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8" w:history="1">
        <w:r w:rsidRPr="00696042">
          <w:rPr>
            <w:rStyle w:val="Lienhypertexte"/>
            <w:noProof/>
          </w:rPr>
          <w:t>3.3.3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Bilan de la gestion du temps (Prévision)</w:t>
        </w:r>
        <w:r>
          <w:rPr>
            <w:noProof/>
            <w:webHidden/>
          </w:rPr>
          <w:tab/>
        </w:r>
        <w:r>
          <w:rPr>
            <w:noProof/>
            <w:webHidden/>
          </w:rPr>
          <w:fldChar w:fldCharType="begin"/>
        </w:r>
        <w:r>
          <w:rPr>
            <w:noProof/>
            <w:webHidden/>
          </w:rPr>
          <w:instrText xml:space="preserve"> PAGEREF _Toc168046958 \h </w:instrText>
        </w:r>
        <w:r>
          <w:rPr>
            <w:noProof/>
            <w:webHidden/>
          </w:rPr>
        </w:r>
        <w:r>
          <w:rPr>
            <w:noProof/>
            <w:webHidden/>
          </w:rPr>
          <w:fldChar w:fldCharType="separate"/>
        </w:r>
        <w:r>
          <w:rPr>
            <w:noProof/>
            <w:webHidden/>
          </w:rPr>
          <w:t>32</w:t>
        </w:r>
        <w:r>
          <w:rPr>
            <w:noProof/>
            <w:webHidden/>
          </w:rPr>
          <w:fldChar w:fldCharType="end"/>
        </w:r>
      </w:hyperlink>
    </w:p>
    <w:p w14:paraId="1D279F70" w14:textId="0FCA755D"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59" w:history="1">
        <w:r w:rsidRPr="00696042">
          <w:rPr>
            <w:rStyle w:val="Lienhypertexte"/>
            <w:noProof/>
          </w:rPr>
          <w:t>3.3.4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Stories</w:t>
        </w:r>
        <w:r>
          <w:rPr>
            <w:noProof/>
            <w:webHidden/>
          </w:rPr>
          <w:tab/>
        </w:r>
        <w:r>
          <w:rPr>
            <w:noProof/>
            <w:webHidden/>
          </w:rPr>
          <w:fldChar w:fldCharType="begin"/>
        </w:r>
        <w:r>
          <w:rPr>
            <w:noProof/>
            <w:webHidden/>
          </w:rPr>
          <w:instrText xml:space="preserve"> PAGEREF _Toc168046959 \h </w:instrText>
        </w:r>
        <w:r>
          <w:rPr>
            <w:noProof/>
            <w:webHidden/>
          </w:rPr>
        </w:r>
        <w:r>
          <w:rPr>
            <w:noProof/>
            <w:webHidden/>
          </w:rPr>
          <w:fldChar w:fldCharType="separate"/>
        </w:r>
        <w:r>
          <w:rPr>
            <w:noProof/>
            <w:webHidden/>
          </w:rPr>
          <w:t>32</w:t>
        </w:r>
        <w:r>
          <w:rPr>
            <w:noProof/>
            <w:webHidden/>
          </w:rPr>
          <w:fldChar w:fldCharType="end"/>
        </w:r>
      </w:hyperlink>
    </w:p>
    <w:p w14:paraId="141C4E87" w14:textId="498E78F7"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0" w:history="1">
        <w:r w:rsidRPr="00696042">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Déploiement du produit</w:t>
        </w:r>
        <w:r>
          <w:rPr>
            <w:noProof/>
            <w:webHidden/>
          </w:rPr>
          <w:tab/>
        </w:r>
        <w:r>
          <w:rPr>
            <w:noProof/>
            <w:webHidden/>
          </w:rPr>
          <w:fldChar w:fldCharType="begin"/>
        </w:r>
        <w:r>
          <w:rPr>
            <w:noProof/>
            <w:webHidden/>
          </w:rPr>
          <w:instrText xml:space="preserve"> PAGEREF _Toc168046960 \h </w:instrText>
        </w:r>
        <w:r>
          <w:rPr>
            <w:noProof/>
            <w:webHidden/>
          </w:rPr>
        </w:r>
        <w:r>
          <w:rPr>
            <w:noProof/>
            <w:webHidden/>
          </w:rPr>
          <w:fldChar w:fldCharType="separate"/>
        </w:r>
        <w:r>
          <w:rPr>
            <w:noProof/>
            <w:webHidden/>
          </w:rPr>
          <w:t>34</w:t>
        </w:r>
        <w:r>
          <w:rPr>
            <w:noProof/>
            <w:webHidden/>
          </w:rPr>
          <w:fldChar w:fldCharType="end"/>
        </w:r>
      </w:hyperlink>
    </w:p>
    <w:p w14:paraId="1CFD456C" w14:textId="6D0A780A"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1" w:history="1">
        <w:r w:rsidRPr="00696042">
          <w:rPr>
            <w:rStyle w:val="Lienhypertexte"/>
            <w:iCs/>
            <w:noProof/>
          </w:rPr>
          <w:t>3.5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Description des tests effectués</w:t>
        </w:r>
        <w:r>
          <w:rPr>
            <w:noProof/>
            <w:webHidden/>
          </w:rPr>
          <w:tab/>
        </w:r>
        <w:r>
          <w:rPr>
            <w:noProof/>
            <w:webHidden/>
          </w:rPr>
          <w:fldChar w:fldCharType="begin"/>
        </w:r>
        <w:r>
          <w:rPr>
            <w:noProof/>
            <w:webHidden/>
          </w:rPr>
          <w:instrText xml:space="preserve"> PAGEREF _Toc168046961 \h </w:instrText>
        </w:r>
        <w:r>
          <w:rPr>
            <w:noProof/>
            <w:webHidden/>
          </w:rPr>
        </w:r>
        <w:r>
          <w:rPr>
            <w:noProof/>
            <w:webHidden/>
          </w:rPr>
          <w:fldChar w:fldCharType="separate"/>
        </w:r>
        <w:r>
          <w:rPr>
            <w:noProof/>
            <w:webHidden/>
          </w:rPr>
          <w:t>34</w:t>
        </w:r>
        <w:r>
          <w:rPr>
            <w:noProof/>
            <w:webHidden/>
          </w:rPr>
          <w:fldChar w:fldCharType="end"/>
        </w:r>
      </w:hyperlink>
    </w:p>
    <w:p w14:paraId="3B5CF270" w14:textId="535A931E"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2" w:history="1">
        <w:r w:rsidRPr="00696042">
          <w:rPr>
            <w:rStyle w:val="Lienhypertexte"/>
            <w:noProof/>
          </w:rPr>
          <w:t>3.5.1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Authentification</w:t>
        </w:r>
        <w:r>
          <w:rPr>
            <w:noProof/>
            <w:webHidden/>
          </w:rPr>
          <w:tab/>
        </w:r>
        <w:r>
          <w:rPr>
            <w:noProof/>
            <w:webHidden/>
          </w:rPr>
          <w:fldChar w:fldCharType="begin"/>
        </w:r>
        <w:r>
          <w:rPr>
            <w:noProof/>
            <w:webHidden/>
          </w:rPr>
          <w:instrText xml:space="preserve"> PAGEREF _Toc168046962 \h </w:instrText>
        </w:r>
        <w:r>
          <w:rPr>
            <w:noProof/>
            <w:webHidden/>
          </w:rPr>
        </w:r>
        <w:r>
          <w:rPr>
            <w:noProof/>
            <w:webHidden/>
          </w:rPr>
          <w:fldChar w:fldCharType="separate"/>
        </w:r>
        <w:r>
          <w:rPr>
            <w:noProof/>
            <w:webHidden/>
          </w:rPr>
          <w:t>34</w:t>
        </w:r>
        <w:r>
          <w:rPr>
            <w:noProof/>
            <w:webHidden/>
          </w:rPr>
          <w:fldChar w:fldCharType="end"/>
        </w:r>
      </w:hyperlink>
    </w:p>
    <w:p w14:paraId="77CD80FC" w14:textId="00803F78"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3" w:history="1">
        <w:r w:rsidRPr="00696042">
          <w:rPr>
            <w:rStyle w:val="Lienhypertexte"/>
            <w:noProof/>
          </w:rPr>
          <w:t>3.5.2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Gestion de comptes</w:t>
        </w:r>
        <w:r>
          <w:rPr>
            <w:noProof/>
            <w:webHidden/>
          </w:rPr>
          <w:tab/>
        </w:r>
        <w:r>
          <w:rPr>
            <w:noProof/>
            <w:webHidden/>
          </w:rPr>
          <w:fldChar w:fldCharType="begin"/>
        </w:r>
        <w:r>
          <w:rPr>
            <w:noProof/>
            <w:webHidden/>
          </w:rPr>
          <w:instrText xml:space="preserve"> PAGEREF _Toc168046963 \h </w:instrText>
        </w:r>
        <w:r>
          <w:rPr>
            <w:noProof/>
            <w:webHidden/>
          </w:rPr>
        </w:r>
        <w:r>
          <w:rPr>
            <w:noProof/>
            <w:webHidden/>
          </w:rPr>
          <w:fldChar w:fldCharType="separate"/>
        </w:r>
        <w:r>
          <w:rPr>
            <w:noProof/>
            <w:webHidden/>
          </w:rPr>
          <w:t>35</w:t>
        </w:r>
        <w:r>
          <w:rPr>
            <w:noProof/>
            <w:webHidden/>
          </w:rPr>
          <w:fldChar w:fldCharType="end"/>
        </w:r>
      </w:hyperlink>
    </w:p>
    <w:p w14:paraId="21DA3CA2" w14:textId="4F99FC5C"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4" w:history="1">
        <w:r w:rsidRPr="00696042">
          <w:rPr>
            <w:rStyle w:val="Lienhypertexte"/>
            <w:noProof/>
          </w:rPr>
          <w:t>3.5.3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Marquage</w:t>
        </w:r>
        <w:r>
          <w:rPr>
            <w:noProof/>
            <w:webHidden/>
          </w:rPr>
          <w:tab/>
        </w:r>
        <w:r>
          <w:rPr>
            <w:noProof/>
            <w:webHidden/>
          </w:rPr>
          <w:fldChar w:fldCharType="begin"/>
        </w:r>
        <w:r>
          <w:rPr>
            <w:noProof/>
            <w:webHidden/>
          </w:rPr>
          <w:instrText xml:space="preserve"> PAGEREF _Toc168046964 \h </w:instrText>
        </w:r>
        <w:r>
          <w:rPr>
            <w:noProof/>
            <w:webHidden/>
          </w:rPr>
        </w:r>
        <w:r>
          <w:rPr>
            <w:noProof/>
            <w:webHidden/>
          </w:rPr>
          <w:fldChar w:fldCharType="separate"/>
        </w:r>
        <w:r>
          <w:rPr>
            <w:noProof/>
            <w:webHidden/>
          </w:rPr>
          <w:t>36</w:t>
        </w:r>
        <w:r>
          <w:rPr>
            <w:noProof/>
            <w:webHidden/>
          </w:rPr>
          <w:fldChar w:fldCharType="end"/>
        </w:r>
      </w:hyperlink>
    </w:p>
    <w:p w14:paraId="4C54DAB5" w14:textId="4D499999"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5" w:history="1">
        <w:r w:rsidRPr="00696042">
          <w:rPr>
            <w:rStyle w:val="Lienhypertexte"/>
            <w:noProof/>
          </w:rPr>
          <w:t>3.5.4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Arbitrage</w:t>
        </w:r>
        <w:r>
          <w:rPr>
            <w:noProof/>
            <w:webHidden/>
          </w:rPr>
          <w:tab/>
        </w:r>
        <w:r>
          <w:rPr>
            <w:noProof/>
            <w:webHidden/>
          </w:rPr>
          <w:fldChar w:fldCharType="begin"/>
        </w:r>
        <w:r>
          <w:rPr>
            <w:noProof/>
            <w:webHidden/>
          </w:rPr>
          <w:instrText xml:space="preserve"> PAGEREF _Toc168046965 \h </w:instrText>
        </w:r>
        <w:r>
          <w:rPr>
            <w:noProof/>
            <w:webHidden/>
          </w:rPr>
        </w:r>
        <w:r>
          <w:rPr>
            <w:noProof/>
            <w:webHidden/>
          </w:rPr>
          <w:fldChar w:fldCharType="separate"/>
        </w:r>
        <w:r>
          <w:rPr>
            <w:noProof/>
            <w:webHidden/>
          </w:rPr>
          <w:t>37</w:t>
        </w:r>
        <w:r>
          <w:rPr>
            <w:noProof/>
            <w:webHidden/>
          </w:rPr>
          <w:fldChar w:fldCharType="end"/>
        </w:r>
      </w:hyperlink>
    </w:p>
    <w:p w14:paraId="6E573302" w14:textId="6C1A8F2C"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6" w:history="1">
        <w:r w:rsidRPr="00696042">
          <w:rPr>
            <w:rStyle w:val="Lienhypertexte"/>
            <w:noProof/>
          </w:rPr>
          <w:t>3.5.5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Feuille de match</w:t>
        </w:r>
        <w:r>
          <w:rPr>
            <w:noProof/>
            <w:webHidden/>
          </w:rPr>
          <w:tab/>
        </w:r>
        <w:r>
          <w:rPr>
            <w:noProof/>
            <w:webHidden/>
          </w:rPr>
          <w:fldChar w:fldCharType="begin"/>
        </w:r>
        <w:r>
          <w:rPr>
            <w:noProof/>
            <w:webHidden/>
          </w:rPr>
          <w:instrText xml:space="preserve"> PAGEREF _Toc168046966 \h </w:instrText>
        </w:r>
        <w:r>
          <w:rPr>
            <w:noProof/>
            <w:webHidden/>
          </w:rPr>
        </w:r>
        <w:r>
          <w:rPr>
            <w:noProof/>
            <w:webHidden/>
          </w:rPr>
          <w:fldChar w:fldCharType="separate"/>
        </w:r>
        <w:r>
          <w:rPr>
            <w:noProof/>
            <w:webHidden/>
          </w:rPr>
          <w:t>38</w:t>
        </w:r>
        <w:r>
          <w:rPr>
            <w:noProof/>
            <w:webHidden/>
          </w:rPr>
          <w:fldChar w:fldCharType="end"/>
        </w:r>
      </w:hyperlink>
    </w:p>
    <w:p w14:paraId="224CCB17" w14:textId="257935C5"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7" w:history="1">
        <w:r w:rsidRPr="00696042">
          <w:rPr>
            <w:rStyle w:val="Lienhypertexte"/>
            <w:iCs/>
            <w:noProof/>
          </w:rPr>
          <w:t>3.6</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Revue de code (Prévision)</w:t>
        </w:r>
        <w:r>
          <w:rPr>
            <w:noProof/>
            <w:webHidden/>
          </w:rPr>
          <w:tab/>
        </w:r>
        <w:r>
          <w:rPr>
            <w:noProof/>
            <w:webHidden/>
          </w:rPr>
          <w:fldChar w:fldCharType="begin"/>
        </w:r>
        <w:r>
          <w:rPr>
            <w:noProof/>
            <w:webHidden/>
          </w:rPr>
          <w:instrText xml:space="preserve"> PAGEREF _Toc168046967 \h </w:instrText>
        </w:r>
        <w:r>
          <w:rPr>
            <w:noProof/>
            <w:webHidden/>
          </w:rPr>
        </w:r>
        <w:r>
          <w:rPr>
            <w:noProof/>
            <w:webHidden/>
          </w:rPr>
          <w:fldChar w:fldCharType="separate"/>
        </w:r>
        <w:r>
          <w:rPr>
            <w:noProof/>
            <w:webHidden/>
          </w:rPr>
          <w:t>38</w:t>
        </w:r>
        <w:r>
          <w:rPr>
            <w:noProof/>
            <w:webHidden/>
          </w:rPr>
          <w:fldChar w:fldCharType="end"/>
        </w:r>
      </w:hyperlink>
    </w:p>
    <w:p w14:paraId="7717F277" w14:textId="4CFF4B36"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8" w:history="1">
        <w:r w:rsidRPr="00696042">
          <w:rPr>
            <w:rStyle w:val="Lienhypertexte"/>
            <w:iCs/>
            <w:noProof/>
          </w:rPr>
          <w:t>3.7</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Dettes techniques</w:t>
        </w:r>
        <w:r>
          <w:rPr>
            <w:noProof/>
            <w:webHidden/>
          </w:rPr>
          <w:tab/>
        </w:r>
        <w:r>
          <w:rPr>
            <w:noProof/>
            <w:webHidden/>
          </w:rPr>
          <w:fldChar w:fldCharType="begin"/>
        </w:r>
        <w:r>
          <w:rPr>
            <w:noProof/>
            <w:webHidden/>
          </w:rPr>
          <w:instrText xml:space="preserve"> PAGEREF _Toc168046968 \h </w:instrText>
        </w:r>
        <w:r>
          <w:rPr>
            <w:noProof/>
            <w:webHidden/>
          </w:rPr>
        </w:r>
        <w:r>
          <w:rPr>
            <w:noProof/>
            <w:webHidden/>
          </w:rPr>
          <w:fldChar w:fldCharType="separate"/>
        </w:r>
        <w:r>
          <w:rPr>
            <w:noProof/>
            <w:webHidden/>
          </w:rPr>
          <w:t>38</w:t>
        </w:r>
        <w:r>
          <w:rPr>
            <w:noProof/>
            <w:webHidden/>
          </w:rPr>
          <w:fldChar w:fldCharType="end"/>
        </w:r>
      </w:hyperlink>
    </w:p>
    <w:p w14:paraId="6CBDB983" w14:textId="40E68437"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69" w:history="1">
        <w:r w:rsidRPr="00696042">
          <w:rPr>
            <w:rStyle w:val="Lienhypertexte"/>
            <w:iCs/>
            <w:noProof/>
          </w:rPr>
          <w:t>3.8</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Utilisation de l’IA</w:t>
        </w:r>
        <w:r>
          <w:rPr>
            <w:noProof/>
            <w:webHidden/>
          </w:rPr>
          <w:tab/>
        </w:r>
        <w:r>
          <w:rPr>
            <w:noProof/>
            <w:webHidden/>
          </w:rPr>
          <w:fldChar w:fldCharType="begin"/>
        </w:r>
        <w:r>
          <w:rPr>
            <w:noProof/>
            <w:webHidden/>
          </w:rPr>
          <w:instrText xml:space="preserve"> PAGEREF _Toc168046969 \h </w:instrText>
        </w:r>
        <w:r>
          <w:rPr>
            <w:noProof/>
            <w:webHidden/>
          </w:rPr>
        </w:r>
        <w:r>
          <w:rPr>
            <w:noProof/>
            <w:webHidden/>
          </w:rPr>
          <w:fldChar w:fldCharType="separate"/>
        </w:r>
        <w:r>
          <w:rPr>
            <w:noProof/>
            <w:webHidden/>
          </w:rPr>
          <w:t>39</w:t>
        </w:r>
        <w:r>
          <w:rPr>
            <w:noProof/>
            <w:webHidden/>
          </w:rPr>
          <w:fldChar w:fldCharType="end"/>
        </w:r>
      </w:hyperlink>
    </w:p>
    <w:p w14:paraId="4582C136" w14:textId="3979FF60"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0" w:history="1">
        <w:r w:rsidRPr="00696042">
          <w:rPr>
            <w:rStyle w:val="Lienhypertexte"/>
            <w:noProof/>
          </w:rPr>
          <w:t>3.8.1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Début du projet</w:t>
        </w:r>
        <w:r>
          <w:rPr>
            <w:noProof/>
            <w:webHidden/>
          </w:rPr>
          <w:tab/>
        </w:r>
        <w:r>
          <w:rPr>
            <w:noProof/>
            <w:webHidden/>
          </w:rPr>
          <w:fldChar w:fldCharType="begin"/>
        </w:r>
        <w:r>
          <w:rPr>
            <w:noProof/>
            <w:webHidden/>
          </w:rPr>
          <w:instrText xml:space="preserve"> PAGEREF _Toc168046970 \h </w:instrText>
        </w:r>
        <w:r>
          <w:rPr>
            <w:noProof/>
            <w:webHidden/>
          </w:rPr>
        </w:r>
        <w:r>
          <w:rPr>
            <w:noProof/>
            <w:webHidden/>
          </w:rPr>
          <w:fldChar w:fldCharType="separate"/>
        </w:r>
        <w:r>
          <w:rPr>
            <w:noProof/>
            <w:webHidden/>
          </w:rPr>
          <w:t>39</w:t>
        </w:r>
        <w:r>
          <w:rPr>
            <w:noProof/>
            <w:webHidden/>
          </w:rPr>
          <w:fldChar w:fldCharType="end"/>
        </w:r>
      </w:hyperlink>
    </w:p>
    <w:p w14:paraId="443B20BD" w14:textId="292864A4"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1" w:history="1">
        <w:r w:rsidRPr="00696042">
          <w:rPr>
            <w:rStyle w:val="Lienhypertexte"/>
            <w:noProof/>
          </w:rPr>
          <w:t>3.8.2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Fin de projet</w:t>
        </w:r>
        <w:r>
          <w:rPr>
            <w:noProof/>
            <w:webHidden/>
          </w:rPr>
          <w:tab/>
        </w:r>
        <w:r>
          <w:rPr>
            <w:noProof/>
            <w:webHidden/>
          </w:rPr>
          <w:fldChar w:fldCharType="begin"/>
        </w:r>
        <w:r>
          <w:rPr>
            <w:noProof/>
            <w:webHidden/>
          </w:rPr>
          <w:instrText xml:space="preserve"> PAGEREF _Toc168046971 \h </w:instrText>
        </w:r>
        <w:r>
          <w:rPr>
            <w:noProof/>
            <w:webHidden/>
          </w:rPr>
        </w:r>
        <w:r>
          <w:rPr>
            <w:noProof/>
            <w:webHidden/>
          </w:rPr>
          <w:fldChar w:fldCharType="separate"/>
        </w:r>
        <w:r>
          <w:rPr>
            <w:noProof/>
            <w:webHidden/>
          </w:rPr>
          <w:t>40</w:t>
        </w:r>
        <w:r>
          <w:rPr>
            <w:noProof/>
            <w:webHidden/>
          </w:rPr>
          <w:fldChar w:fldCharType="end"/>
        </w:r>
      </w:hyperlink>
    </w:p>
    <w:p w14:paraId="2B63D09F" w14:textId="18BCC602" w:rsidR="00C3533A" w:rsidRDefault="00C3533A">
      <w:pPr>
        <w:pStyle w:val="TM1"/>
        <w:rPr>
          <w:rFonts w:asciiTheme="minorHAnsi" w:eastAsiaTheme="minorEastAsia" w:hAnsiTheme="minorHAnsi" w:cstheme="minorBidi"/>
          <w:kern w:val="2"/>
          <w:sz w:val="22"/>
          <w:szCs w:val="22"/>
          <w:lang w:val="fr-CH" w:eastAsia="fr-CH"/>
          <w14:ligatures w14:val="standardContextual"/>
        </w:rPr>
      </w:pPr>
      <w:hyperlink w:anchor="_Toc168046972" w:history="1">
        <w:r w:rsidRPr="00696042">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696042">
          <w:rPr>
            <w:rStyle w:val="Lienhypertexte"/>
          </w:rPr>
          <w:t>Conclusions</w:t>
        </w:r>
        <w:r>
          <w:rPr>
            <w:webHidden/>
          </w:rPr>
          <w:tab/>
        </w:r>
        <w:r>
          <w:rPr>
            <w:webHidden/>
          </w:rPr>
          <w:fldChar w:fldCharType="begin"/>
        </w:r>
        <w:r>
          <w:rPr>
            <w:webHidden/>
          </w:rPr>
          <w:instrText xml:space="preserve"> PAGEREF _Toc168046972 \h </w:instrText>
        </w:r>
        <w:r>
          <w:rPr>
            <w:webHidden/>
          </w:rPr>
        </w:r>
        <w:r>
          <w:rPr>
            <w:webHidden/>
          </w:rPr>
          <w:fldChar w:fldCharType="separate"/>
        </w:r>
        <w:r>
          <w:rPr>
            <w:webHidden/>
          </w:rPr>
          <w:t>40</w:t>
        </w:r>
        <w:r>
          <w:rPr>
            <w:webHidden/>
          </w:rPr>
          <w:fldChar w:fldCharType="end"/>
        </w:r>
      </w:hyperlink>
    </w:p>
    <w:p w14:paraId="2F47350F" w14:textId="5F593C4A"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3" w:history="1">
        <w:r w:rsidRPr="00696042">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Objectifs</w:t>
        </w:r>
        <w:r>
          <w:rPr>
            <w:noProof/>
            <w:webHidden/>
          </w:rPr>
          <w:tab/>
        </w:r>
        <w:r>
          <w:rPr>
            <w:noProof/>
            <w:webHidden/>
          </w:rPr>
          <w:fldChar w:fldCharType="begin"/>
        </w:r>
        <w:r>
          <w:rPr>
            <w:noProof/>
            <w:webHidden/>
          </w:rPr>
          <w:instrText xml:space="preserve"> PAGEREF _Toc168046973 \h </w:instrText>
        </w:r>
        <w:r>
          <w:rPr>
            <w:noProof/>
            <w:webHidden/>
          </w:rPr>
        </w:r>
        <w:r>
          <w:rPr>
            <w:noProof/>
            <w:webHidden/>
          </w:rPr>
          <w:fldChar w:fldCharType="separate"/>
        </w:r>
        <w:r>
          <w:rPr>
            <w:noProof/>
            <w:webHidden/>
          </w:rPr>
          <w:t>41</w:t>
        </w:r>
        <w:r>
          <w:rPr>
            <w:noProof/>
            <w:webHidden/>
          </w:rPr>
          <w:fldChar w:fldCharType="end"/>
        </w:r>
      </w:hyperlink>
    </w:p>
    <w:p w14:paraId="59CB5D5C" w14:textId="08A6F8FB"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4" w:history="1">
        <w:r w:rsidRPr="00696042">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Points positifs / négatifs</w:t>
        </w:r>
        <w:r>
          <w:rPr>
            <w:noProof/>
            <w:webHidden/>
          </w:rPr>
          <w:tab/>
        </w:r>
        <w:r>
          <w:rPr>
            <w:noProof/>
            <w:webHidden/>
          </w:rPr>
          <w:fldChar w:fldCharType="begin"/>
        </w:r>
        <w:r>
          <w:rPr>
            <w:noProof/>
            <w:webHidden/>
          </w:rPr>
          <w:instrText xml:space="preserve"> PAGEREF _Toc168046974 \h </w:instrText>
        </w:r>
        <w:r>
          <w:rPr>
            <w:noProof/>
            <w:webHidden/>
          </w:rPr>
        </w:r>
        <w:r>
          <w:rPr>
            <w:noProof/>
            <w:webHidden/>
          </w:rPr>
          <w:fldChar w:fldCharType="separate"/>
        </w:r>
        <w:r>
          <w:rPr>
            <w:noProof/>
            <w:webHidden/>
          </w:rPr>
          <w:t>41</w:t>
        </w:r>
        <w:r>
          <w:rPr>
            <w:noProof/>
            <w:webHidden/>
          </w:rPr>
          <w:fldChar w:fldCharType="end"/>
        </w:r>
      </w:hyperlink>
    </w:p>
    <w:p w14:paraId="69C97540" w14:textId="0CD1EABF"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5" w:history="1">
        <w:r w:rsidRPr="00696042">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Suites possibles pour le projet</w:t>
        </w:r>
        <w:r>
          <w:rPr>
            <w:noProof/>
            <w:webHidden/>
          </w:rPr>
          <w:tab/>
        </w:r>
        <w:r>
          <w:rPr>
            <w:noProof/>
            <w:webHidden/>
          </w:rPr>
          <w:fldChar w:fldCharType="begin"/>
        </w:r>
        <w:r>
          <w:rPr>
            <w:noProof/>
            <w:webHidden/>
          </w:rPr>
          <w:instrText xml:space="preserve"> PAGEREF _Toc168046975 \h </w:instrText>
        </w:r>
        <w:r>
          <w:rPr>
            <w:noProof/>
            <w:webHidden/>
          </w:rPr>
        </w:r>
        <w:r>
          <w:rPr>
            <w:noProof/>
            <w:webHidden/>
          </w:rPr>
          <w:fldChar w:fldCharType="separate"/>
        </w:r>
        <w:r>
          <w:rPr>
            <w:noProof/>
            <w:webHidden/>
          </w:rPr>
          <w:t>41</w:t>
        </w:r>
        <w:r>
          <w:rPr>
            <w:noProof/>
            <w:webHidden/>
          </w:rPr>
          <w:fldChar w:fldCharType="end"/>
        </w:r>
      </w:hyperlink>
    </w:p>
    <w:p w14:paraId="70A4087D" w14:textId="2CF58F5D" w:rsidR="00C3533A" w:rsidRDefault="00C3533A">
      <w:pPr>
        <w:pStyle w:val="TM1"/>
        <w:rPr>
          <w:rFonts w:asciiTheme="minorHAnsi" w:eastAsiaTheme="minorEastAsia" w:hAnsiTheme="minorHAnsi" w:cstheme="minorBidi"/>
          <w:kern w:val="2"/>
          <w:sz w:val="22"/>
          <w:szCs w:val="22"/>
          <w:lang w:val="fr-CH" w:eastAsia="fr-CH"/>
          <w14:ligatures w14:val="standardContextual"/>
        </w:rPr>
      </w:pPr>
      <w:hyperlink w:anchor="_Toc168046976" w:history="1">
        <w:r w:rsidRPr="00696042">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696042">
          <w:rPr>
            <w:rStyle w:val="Lienhypertexte"/>
          </w:rPr>
          <w:t>Annexes</w:t>
        </w:r>
        <w:r>
          <w:rPr>
            <w:webHidden/>
          </w:rPr>
          <w:tab/>
        </w:r>
        <w:r>
          <w:rPr>
            <w:webHidden/>
          </w:rPr>
          <w:fldChar w:fldCharType="begin"/>
        </w:r>
        <w:r>
          <w:rPr>
            <w:webHidden/>
          </w:rPr>
          <w:instrText xml:space="preserve"> PAGEREF _Toc168046976 \h </w:instrText>
        </w:r>
        <w:r>
          <w:rPr>
            <w:webHidden/>
          </w:rPr>
        </w:r>
        <w:r>
          <w:rPr>
            <w:webHidden/>
          </w:rPr>
          <w:fldChar w:fldCharType="separate"/>
        </w:r>
        <w:r>
          <w:rPr>
            <w:webHidden/>
          </w:rPr>
          <w:t>42</w:t>
        </w:r>
        <w:r>
          <w:rPr>
            <w:webHidden/>
          </w:rPr>
          <w:fldChar w:fldCharType="end"/>
        </w:r>
      </w:hyperlink>
    </w:p>
    <w:p w14:paraId="5FE6A75B" w14:textId="0D05202A"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7" w:history="1">
        <w:r w:rsidRPr="00696042">
          <w:rPr>
            <w:rStyle w:val="Lienhypertexte"/>
            <w:iCs/>
            <w:noProof/>
          </w:rPr>
          <w:t>5.1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_Toc168046977 \h </w:instrText>
        </w:r>
        <w:r>
          <w:rPr>
            <w:noProof/>
            <w:webHidden/>
          </w:rPr>
        </w:r>
        <w:r>
          <w:rPr>
            <w:noProof/>
            <w:webHidden/>
          </w:rPr>
          <w:fldChar w:fldCharType="separate"/>
        </w:r>
        <w:r>
          <w:rPr>
            <w:noProof/>
            <w:webHidden/>
          </w:rPr>
          <w:t>42</w:t>
        </w:r>
        <w:r>
          <w:rPr>
            <w:noProof/>
            <w:webHidden/>
          </w:rPr>
          <w:fldChar w:fldCharType="end"/>
        </w:r>
      </w:hyperlink>
    </w:p>
    <w:p w14:paraId="2EAF4951" w14:textId="7214F5CC"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8" w:history="1">
        <w:r w:rsidRPr="00696042">
          <w:rPr>
            <w:rStyle w:val="Lienhypertexte"/>
            <w:noProof/>
          </w:rPr>
          <w:t>5.1.1</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Situation de départ (À compléter)</w:t>
        </w:r>
        <w:r>
          <w:rPr>
            <w:noProof/>
            <w:webHidden/>
          </w:rPr>
          <w:tab/>
        </w:r>
        <w:r>
          <w:rPr>
            <w:noProof/>
            <w:webHidden/>
          </w:rPr>
          <w:fldChar w:fldCharType="begin"/>
        </w:r>
        <w:r>
          <w:rPr>
            <w:noProof/>
            <w:webHidden/>
          </w:rPr>
          <w:instrText xml:space="preserve"> PAGEREF _Toc168046978 \h </w:instrText>
        </w:r>
        <w:r>
          <w:rPr>
            <w:noProof/>
            <w:webHidden/>
          </w:rPr>
        </w:r>
        <w:r>
          <w:rPr>
            <w:noProof/>
            <w:webHidden/>
          </w:rPr>
          <w:fldChar w:fldCharType="separate"/>
        </w:r>
        <w:r>
          <w:rPr>
            <w:noProof/>
            <w:webHidden/>
          </w:rPr>
          <w:t>42</w:t>
        </w:r>
        <w:r>
          <w:rPr>
            <w:noProof/>
            <w:webHidden/>
          </w:rPr>
          <w:fldChar w:fldCharType="end"/>
        </w:r>
      </w:hyperlink>
    </w:p>
    <w:p w14:paraId="159C7A8D" w14:textId="1EA24A33"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79" w:history="1">
        <w:r w:rsidRPr="00696042">
          <w:rPr>
            <w:rStyle w:val="Lienhypertexte"/>
            <w:noProof/>
          </w:rPr>
          <w:t>5.1.2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Mise en œuvre (Prévision)</w:t>
        </w:r>
        <w:r>
          <w:rPr>
            <w:noProof/>
            <w:webHidden/>
          </w:rPr>
          <w:tab/>
        </w:r>
        <w:r>
          <w:rPr>
            <w:noProof/>
            <w:webHidden/>
          </w:rPr>
          <w:fldChar w:fldCharType="begin"/>
        </w:r>
        <w:r>
          <w:rPr>
            <w:noProof/>
            <w:webHidden/>
          </w:rPr>
          <w:instrText xml:space="preserve"> PAGEREF _Toc168046979 \h </w:instrText>
        </w:r>
        <w:r>
          <w:rPr>
            <w:noProof/>
            <w:webHidden/>
          </w:rPr>
        </w:r>
        <w:r>
          <w:rPr>
            <w:noProof/>
            <w:webHidden/>
          </w:rPr>
          <w:fldChar w:fldCharType="separate"/>
        </w:r>
        <w:r>
          <w:rPr>
            <w:noProof/>
            <w:webHidden/>
          </w:rPr>
          <w:t>42</w:t>
        </w:r>
        <w:r>
          <w:rPr>
            <w:noProof/>
            <w:webHidden/>
          </w:rPr>
          <w:fldChar w:fldCharType="end"/>
        </w:r>
      </w:hyperlink>
    </w:p>
    <w:p w14:paraId="2F1629B2" w14:textId="1FE05936" w:rsidR="00C3533A" w:rsidRDefault="00C3533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80" w:history="1">
        <w:r w:rsidRPr="00696042">
          <w:rPr>
            <w:rStyle w:val="Lienhypertexte"/>
            <w:noProof/>
          </w:rPr>
          <w:t>5.1.3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noProof/>
          </w:rPr>
          <w:t>Résultat</w:t>
        </w:r>
        <w:r>
          <w:rPr>
            <w:noProof/>
            <w:webHidden/>
          </w:rPr>
          <w:tab/>
        </w:r>
        <w:r>
          <w:rPr>
            <w:noProof/>
            <w:webHidden/>
          </w:rPr>
          <w:fldChar w:fldCharType="begin"/>
        </w:r>
        <w:r>
          <w:rPr>
            <w:noProof/>
            <w:webHidden/>
          </w:rPr>
          <w:instrText xml:space="preserve"> PAGEREF _Toc168046980 \h </w:instrText>
        </w:r>
        <w:r>
          <w:rPr>
            <w:noProof/>
            <w:webHidden/>
          </w:rPr>
        </w:r>
        <w:r>
          <w:rPr>
            <w:noProof/>
            <w:webHidden/>
          </w:rPr>
          <w:fldChar w:fldCharType="separate"/>
        </w:r>
        <w:r>
          <w:rPr>
            <w:noProof/>
            <w:webHidden/>
          </w:rPr>
          <w:t>42</w:t>
        </w:r>
        <w:r>
          <w:rPr>
            <w:noProof/>
            <w:webHidden/>
          </w:rPr>
          <w:fldChar w:fldCharType="end"/>
        </w:r>
      </w:hyperlink>
    </w:p>
    <w:p w14:paraId="004A6D88" w14:textId="7AD6D166"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81" w:history="1">
        <w:r w:rsidRPr="00696042">
          <w:rPr>
            <w:rStyle w:val="Lienhypertexte"/>
            <w:iCs/>
            <w:noProof/>
          </w:rPr>
          <w:t>5.2</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Sources – Bibliographie</w:t>
        </w:r>
        <w:r>
          <w:rPr>
            <w:noProof/>
            <w:webHidden/>
          </w:rPr>
          <w:tab/>
        </w:r>
        <w:r>
          <w:rPr>
            <w:noProof/>
            <w:webHidden/>
          </w:rPr>
          <w:fldChar w:fldCharType="begin"/>
        </w:r>
        <w:r>
          <w:rPr>
            <w:noProof/>
            <w:webHidden/>
          </w:rPr>
          <w:instrText xml:space="preserve"> PAGEREF _Toc168046981 \h </w:instrText>
        </w:r>
        <w:r>
          <w:rPr>
            <w:noProof/>
            <w:webHidden/>
          </w:rPr>
        </w:r>
        <w:r>
          <w:rPr>
            <w:noProof/>
            <w:webHidden/>
          </w:rPr>
          <w:fldChar w:fldCharType="separate"/>
        </w:r>
        <w:r>
          <w:rPr>
            <w:noProof/>
            <w:webHidden/>
          </w:rPr>
          <w:t>43</w:t>
        </w:r>
        <w:r>
          <w:rPr>
            <w:noProof/>
            <w:webHidden/>
          </w:rPr>
          <w:fldChar w:fldCharType="end"/>
        </w:r>
      </w:hyperlink>
    </w:p>
    <w:p w14:paraId="4258A20B" w14:textId="2767FB84"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82" w:history="1">
        <w:r w:rsidRPr="00696042">
          <w:rPr>
            <w:rStyle w:val="Lienhypertexte"/>
            <w:iCs/>
            <w:noProof/>
          </w:rPr>
          <w:t>5.3</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Glossaire</w:t>
        </w:r>
        <w:r>
          <w:rPr>
            <w:noProof/>
            <w:webHidden/>
          </w:rPr>
          <w:tab/>
        </w:r>
        <w:r>
          <w:rPr>
            <w:noProof/>
            <w:webHidden/>
          </w:rPr>
          <w:fldChar w:fldCharType="begin"/>
        </w:r>
        <w:r>
          <w:rPr>
            <w:noProof/>
            <w:webHidden/>
          </w:rPr>
          <w:instrText xml:space="preserve"> PAGEREF _Toc168046982 \h </w:instrText>
        </w:r>
        <w:r>
          <w:rPr>
            <w:noProof/>
            <w:webHidden/>
          </w:rPr>
        </w:r>
        <w:r>
          <w:rPr>
            <w:noProof/>
            <w:webHidden/>
          </w:rPr>
          <w:fldChar w:fldCharType="separate"/>
        </w:r>
        <w:r>
          <w:rPr>
            <w:noProof/>
            <w:webHidden/>
          </w:rPr>
          <w:t>43</w:t>
        </w:r>
        <w:r>
          <w:rPr>
            <w:noProof/>
            <w:webHidden/>
          </w:rPr>
          <w:fldChar w:fldCharType="end"/>
        </w:r>
      </w:hyperlink>
    </w:p>
    <w:p w14:paraId="5D4D5D35" w14:textId="34515458"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83" w:history="1">
        <w:r w:rsidRPr="00696042">
          <w:rPr>
            <w:rStyle w:val="Lienhypertexte"/>
            <w:iCs/>
            <w:noProof/>
          </w:rPr>
          <w:t>5.4</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Journal de travail</w:t>
        </w:r>
        <w:r>
          <w:rPr>
            <w:noProof/>
            <w:webHidden/>
          </w:rPr>
          <w:tab/>
        </w:r>
        <w:r>
          <w:rPr>
            <w:noProof/>
            <w:webHidden/>
          </w:rPr>
          <w:fldChar w:fldCharType="begin"/>
        </w:r>
        <w:r>
          <w:rPr>
            <w:noProof/>
            <w:webHidden/>
          </w:rPr>
          <w:instrText xml:space="preserve"> PAGEREF _Toc168046983 \h </w:instrText>
        </w:r>
        <w:r>
          <w:rPr>
            <w:noProof/>
            <w:webHidden/>
          </w:rPr>
        </w:r>
        <w:r>
          <w:rPr>
            <w:noProof/>
            <w:webHidden/>
          </w:rPr>
          <w:fldChar w:fldCharType="separate"/>
        </w:r>
        <w:r>
          <w:rPr>
            <w:noProof/>
            <w:webHidden/>
          </w:rPr>
          <w:t>43</w:t>
        </w:r>
        <w:r>
          <w:rPr>
            <w:noProof/>
            <w:webHidden/>
          </w:rPr>
          <w:fldChar w:fldCharType="end"/>
        </w:r>
      </w:hyperlink>
    </w:p>
    <w:p w14:paraId="7BFDA0FA" w14:textId="7632CFD2" w:rsidR="00C3533A" w:rsidRDefault="00C3533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68046984" w:history="1">
        <w:r w:rsidRPr="00696042">
          <w:rPr>
            <w:rStyle w:val="Lienhypertexte"/>
            <w:iCs/>
            <w:noProof/>
          </w:rPr>
          <w:t>5.5</w:t>
        </w:r>
        <w:r>
          <w:rPr>
            <w:rFonts w:asciiTheme="minorHAnsi" w:eastAsiaTheme="minorEastAsia" w:hAnsiTheme="minorHAnsi" w:cstheme="minorBidi"/>
            <w:noProof/>
            <w:kern w:val="2"/>
            <w:sz w:val="22"/>
            <w:szCs w:val="22"/>
            <w:lang w:val="fr-CH" w:eastAsia="fr-CH"/>
            <w14:ligatures w14:val="standardContextual"/>
          </w:rPr>
          <w:tab/>
        </w:r>
        <w:r w:rsidRPr="00696042">
          <w:rPr>
            <w:rStyle w:val="Lienhypertexte"/>
            <w:iCs/>
            <w:noProof/>
          </w:rPr>
          <w:t>Archives du projet</w:t>
        </w:r>
        <w:r>
          <w:rPr>
            <w:noProof/>
            <w:webHidden/>
          </w:rPr>
          <w:tab/>
        </w:r>
        <w:r>
          <w:rPr>
            <w:noProof/>
            <w:webHidden/>
          </w:rPr>
          <w:fldChar w:fldCharType="begin"/>
        </w:r>
        <w:r>
          <w:rPr>
            <w:noProof/>
            <w:webHidden/>
          </w:rPr>
          <w:instrText xml:space="preserve"> PAGEREF _Toc168046984 \h </w:instrText>
        </w:r>
        <w:r>
          <w:rPr>
            <w:noProof/>
            <w:webHidden/>
          </w:rPr>
        </w:r>
        <w:r>
          <w:rPr>
            <w:noProof/>
            <w:webHidden/>
          </w:rPr>
          <w:fldChar w:fldCharType="separate"/>
        </w:r>
        <w:r>
          <w:rPr>
            <w:noProof/>
            <w:webHidden/>
          </w:rPr>
          <w:t>44</w:t>
        </w:r>
        <w:r>
          <w:rPr>
            <w:noProof/>
            <w:webHidden/>
          </w:rPr>
          <w:fldChar w:fldCharType="end"/>
        </w:r>
      </w:hyperlink>
    </w:p>
    <w:p w14:paraId="58E7122B" w14:textId="4C159825" w:rsidR="00C930E9" w:rsidRDefault="003F2179" w:rsidP="003F2179">
      <w:r>
        <w:fldChar w:fldCharType="end"/>
      </w:r>
      <w:r w:rsidR="007C53D3">
        <w:br w:type="page"/>
      </w:r>
    </w:p>
    <w:p w14:paraId="33B0EF3D" w14:textId="77777777" w:rsidR="007C53D3" w:rsidRDefault="007C53D3" w:rsidP="00E17B4E">
      <w:pPr>
        <w:pStyle w:val="Titre1"/>
        <w:jc w:val="center"/>
      </w:pPr>
      <w:bookmarkStart w:id="0" w:name="_Toc168046908"/>
      <w:r>
        <w:lastRenderedPageBreak/>
        <w:t>Analyse prél</w:t>
      </w:r>
      <w:r w:rsidR="00AE470C">
        <w:t>i</w:t>
      </w:r>
      <w:r>
        <w:t>minaire</w:t>
      </w:r>
      <w:bookmarkEnd w:id="0"/>
    </w:p>
    <w:p w14:paraId="25D6B50E" w14:textId="17817009" w:rsidR="00C930E9" w:rsidRPr="00791020" w:rsidRDefault="007C53D3" w:rsidP="00F33098">
      <w:pPr>
        <w:pStyle w:val="Titre2"/>
        <w:jc w:val="center"/>
        <w:rPr>
          <w:i w:val="0"/>
          <w:iCs/>
        </w:rPr>
      </w:pPr>
      <w:bookmarkStart w:id="1" w:name="_Toc168046909"/>
      <w:r w:rsidRPr="00791020">
        <w:rPr>
          <w:i w:val="0"/>
          <w:iCs/>
        </w:rPr>
        <w:t>Introduction</w:t>
      </w:r>
      <w:bookmarkEnd w:id="1"/>
    </w:p>
    <w:p w14:paraId="41AA498F" w14:textId="3C875140" w:rsidR="003B51A5" w:rsidRDefault="003B51A5" w:rsidP="00DC6515">
      <w:pPr>
        <w:rPr>
          <w:i/>
        </w:rPr>
      </w:pPr>
    </w:p>
    <w:p w14:paraId="7A1A131D" w14:textId="7A48AD8A" w:rsidR="00CB24E8" w:rsidRDefault="00CB24E8" w:rsidP="00B06A85">
      <w:pPr>
        <w:rPr>
          <w:iCs/>
        </w:rPr>
      </w:pPr>
      <w:proofErr w:type="spellStart"/>
      <w:r>
        <w:rPr>
          <w:iCs/>
        </w:rPr>
        <w:t>VolScore</w:t>
      </w:r>
      <w:proofErr w:type="spellEnd"/>
      <w:r>
        <w:rPr>
          <w:iCs/>
        </w:rPr>
        <w:t xml:space="preserve"> est une application Web dont l’objectif est de convaincre l’instance dirigeante du volleyball vaudois (SVRV) de la nécessité et de la possibilité de simplifier les opérations de marquage des matches de championnat de volleyball.</w:t>
      </w:r>
    </w:p>
    <w:p w14:paraId="0B712594" w14:textId="77777777" w:rsidR="00CB24E8" w:rsidRDefault="00CB24E8" w:rsidP="00B06A85">
      <w:pPr>
        <w:rPr>
          <w:iCs/>
        </w:rPr>
      </w:pPr>
    </w:p>
    <w:p w14:paraId="34EFB49C" w14:textId="08F71F1C" w:rsidR="00CB24E8" w:rsidRDefault="00CB24E8" w:rsidP="00B06A85">
      <w:pPr>
        <w:rPr>
          <w:iCs/>
        </w:rPr>
      </w:pPr>
      <w:r>
        <w:rPr>
          <w:iCs/>
        </w:rPr>
        <w:t>Une première version a été développée à l’ETML dans le cadre de projets de trimestre. Cette version ne permet globalement que d’enregistrer la formation des équipes, le score en cours de set et les changements de joueurs. L’impression de la feuille de match est encore très lacunaire.</w:t>
      </w:r>
    </w:p>
    <w:p w14:paraId="45430FB1" w14:textId="77777777" w:rsidR="00CB24E8" w:rsidRDefault="00CB24E8" w:rsidP="00B06A85">
      <w:pPr>
        <w:rPr>
          <w:iCs/>
        </w:rPr>
      </w:pPr>
    </w:p>
    <w:p w14:paraId="670ECA17" w14:textId="7C395AD6" w:rsidR="00CB24E8" w:rsidRPr="00737BD6" w:rsidRDefault="00CB24E8" w:rsidP="00B06A85">
      <w:pPr>
        <w:rPr>
          <w:iCs/>
        </w:rPr>
      </w:pPr>
      <w:r>
        <w:rPr>
          <w:iCs/>
        </w:rPr>
        <w:t>Le but de ce projet consiste à ajouter les fonctions nécessaires pour arrive à un niveau de fonctionnalité qui soit montrable à la SVRV.</w:t>
      </w:r>
    </w:p>
    <w:p w14:paraId="6A72230F" w14:textId="77777777" w:rsidR="006E2C58" w:rsidRDefault="006E2C58" w:rsidP="006E2C58">
      <w:pPr>
        <w:rPr>
          <w:szCs w:val="14"/>
        </w:rPr>
      </w:pPr>
    </w:p>
    <w:p w14:paraId="37B7F5E7" w14:textId="77777777" w:rsidR="006E2C58" w:rsidRPr="00791020" w:rsidRDefault="006E2C58" w:rsidP="00E17B4E">
      <w:pPr>
        <w:pStyle w:val="Titre2"/>
        <w:jc w:val="center"/>
        <w:rPr>
          <w:i w:val="0"/>
          <w:iCs/>
        </w:rPr>
      </w:pPr>
      <w:bookmarkStart w:id="2" w:name="_Toc168046910"/>
      <w:r w:rsidRPr="00791020">
        <w:rPr>
          <w:i w:val="0"/>
          <w:iCs/>
        </w:rPr>
        <w:t>Objectifs</w:t>
      </w:r>
      <w:bookmarkEnd w:id="2"/>
    </w:p>
    <w:p w14:paraId="276177A3" w14:textId="77777777" w:rsidR="006E2C58" w:rsidRDefault="006E2C58" w:rsidP="006E2C58">
      <w:pPr>
        <w:rPr>
          <w:szCs w:val="14"/>
        </w:rPr>
      </w:pPr>
    </w:p>
    <w:p w14:paraId="4451548C" w14:textId="7E406E1C" w:rsidR="007C53D3" w:rsidRDefault="007C53D3" w:rsidP="007C53D3">
      <w:pPr>
        <w:rPr>
          <w:szCs w:val="14"/>
        </w:rPr>
      </w:pPr>
    </w:p>
    <w:p w14:paraId="1089D1FA" w14:textId="72543BF1" w:rsidR="00E17B4E" w:rsidRDefault="00970B23" w:rsidP="005B041E">
      <w:pPr>
        <w:pStyle w:val="Titre3"/>
      </w:pPr>
      <w:bookmarkStart w:id="3" w:name="_Toc168046911"/>
      <w:r>
        <w:t>Authentification</w:t>
      </w:r>
      <w:bookmarkEnd w:id="3"/>
    </w:p>
    <w:p w14:paraId="4F6A4437" w14:textId="77777777" w:rsidR="00F06D35" w:rsidRDefault="00F06D35" w:rsidP="00F06D35"/>
    <w:p w14:paraId="2113643C" w14:textId="37D1D7AB" w:rsidR="00F06D35" w:rsidRPr="00F06D35" w:rsidRDefault="00F06D35" w:rsidP="00B06A85">
      <w:r>
        <w:t>Lorsqu’on lance l’app web, l’application demande les informations classiques (</w:t>
      </w:r>
      <w:proofErr w:type="spellStart"/>
      <w:r>
        <w:t>username</w:t>
      </w:r>
      <w:proofErr w:type="spellEnd"/>
      <w:r>
        <w:t xml:space="preserve">, </w:t>
      </w:r>
      <w:proofErr w:type="spellStart"/>
      <w:r>
        <w:t>password</w:t>
      </w:r>
      <w:proofErr w:type="spellEnd"/>
      <w:r>
        <w:t>) pour s’enregistrer sur le site. Si l’utilisateur oublie son MDP, une option de réinitialiser son MDP est disponible et envoie un mail de confirmation.</w:t>
      </w:r>
    </w:p>
    <w:p w14:paraId="2B039E49" w14:textId="77777777" w:rsidR="00E17B4E" w:rsidRPr="00E17B4E" w:rsidRDefault="00E17B4E" w:rsidP="00E17B4E"/>
    <w:p w14:paraId="75455D98" w14:textId="494A277A" w:rsidR="00E17B4E" w:rsidRDefault="00970B23" w:rsidP="009223AC">
      <w:pPr>
        <w:pStyle w:val="Titre3"/>
      </w:pPr>
      <w:bookmarkStart w:id="4" w:name="_Toc168046912"/>
      <w:r>
        <w:t>Gestion d’utilisateurs</w:t>
      </w:r>
      <w:bookmarkEnd w:id="4"/>
    </w:p>
    <w:p w14:paraId="57A12766" w14:textId="77777777" w:rsidR="00F06D35" w:rsidRDefault="00F06D35" w:rsidP="00F06D35"/>
    <w:p w14:paraId="039D86A8" w14:textId="757DD6DD" w:rsidR="00F06D35" w:rsidRPr="00F06D35" w:rsidRDefault="00F06D35" w:rsidP="00F06D35">
      <w:r>
        <w:t>Lorsque je suis admin je peux gérer les comptes de tous les utilisateurs. L’admin est le seul à pouvoir de créer des comptes. L’admin peut désactive</w:t>
      </w:r>
      <w:r w:rsidR="00EA5701">
        <w:t>r</w:t>
      </w:r>
      <w:r>
        <w:t xml:space="preserve"> des comptes mais ne peut pas les supprimer. Il y a une page de </w:t>
      </w:r>
      <w:r w:rsidR="00AA1302">
        <w:t>d’historiques des activités de marquage ou arbitrage.</w:t>
      </w:r>
    </w:p>
    <w:p w14:paraId="52D3FC9E" w14:textId="77777777" w:rsidR="00E17B4E" w:rsidRDefault="00E17B4E" w:rsidP="00E17B4E"/>
    <w:p w14:paraId="73713F58" w14:textId="6960CFBA" w:rsidR="00E17B4E" w:rsidRDefault="00970B23" w:rsidP="00E17B4E">
      <w:pPr>
        <w:pStyle w:val="Titre3"/>
      </w:pPr>
      <w:bookmarkStart w:id="5" w:name="_Toc168046913"/>
      <w:r>
        <w:t>Marquage</w:t>
      </w:r>
      <w:bookmarkEnd w:id="5"/>
    </w:p>
    <w:p w14:paraId="552C7975" w14:textId="77777777" w:rsidR="00AA1302" w:rsidRDefault="00AA1302" w:rsidP="00AA1302"/>
    <w:p w14:paraId="7656C0F6" w14:textId="23FFDA82" w:rsidR="00AA1302" w:rsidRPr="00AA1302" w:rsidRDefault="00AA1302" w:rsidP="00AA1302">
      <w:r>
        <w:t xml:space="preserve">Lorsqu’un compte est connecté avec comme rôle marqueur le bouton « Marquer » est afficher. Une fois le match finis une demande d’authentification </w:t>
      </w:r>
      <w:r w:rsidR="00EA5701">
        <w:t>survient</w:t>
      </w:r>
      <w:r>
        <w:t xml:space="preserve"> et </w:t>
      </w:r>
      <w:r w:rsidR="00EA5701">
        <w:t>génère</w:t>
      </w:r>
      <w:r>
        <w:t xml:space="preserve"> un </w:t>
      </w:r>
      <w:proofErr w:type="spellStart"/>
      <w:r>
        <w:t>token</w:t>
      </w:r>
      <w:proofErr w:type="spellEnd"/>
      <w:r>
        <w:t xml:space="preserve"> qui est la signature de la feuille de match par le marqueur. </w:t>
      </w:r>
    </w:p>
    <w:p w14:paraId="2B92258D" w14:textId="77777777" w:rsidR="00970B23" w:rsidRPr="00970B23" w:rsidRDefault="00970B23" w:rsidP="00970B23"/>
    <w:p w14:paraId="110647B2" w14:textId="373F5AE8" w:rsidR="00E17B4E" w:rsidRDefault="00970B23" w:rsidP="00970B23">
      <w:pPr>
        <w:pStyle w:val="Titre3"/>
      </w:pPr>
      <w:bookmarkStart w:id="6" w:name="_Toc168046914"/>
      <w:r>
        <w:t>Arbitrage</w:t>
      </w:r>
      <w:bookmarkEnd w:id="6"/>
    </w:p>
    <w:p w14:paraId="385521FD" w14:textId="77777777" w:rsidR="00EA5701" w:rsidRDefault="00EA5701" w:rsidP="00EA5701"/>
    <w:p w14:paraId="36C66E2F" w14:textId="233BBCCF" w:rsidR="0058277F" w:rsidRDefault="00EA5701" w:rsidP="00EA5701">
      <w:r>
        <w:t xml:space="preserve">Au démarrage d’un match les arbitres peuvent s’annoncer. Pour valider son identité une authentification du compte est </w:t>
      </w:r>
      <w:r w:rsidR="00622917">
        <w:t>là</w:t>
      </w:r>
      <w:r>
        <w:t xml:space="preserve"> pour valider l’arbitre. A la fin du match une autre </w:t>
      </w:r>
      <w:r w:rsidR="00622917">
        <w:t>a</w:t>
      </w:r>
      <w:r>
        <w:t>uthen</w:t>
      </w:r>
      <w:r w:rsidR="00622917">
        <w:t>tification</w:t>
      </w:r>
      <w:r>
        <w:t xml:space="preserve"> </w:t>
      </w:r>
      <w:r w:rsidR="00622917">
        <w:t>vient</w:t>
      </w:r>
      <w:r>
        <w:t xml:space="preserve"> pour valider l’arbitre et génère un </w:t>
      </w:r>
      <w:proofErr w:type="spellStart"/>
      <w:r>
        <w:t>token</w:t>
      </w:r>
      <w:proofErr w:type="spellEnd"/>
      <w:r>
        <w:t xml:space="preserve"> qui est la signature de la feuille de match par </w:t>
      </w:r>
      <w:r w:rsidR="00622917">
        <w:t>l’arbitre.</w:t>
      </w:r>
    </w:p>
    <w:p w14:paraId="45C705E0" w14:textId="77777777" w:rsidR="0058277F" w:rsidRDefault="0058277F">
      <w:pPr>
        <w:jc w:val="left"/>
      </w:pPr>
      <w:r>
        <w:br w:type="page"/>
      </w:r>
    </w:p>
    <w:p w14:paraId="59ED3C54" w14:textId="43EF42BC" w:rsidR="00970B23" w:rsidRDefault="00970B23" w:rsidP="00970B23">
      <w:pPr>
        <w:pStyle w:val="Titre3"/>
      </w:pPr>
      <w:bookmarkStart w:id="7" w:name="_Toc168046915"/>
      <w:r>
        <w:lastRenderedPageBreak/>
        <w:t>Feuille de match</w:t>
      </w:r>
      <w:bookmarkEnd w:id="7"/>
    </w:p>
    <w:p w14:paraId="4677E5ED" w14:textId="77777777" w:rsidR="00EA5701" w:rsidRDefault="00EA5701" w:rsidP="00EA5701"/>
    <w:p w14:paraId="5ED0F738" w14:textId="435D437E" w:rsidR="00EA5701" w:rsidRPr="00EA5701" w:rsidRDefault="00EA5701" w:rsidP="00EA5701">
      <w:r>
        <w:t xml:space="preserve">Un admin peut accéder et consulter la feuille d’un match terminé. Les changements de joueur sont </w:t>
      </w:r>
      <w:r w:rsidR="001F3898">
        <w:t>visibles</w:t>
      </w:r>
      <w:r>
        <w:t xml:space="preserve"> et est comme une feuille de match officielle. Sur la feuille de match il y a un code QR de l’arbitre et le marqueur qui renvoie sur leur profil de compte.</w:t>
      </w:r>
    </w:p>
    <w:p w14:paraId="70A5E710" w14:textId="77777777" w:rsidR="00696758" w:rsidRDefault="00696758" w:rsidP="085619D6">
      <w:pPr>
        <w:spacing w:line="259" w:lineRule="auto"/>
        <w:rPr>
          <w:b/>
          <w:bCs/>
          <w:i/>
          <w:iCs/>
          <w:color w:val="000000" w:themeColor="text1"/>
        </w:rPr>
      </w:pPr>
    </w:p>
    <w:p w14:paraId="17DF80AB" w14:textId="490E812C" w:rsidR="00696758" w:rsidRPr="00FE7095" w:rsidRDefault="00696758" w:rsidP="00F33098">
      <w:pPr>
        <w:pStyle w:val="Titre2"/>
        <w:jc w:val="center"/>
        <w:rPr>
          <w:i w:val="0"/>
          <w:iCs/>
          <w:u w:val="none"/>
        </w:rPr>
      </w:pPr>
      <w:bookmarkStart w:id="8" w:name="_Toc168046916"/>
      <w:r w:rsidRPr="00FE7095">
        <w:rPr>
          <w:i w:val="0"/>
          <w:iCs/>
          <w:u w:val="none"/>
        </w:rPr>
        <w:t>Gestion de projet</w:t>
      </w:r>
      <w:bookmarkEnd w:id="8"/>
    </w:p>
    <w:p w14:paraId="3AB85E28" w14:textId="77777777" w:rsidR="00696758" w:rsidRPr="00696758" w:rsidRDefault="00696758" w:rsidP="00696758"/>
    <w:p w14:paraId="0F706641" w14:textId="2B1474FC" w:rsidR="00696758" w:rsidRDefault="00696758" w:rsidP="00696758">
      <w:r>
        <w:t xml:space="preserve">Pendant le </w:t>
      </w:r>
      <w:r w:rsidR="006D43E7">
        <w:t>TPI</w:t>
      </w:r>
      <w:r>
        <w:t xml:space="preserve"> la méthodologie Agile de SCRUM va être utilisée. Ce qui veut dire que mon travail va devoir intégrer :</w:t>
      </w:r>
    </w:p>
    <w:p w14:paraId="62ADECBD" w14:textId="77777777" w:rsidR="00696758" w:rsidRDefault="00696758" w:rsidP="00696758"/>
    <w:p w14:paraId="3CD5C285" w14:textId="4790639F" w:rsidR="00696758" w:rsidRDefault="00696758" w:rsidP="00696758">
      <w:pPr>
        <w:pStyle w:val="Paragraphedeliste"/>
        <w:numPr>
          <w:ilvl w:val="0"/>
          <w:numId w:val="21"/>
        </w:numPr>
      </w:pPr>
      <w:r>
        <w:t>Un « </w:t>
      </w:r>
      <w:proofErr w:type="spellStart"/>
      <w:r>
        <w:t>daily</w:t>
      </w:r>
      <w:proofErr w:type="spellEnd"/>
      <w:r>
        <w:t xml:space="preserve"> </w:t>
      </w:r>
      <w:proofErr w:type="gramStart"/>
      <w:r>
        <w:t>meeting »</w:t>
      </w:r>
      <w:proofErr w:type="gramEnd"/>
      <w:r>
        <w:t xml:space="preserve"> chaque jour</w:t>
      </w:r>
    </w:p>
    <w:p w14:paraId="0EB3B1E6" w14:textId="374304A7" w:rsidR="00696758" w:rsidRDefault="00696758" w:rsidP="00696758">
      <w:pPr>
        <w:pStyle w:val="Paragraphedeliste"/>
        <w:numPr>
          <w:ilvl w:val="0"/>
          <w:numId w:val="21"/>
        </w:numPr>
      </w:pPr>
      <w:r>
        <w:t xml:space="preserve">Des sprints avec des </w:t>
      </w:r>
      <w:proofErr w:type="spellStart"/>
      <w:r>
        <w:t>users</w:t>
      </w:r>
      <w:proofErr w:type="spellEnd"/>
      <w:r>
        <w:t xml:space="preserve"> stories pour organiser mon travail</w:t>
      </w:r>
    </w:p>
    <w:p w14:paraId="4EF6B34D" w14:textId="6786A916" w:rsidR="00696758" w:rsidRDefault="00696758" w:rsidP="00696758">
      <w:pPr>
        <w:pStyle w:val="Paragraphedeliste"/>
        <w:numPr>
          <w:ilvl w:val="0"/>
          <w:numId w:val="21"/>
        </w:numPr>
      </w:pPr>
      <w:r>
        <w:t xml:space="preserve">Des sprint </w:t>
      </w:r>
      <w:proofErr w:type="spellStart"/>
      <w:r>
        <w:t>review</w:t>
      </w:r>
      <w:proofErr w:type="spellEnd"/>
      <w:r>
        <w:t xml:space="preserve"> a la fin de chaque sprint</w:t>
      </w:r>
    </w:p>
    <w:p w14:paraId="24BF28BC" w14:textId="0916C70C" w:rsidR="00696758" w:rsidRDefault="00696758" w:rsidP="00696758">
      <w:pPr>
        <w:pStyle w:val="Paragraphedeliste"/>
        <w:numPr>
          <w:ilvl w:val="0"/>
          <w:numId w:val="21"/>
        </w:numPr>
      </w:pPr>
      <w:r>
        <w:t>Un journal de travail avec un système de tâche planifiée</w:t>
      </w:r>
    </w:p>
    <w:p w14:paraId="1B18D4BE" w14:textId="77777777" w:rsidR="00696758" w:rsidRDefault="00696758" w:rsidP="00696758">
      <w:pPr>
        <w:pStyle w:val="Paragraphedeliste"/>
      </w:pPr>
    </w:p>
    <w:p w14:paraId="0506AF2D" w14:textId="32447E8D" w:rsidR="00696758" w:rsidRDefault="00696758" w:rsidP="00696758">
      <w:r>
        <w:t xml:space="preserve">Pour intégrer cela l’outil </w:t>
      </w:r>
      <w:proofErr w:type="spellStart"/>
      <w:r>
        <w:t>IceScrum</w:t>
      </w:r>
      <w:proofErr w:type="spellEnd"/>
      <w:r>
        <w:t xml:space="preserve"> est utilisé. </w:t>
      </w:r>
      <w:r w:rsidR="004E459A">
        <w:t xml:space="preserve">Cet outil me permet de gérer un projet Agile et qui me simplifie la gestion du projet. Grâce à cet outil je vais pouvoir créer des sprints, des user stories ainsi que des tâches. </w:t>
      </w:r>
    </w:p>
    <w:p w14:paraId="2530A71F" w14:textId="5688114C" w:rsidR="00AC6925" w:rsidRDefault="00AC6925">
      <w:r>
        <w:br w:type="page"/>
      </w:r>
    </w:p>
    <w:p w14:paraId="7C41AF34" w14:textId="77777777" w:rsidR="007C53D3" w:rsidRPr="006D5994" w:rsidRDefault="007C53D3" w:rsidP="00F33098">
      <w:pPr>
        <w:pStyle w:val="Titre2"/>
        <w:jc w:val="center"/>
        <w:rPr>
          <w:i w:val="0"/>
          <w:u w:val="none"/>
        </w:rPr>
      </w:pPr>
      <w:bookmarkStart w:id="9" w:name="_Toc168046917"/>
      <w:r w:rsidRPr="006D5994">
        <w:rPr>
          <w:i w:val="0"/>
          <w:u w:val="none"/>
        </w:rPr>
        <w:lastRenderedPageBreak/>
        <w:t>Planification</w:t>
      </w:r>
      <w:r w:rsidR="00E63311" w:rsidRPr="006D5994">
        <w:rPr>
          <w:i w:val="0"/>
          <w:u w:val="none"/>
        </w:rPr>
        <w:t xml:space="preserve"> initiale</w:t>
      </w:r>
      <w:bookmarkEnd w:id="9"/>
    </w:p>
    <w:p w14:paraId="7EEB540D" w14:textId="77777777" w:rsidR="00DB6B0C" w:rsidRPr="00DB6B0C" w:rsidRDefault="00DB6B0C" w:rsidP="00DB6B0C"/>
    <w:p w14:paraId="5A62F1AD" w14:textId="4C19B2FA" w:rsidR="007C1E07" w:rsidRDefault="00B84F9A" w:rsidP="00AE470C">
      <w:pPr>
        <w:rPr>
          <w:iCs/>
          <w:szCs w:val="14"/>
        </w:rPr>
      </w:pPr>
      <w:r>
        <w:rPr>
          <w:iCs/>
          <w:szCs w:val="14"/>
        </w:rPr>
        <w:t>Le projet commence le jeudi 02.05.2024 à 13h10 et finit le lundi 03.06.2024 à 13h50</w:t>
      </w:r>
    </w:p>
    <w:p w14:paraId="346A61DF" w14:textId="77777777" w:rsidR="00DC0FF6" w:rsidRDefault="00DC0FF6" w:rsidP="00AE470C">
      <w:pPr>
        <w:rPr>
          <w:iCs/>
          <w:szCs w:val="14"/>
        </w:rPr>
      </w:pPr>
    </w:p>
    <w:p w14:paraId="5B46816B" w14:textId="362F7286" w:rsidR="00DC0FF6" w:rsidRDefault="00DC0FF6" w:rsidP="00AE470C">
      <w:pPr>
        <w:rPr>
          <w:iCs/>
          <w:szCs w:val="14"/>
        </w:rPr>
      </w:pPr>
      <w:r>
        <w:rPr>
          <w:iCs/>
          <w:szCs w:val="14"/>
        </w:rPr>
        <w:t>Dans une semaine de travail au total il y a 26H de travail reparti comme si dessous. Inclut d’une pause de 15 minutes obligatoire chaque demi-journée.</w:t>
      </w:r>
    </w:p>
    <w:p w14:paraId="00268470" w14:textId="77777777" w:rsidR="00E362F9" w:rsidRDefault="00E362F9" w:rsidP="00AE470C">
      <w:pPr>
        <w:rPr>
          <w:iCs/>
          <w:szCs w:val="14"/>
        </w:rPr>
      </w:pPr>
    </w:p>
    <w:p w14:paraId="3AAD6F2C" w14:textId="72D284C6" w:rsidR="0096674C" w:rsidRDefault="00E362F9" w:rsidP="00AE470C">
      <w:pPr>
        <w:rPr>
          <w:iCs/>
          <w:szCs w:val="14"/>
        </w:rPr>
      </w:pPr>
      <w:r>
        <w:rPr>
          <w:iCs/>
          <w:szCs w:val="14"/>
        </w:rPr>
        <w:t>Pour la gestion de mes heures j’ai à ma disposition 15% Analyse, Implémentation 50%, Test 15%, Documentation</w:t>
      </w:r>
      <w:r w:rsidR="0096674C">
        <w:rPr>
          <w:iCs/>
          <w:szCs w:val="14"/>
        </w:rPr>
        <w:t xml:space="preserve"> 30%</w:t>
      </w:r>
      <w:r>
        <w:rPr>
          <w:iCs/>
          <w:szCs w:val="14"/>
        </w:rPr>
        <w:t>.</w:t>
      </w:r>
    </w:p>
    <w:p w14:paraId="0F80E1EA" w14:textId="77777777" w:rsidR="00DC0FF6" w:rsidRDefault="00DC0FF6" w:rsidP="00AE470C">
      <w:pPr>
        <w:rPr>
          <w:iCs/>
          <w:szCs w:val="14"/>
        </w:rPr>
      </w:pPr>
    </w:p>
    <w:tbl>
      <w:tblPr>
        <w:tblStyle w:val="Grilledutableau"/>
        <w:tblW w:w="9209" w:type="dxa"/>
        <w:tblLayout w:type="fixed"/>
        <w:tblLook w:val="04A0" w:firstRow="1" w:lastRow="0" w:firstColumn="1" w:lastColumn="0" w:noHBand="0" w:noVBand="1"/>
      </w:tblPr>
      <w:tblGrid>
        <w:gridCol w:w="1980"/>
        <w:gridCol w:w="1134"/>
        <w:gridCol w:w="2110"/>
        <w:gridCol w:w="1859"/>
        <w:gridCol w:w="2126"/>
      </w:tblGrid>
      <w:tr w:rsidR="00DC0FF6" w:rsidRPr="004B305F" w14:paraId="4158E095" w14:textId="77777777" w:rsidTr="008B6E75">
        <w:trPr>
          <w:trHeight w:val="271"/>
        </w:trPr>
        <w:tc>
          <w:tcPr>
            <w:tcW w:w="1980" w:type="dxa"/>
            <w:shd w:val="clear" w:color="auto" w:fill="E2EFD9" w:themeFill="accent6" w:themeFillTint="33"/>
          </w:tcPr>
          <w:p w14:paraId="66F78904" w14:textId="77777777" w:rsidR="00DC0FF6" w:rsidRPr="004B305F" w:rsidRDefault="00DC0FF6" w:rsidP="008B6E75">
            <w:pPr>
              <w:rPr>
                <w:iCs/>
                <w:szCs w:val="14"/>
              </w:rPr>
            </w:pPr>
            <w:r w:rsidRPr="004B305F">
              <w:rPr>
                <w:iCs/>
                <w:szCs w:val="14"/>
              </w:rPr>
              <w:t>Lundi</w:t>
            </w:r>
          </w:p>
        </w:tc>
        <w:tc>
          <w:tcPr>
            <w:tcW w:w="1134" w:type="dxa"/>
            <w:shd w:val="clear" w:color="auto" w:fill="E2EFD9" w:themeFill="accent6" w:themeFillTint="33"/>
          </w:tcPr>
          <w:p w14:paraId="41505D62" w14:textId="77777777" w:rsidR="00DC0FF6" w:rsidRPr="004B305F" w:rsidRDefault="00DC0FF6" w:rsidP="008B6E75">
            <w:pPr>
              <w:rPr>
                <w:iCs/>
                <w:szCs w:val="14"/>
              </w:rPr>
            </w:pPr>
            <w:r w:rsidRPr="004B305F">
              <w:rPr>
                <w:iCs/>
                <w:szCs w:val="14"/>
              </w:rPr>
              <w:t>Mardi</w:t>
            </w:r>
          </w:p>
        </w:tc>
        <w:tc>
          <w:tcPr>
            <w:tcW w:w="2110" w:type="dxa"/>
            <w:shd w:val="clear" w:color="auto" w:fill="E2EFD9" w:themeFill="accent6" w:themeFillTint="33"/>
          </w:tcPr>
          <w:p w14:paraId="431B46E7" w14:textId="77777777" w:rsidR="00DC0FF6" w:rsidRPr="004B305F" w:rsidRDefault="00DC0FF6" w:rsidP="008B6E75">
            <w:pPr>
              <w:rPr>
                <w:iCs/>
                <w:szCs w:val="14"/>
              </w:rPr>
            </w:pPr>
            <w:r w:rsidRPr="004B305F">
              <w:rPr>
                <w:iCs/>
                <w:szCs w:val="14"/>
              </w:rPr>
              <w:t>Mercredi</w:t>
            </w:r>
          </w:p>
        </w:tc>
        <w:tc>
          <w:tcPr>
            <w:tcW w:w="1859" w:type="dxa"/>
            <w:shd w:val="clear" w:color="auto" w:fill="E2EFD9" w:themeFill="accent6" w:themeFillTint="33"/>
          </w:tcPr>
          <w:p w14:paraId="087BDEA4" w14:textId="77777777" w:rsidR="00DC0FF6" w:rsidRPr="004B305F" w:rsidRDefault="00DC0FF6" w:rsidP="008B6E75">
            <w:pPr>
              <w:rPr>
                <w:iCs/>
                <w:szCs w:val="14"/>
              </w:rPr>
            </w:pPr>
            <w:r w:rsidRPr="004B305F">
              <w:rPr>
                <w:iCs/>
                <w:szCs w:val="14"/>
              </w:rPr>
              <w:t>Jeudi</w:t>
            </w:r>
          </w:p>
        </w:tc>
        <w:tc>
          <w:tcPr>
            <w:tcW w:w="2126" w:type="dxa"/>
            <w:shd w:val="clear" w:color="auto" w:fill="E2EFD9" w:themeFill="accent6" w:themeFillTint="33"/>
          </w:tcPr>
          <w:p w14:paraId="13190170" w14:textId="77777777" w:rsidR="00DC0FF6" w:rsidRPr="004B305F" w:rsidRDefault="00DC0FF6" w:rsidP="008B6E75">
            <w:pPr>
              <w:rPr>
                <w:iCs/>
                <w:szCs w:val="14"/>
              </w:rPr>
            </w:pPr>
            <w:r w:rsidRPr="004B305F">
              <w:rPr>
                <w:iCs/>
                <w:szCs w:val="14"/>
              </w:rPr>
              <w:t>Vendredi</w:t>
            </w:r>
          </w:p>
        </w:tc>
      </w:tr>
      <w:tr w:rsidR="00DC0FF6" w:rsidRPr="004B305F" w14:paraId="26A65DFD" w14:textId="77777777" w:rsidTr="008B6E75">
        <w:trPr>
          <w:trHeight w:val="1388"/>
        </w:trPr>
        <w:tc>
          <w:tcPr>
            <w:tcW w:w="1980" w:type="dxa"/>
          </w:tcPr>
          <w:p w14:paraId="09AC8521" w14:textId="77777777" w:rsidR="00DC0FF6" w:rsidRPr="004B305F" w:rsidRDefault="00DC0FF6" w:rsidP="008B6E75">
            <w:pPr>
              <w:rPr>
                <w:iCs/>
                <w:szCs w:val="14"/>
              </w:rPr>
            </w:pPr>
            <w:r w:rsidRPr="004B305F">
              <w:rPr>
                <w:iCs/>
                <w:szCs w:val="14"/>
              </w:rPr>
              <w:t>8H00–12h20</w:t>
            </w:r>
          </w:p>
          <w:p w14:paraId="3A7C0407" w14:textId="77777777" w:rsidR="00DC0FF6" w:rsidRDefault="00DC0FF6" w:rsidP="008B6E75">
            <w:pPr>
              <w:rPr>
                <w:iCs/>
                <w:szCs w:val="14"/>
              </w:rPr>
            </w:pPr>
            <w:r w:rsidRPr="004B305F">
              <w:rPr>
                <w:iCs/>
                <w:szCs w:val="14"/>
              </w:rPr>
              <w:t>13h10–15h50</w:t>
            </w:r>
          </w:p>
          <w:p w14:paraId="42B34D7F" w14:textId="77777777" w:rsidR="00DC0FF6" w:rsidRPr="004B305F" w:rsidRDefault="00DC0FF6" w:rsidP="008B6E75">
            <w:pPr>
              <w:rPr>
                <w:iCs/>
                <w:szCs w:val="14"/>
              </w:rPr>
            </w:pPr>
          </w:p>
        </w:tc>
        <w:tc>
          <w:tcPr>
            <w:tcW w:w="1134" w:type="dxa"/>
          </w:tcPr>
          <w:p w14:paraId="73B0C984" w14:textId="77777777" w:rsidR="00DC0FF6" w:rsidRPr="004B305F" w:rsidRDefault="00DC0FF6" w:rsidP="008B6E75">
            <w:pPr>
              <w:rPr>
                <w:iCs/>
                <w:szCs w:val="14"/>
              </w:rPr>
            </w:pPr>
          </w:p>
        </w:tc>
        <w:tc>
          <w:tcPr>
            <w:tcW w:w="2110" w:type="dxa"/>
          </w:tcPr>
          <w:p w14:paraId="602FB8A0" w14:textId="77777777" w:rsidR="00DC0FF6" w:rsidRDefault="00DC0FF6" w:rsidP="008B6E75">
            <w:pPr>
              <w:rPr>
                <w:iCs/>
                <w:szCs w:val="14"/>
              </w:rPr>
            </w:pPr>
            <w:r>
              <w:rPr>
                <w:iCs/>
                <w:szCs w:val="14"/>
              </w:rPr>
              <w:t>8H00 – 11h30</w:t>
            </w:r>
          </w:p>
          <w:p w14:paraId="21CAACB7" w14:textId="77777777" w:rsidR="00DC0FF6" w:rsidRPr="004B305F" w:rsidRDefault="00DC0FF6" w:rsidP="008B6E75">
            <w:pPr>
              <w:rPr>
                <w:iCs/>
                <w:szCs w:val="14"/>
              </w:rPr>
            </w:pPr>
            <w:r>
              <w:rPr>
                <w:iCs/>
                <w:szCs w:val="14"/>
              </w:rPr>
              <w:t>13h10 -16h40</w:t>
            </w:r>
          </w:p>
        </w:tc>
        <w:tc>
          <w:tcPr>
            <w:tcW w:w="1859" w:type="dxa"/>
          </w:tcPr>
          <w:p w14:paraId="7750B31B" w14:textId="77777777" w:rsidR="00DC0FF6" w:rsidRPr="004B305F" w:rsidRDefault="00DC0FF6" w:rsidP="008B6E75">
            <w:pPr>
              <w:rPr>
                <w:iCs/>
                <w:szCs w:val="14"/>
              </w:rPr>
            </w:pPr>
            <w:r>
              <w:rPr>
                <w:iCs/>
                <w:szCs w:val="14"/>
              </w:rPr>
              <w:t>13H10 -16h40</w:t>
            </w:r>
          </w:p>
        </w:tc>
        <w:tc>
          <w:tcPr>
            <w:tcW w:w="2126" w:type="dxa"/>
          </w:tcPr>
          <w:p w14:paraId="6DF40FB6" w14:textId="77777777" w:rsidR="00DC0FF6" w:rsidRDefault="00DC0FF6" w:rsidP="008B6E75">
            <w:pPr>
              <w:rPr>
                <w:iCs/>
                <w:szCs w:val="14"/>
              </w:rPr>
            </w:pPr>
            <w:r>
              <w:rPr>
                <w:iCs/>
                <w:szCs w:val="14"/>
              </w:rPr>
              <w:t>8H00 – 12h20</w:t>
            </w:r>
          </w:p>
          <w:p w14:paraId="470BB187" w14:textId="77777777" w:rsidR="00DC0FF6" w:rsidRPr="004B305F" w:rsidRDefault="00DC0FF6" w:rsidP="008B6E75">
            <w:pPr>
              <w:rPr>
                <w:iCs/>
                <w:szCs w:val="14"/>
              </w:rPr>
            </w:pPr>
            <w:r>
              <w:rPr>
                <w:iCs/>
                <w:szCs w:val="14"/>
              </w:rPr>
              <w:t>13h10 – 16h40</w:t>
            </w:r>
          </w:p>
        </w:tc>
      </w:tr>
    </w:tbl>
    <w:p w14:paraId="4554F2E8" w14:textId="77777777" w:rsidR="00DC0FF6" w:rsidRPr="00EE645E" w:rsidRDefault="00DC0FF6" w:rsidP="00AE470C">
      <w:pPr>
        <w:rPr>
          <w:iCs/>
          <w:szCs w:val="14"/>
        </w:rPr>
      </w:pPr>
    </w:p>
    <w:p w14:paraId="363246E5" w14:textId="77777777" w:rsidR="00EE645E" w:rsidRDefault="00EE645E" w:rsidP="00AE470C">
      <w:pPr>
        <w:rPr>
          <w:i/>
          <w:iCs/>
          <w:szCs w:val="14"/>
        </w:rPr>
      </w:pPr>
    </w:p>
    <w:tbl>
      <w:tblPr>
        <w:tblW w:w="920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9"/>
        <w:gridCol w:w="6400"/>
      </w:tblGrid>
      <w:tr w:rsidR="00F40D9C" w:rsidRPr="005D072F" w14:paraId="313F662E"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8412D93" w14:textId="77777777" w:rsidR="00240509" w:rsidRPr="005D072F" w:rsidRDefault="00240509" w:rsidP="00E87773">
            <w:pPr>
              <w:autoSpaceDE w:val="0"/>
              <w:autoSpaceDN w:val="0"/>
              <w:adjustRightInd w:val="0"/>
              <w:ind w:left="7"/>
              <w:rPr>
                <w:rFonts w:cstheme="minorHAnsi"/>
                <w:b/>
              </w:rPr>
            </w:pPr>
            <w:r w:rsidRPr="005D072F">
              <w:rPr>
                <w:rFonts w:cstheme="minorHAnsi"/>
                <w:b/>
              </w:rPr>
              <w:t>Période de réalisation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3EE4" w14:textId="77777777" w:rsidR="00240509" w:rsidRPr="00240509" w:rsidRDefault="00240509" w:rsidP="00240509">
            <w:pPr>
              <w:autoSpaceDE w:val="0"/>
              <w:autoSpaceDN w:val="0"/>
              <w:adjustRightInd w:val="0"/>
              <w:rPr>
                <w:rFonts w:cstheme="minorHAnsi"/>
              </w:rPr>
            </w:pPr>
            <w:r w:rsidRPr="00240509">
              <w:rPr>
                <w:rFonts w:cstheme="minorHAnsi"/>
              </w:rPr>
              <w:t>02.05.2024 - 03.05.2024</w:t>
            </w:r>
          </w:p>
        </w:tc>
      </w:tr>
      <w:tr w:rsidR="00F40D9C" w:rsidRPr="005D072F" w14:paraId="5F076CBD"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683FB2C6" w14:textId="77777777" w:rsidR="00240509" w:rsidRPr="005D072F" w:rsidRDefault="00240509" w:rsidP="00240509">
            <w:pPr>
              <w:autoSpaceDE w:val="0"/>
              <w:autoSpaceDN w:val="0"/>
              <w:adjustRightInd w:val="0"/>
              <w:ind w:left="7"/>
              <w:rPr>
                <w:rFonts w:cstheme="minorHAnsi"/>
                <w:b/>
              </w:rPr>
            </w:pPr>
            <w:r w:rsidRPr="005D072F">
              <w:rPr>
                <w:rFonts w:cstheme="minorHAnsi"/>
                <w:b/>
              </w:rPr>
              <w:t>Horaire de travail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BA3B61" w14:textId="77777777" w:rsidR="00240509" w:rsidRDefault="00240509" w:rsidP="00E87773">
            <w:pPr>
              <w:autoSpaceDE w:val="0"/>
              <w:autoSpaceDN w:val="0"/>
              <w:adjustRightInd w:val="0"/>
              <w:rPr>
                <w:rFonts w:cstheme="minorHAnsi"/>
              </w:rPr>
            </w:pPr>
            <w:r w:rsidRPr="00240509">
              <w:rPr>
                <w:rFonts w:cstheme="minorHAnsi"/>
                <w:b/>
                <w:bCs/>
              </w:rPr>
              <w:t>Lundi</w:t>
            </w:r>
            <w:r>
              <w:rPr>
                <w:rFonts w:cstheme="minorHAnsi"/>
              </w:rPr>
              <w:t> : 8 périodes de 45mins</w:t>
            </w:r>
          </w:p>
          <w:p w14:paraId="7984F631" w14:textId="77777777" w:rsidR="00240509" w:rsidRDefault="00240509" w:rsidP="00E87773">
            <w:pPr>
              <w:autoSpaceDE w:val="0"/>
              <w:autoSpaceDN w:val="0"/>
              <w:adjustRightInd w:val="0"/>
              <w:rPr>
                <w:rFonts w:cstheme="minorHAnsi"/>
              </w:rPr>
            </w:pPr>
            <w:r w:rsidRPr="00240509">
              <w:rPr>
                <w:rFonts w:cstheme="minorHAnsi"/>
                <w:b/>
                <w:bCs/>
              </w:rPr>
              <w:t>Mardi</w:t>
            </w:r>
            <w:r>
              <w:rPr>
                <w:rFonts w:cstheme="minorHAnsi"/>
              </w:rPr>
              <w:t> : 0 périodes</w:t>
            </w:r>
          </w:p>
          <w:p w14:paraId="7CE59CAD" w14:textId="77777777" w:rsidR="00240509" w:rsidRDefault="00240509" w:rsidP="00E87773">
            <w:pPr>
              <w:autoSpaceDE w:val="0"/>
              <w:autoSpaceDN w:val="0"/>
              <w:adjustRightInd w:val="0"/>
              <w:rPr>
                <w:rFonts w:cstheme="minorHAnsi"/>
              </w:rPr>
            </w:pPr>
            <w:r w:rsidRPr="00240509">
              <w:rPr>
                <w:rFonts w:cstheme="minorHAnsi"/>
                <w:b/>
                <w:bCs/>
              </w:rPr>
              <w:t>Mercredi</w:t>
            </w:r>
            <w:r>
              <w:rPr>
                <w:rFonts w:cstheme="minorHAnsi"/>
              </w:rPr>
              <w:t> : 8 périodes de 45mins</w:t>
            </w:r>
          </w:p>
          <w:p w14:paraId="0FB881D3" w14:textId="77777777" w:rsidR="00240509" w:rsidRDefault="00240509" w:rsidP="00E87773">
            <w:pPr>
              <w:autoSpaceDE w:val="0"/>
              <w:autoSpaceDN w:val="0"/>
              <w:adjustRightInd w:val="0"/>
              <w:rPr>
                <w:rFonts w:cstheme="minorHAnsi"/>
              </w:rPr>
            </w:pPr>
            <w:r w:rsidRPr="00240509">
              <w:rPr>
                <w:rFonts w:cstheme="minorHAnsi"/>
                <w:b/>
                <w:bCs/>
              </w:rPr>
              <w:t>Jeudi</w:t>
            </w:r>
            <w:r>
              <w:rPr>
                <w:rFonts w:cstheme="minorHAnsi"/>
              </w:rPr>
              <w:t> : 4 périodes de 45mins</w:t>
            </w:r>
          </w:p>
          <w:p w14:paraId="34594190" w14:textId="77777777" w:rsidR="00240509" w:rsidRDefault="00240509" w:rsidP="00E87773">
            <w:pPr>
              <w:autoSpaceDE w:val="0"/>
              <w:autoSpaceDN w:val="0"/>
              <w:adjustRightInd w:val="0"/>
              <w:rPr>
                <w:rFonts w:cstheme="minorHAnsi"/>
              </w:rPr>
            </w:pPr>
            <w:r w:rsidRPr="00240509">
              <w:rPr>
                <w:rFonts w:cstheme="minorHAnsi"/>
                <w:b/>
                <w:bCs/>
              </w:rPr>
              <w:t>Vendredi</w:t>
            </w:r>
            <w:r>
              <w:rPr>
                <w:rFonts w:cstheme="minorHAnsi"/>
              </w:rPr>
              <w:t> : 9 périodes de 45mins</w:t>
            </w:r>
          </w:p>
          <w:p w14:paraId="5F34F6D8" w14:textId="77777777" w:rsidR="00240509" w:rsidRDefault="00240509" w:rsidP="00E87773">
            <w:pPr>
              <w:autoSpaceDE w:val="0"/>
              <w:autoSpaceDN w:val="0"/>
              <w:adjustRightInd w:val="0"/>
              <w:rPr>
                <w:rFonts w:cstheme="minorHAnsi"/>
              </w:rPr>
            </w:pPr>
            <w:r w:rsidRPr="00240509">
              <w:rPr>
                <w:rFonts w:cstheme="minorHAnsi"/>
                <w:b/>
                <w:bCs/>
              </w:rPr>
              <w:t>Total par semaine normal</w:t>
            </w:r>
            <w:r>
              <w:rPr>
                <w:rFonts w:cstheme="minorHAnsi"/>
              </w:rPr>
              <w:t> : 29 périodes</w:t>
            </w:r>
          </w:p>
          <w:p w14:paraId="0DEEABE4" w14:textId="77777777" w:rsidR="00240509" w:rsidRDefault="00240509" w:rsidP="00E87773">
            <w:pPr>
              <w:autoSpaceDE w:val="0"/>
              <w:autoSpaceDN w:val="0"/>
              <w:adjustRightInd w:val="0"/>
              <w:rPr>
                <w:rFonts w:cstheme="minorHAnsi"/>
              </w:rPr>
            </w:pPr>
          </w:p>
          <w:p w14:paraId="2F5093BC" w14:textId="53DF189E" w:rsidR="004E0ABB" w:rsidRDefault="004E0ABB" w:rsidP="00E87773">
            <w:pPr>
              <w:autoSpaceDE w:val="0"/>
              <w:autoSpaceDN w:val="0"/>
              <w:adjustRightInd w:val="0"/>
              <w:rPr>
                <w:rFonts w:cstheme="minorHAnsi"/>
              </w:rPr>
            </w:pPr>
            <w:r w:rsidRPr="004E0ABB">
              <w:rPr>
                <w:rFonts w:cstheme="minorHAnsi"/>
                <w:b/>
                <w:bCs/>
              </w:rPr>
              <w:t>Congé</w:t>
            </w:r>
            <w:r>
              <w:rPr>
                <w:rFonts w:cstheme="minorHAnsi"/>
              </w:rPr>
              <w:t> :</w:t>
            </w:r>
          </w:p>
          <w:p w14:paraId="604B8203" w14:textId="77777777" w:rsidR="004E0ABB" w:rsidRDefault="004E0ABB" w:rsidP="00E87773">
            <w:pPr>
              <w:autoSpaceDE w:val="0"/>
              <w:autoSpaceDN w:val="0"/>
              <w:adjustRightInd w:val="0"/>
              <w:rPr>
                <w:rFonts w:cstheme="minorHAnsi"/>
              </w:rPr>
            </w:pPr>
          </w:p>
          <w:p w14:paraId="526AC75D" w14:textId="4F916A78" w:rsidR="006F2373" w:rsidRDefault="006F2373" w:rsidP="00E87773">
            <w:pPr>
              <w:autoSpaceDE w:val="0"/>
              <w:autoSpaceDN w:val="0"/>
              <w:adjustRightInd w:val="0"/>
              <w:rPr>
                <w:rFonts w:cstheme="minorHAnsi"/>
              </w:rPr>
            </w:pPr>
            <w:r>
              <w:rPr>
                <w:rFonts w:cstheme="minorHAnsi"/>
                <w:b/>
                <w:bCs/>
              </w:rPr>
              <w:t>Pont de l’Ascension </w:t>
            </w:r>
            <w:r>
              <w:rPr>
                <w:rFonts w:cstheme="minorHAnsi"/>
              </w:rPr>
              <w:t xml:space="preserve">: du </w:t>
            </w:r>
            <w:proofErr w:type="spellStart"/>
            <w:r>
              <w:rPr>
                <w:rFonts w:cstheme="minorHAnsi"/>
              </w:rPr>
              <w:t>je</w:t>
            </w:r>
            <w:proofErr w:type="spellEnd"/>
            <w:r>
              <w:rPr>
                <w:rFonts w:cstheme="minorHAnsi"/>
              </w:rPr>
              <w:t xml:space="preserve">. 9 mai </w:t>
            </w:r>
            <w:proofErr w:type="gramStart"/>
            <w:r>
              <w:rPr>
                <w:rFonts w:cstheme="minorHAnsi"/>
              </w:rPr>
              <w:t>au di</w:t>
            </w:r>
            <w:proofErr w:type="gramEnd"/>
            <w:r>
              <w:rPr>
                <w:rFonts w:cstheme="minorHAnsi"/>
              </w:rPr>
              <w:t>. 12 mai 2024</w:t>
            </w:r>
            <w:r w:rsidR="00230716">
              <w:rPr>
                <w:rFonts w:cstheme="minorHAnsi"/>
              </w:rPr>
              <w:t xml:space="preserve"> (-13 périodes)</w:t>
            </w:r>
          </w:p>
          <w:p w14:paraId="64A31271" w14:textId="6529A88D" w:rsidR="00240509" w:rsidRPr="005D072F" w:rsidRDefault="006F2373" w:rsidP="00E87773">
            <w:pPr>
              <w:autoSpaceDE w:val="0"/>
              <w:autoSpaceDN w:val="0"/>
              <w:adjustRightInd w:val="0"/>
              <w:rPr>
                <w:rFonts w:cstheme="minorHAnsi"/>
              </w:rPr>
            </w:pPr>
            <w:r>
              <w:rPr>
                <w:rFonts w:cstheme="minorHAnsi"/>
                <w:b/>
                <w:bCs/>
              </w:rPr>
              <w:t>Lundi de Pentecôte </w:t>
            </w:r>
            <w:r>
              <w:rPr>
                <w:rFonts w:cstheme="minorHAnsi"/>
              </w:rPr>
              <w:t xml:space="preserve">: </w:t>
            </w:r>
            <w:r w:rsidR="00230716">
              <w:rPr>
                <w:rFonts w:cstheme="minorHAnsi"/>
              </w:rPr>
              <w:t>lu. 20 mai 2024 (-8 périodes)</w:t>
            </w:r>
          </w:p>
        </w:tc>
      </w:tr>
      <w:tr w:rsidR="00F40D9C" w:rsidRPr="005D072F" w14:paraId="5DD81002" w14:textId="77777777" w:rsidTr="00F40D9C">
        <w:trPr>
          <w:trHeight w:val="260"/>
        </w:trPr>
        <w:tc>
          <w:tcPr>
            <w:tcW w:w="2809"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3AE379E2" w14:textId="77777777" w:rsidR="00240509" w:rsidRPr="005D072F" w:rsidRDefault="00240509" w:rsidP="00E87773">
            <w:pPr>
              <w:autoSpaceDE w:val="0"/>
              <w:autoSpaceDN w:val="0"/>
              <w:adjustRightInd w:val="0"/>
              <w:ind w:left="7"/>
              <w:rPr>
                <w:rFonts w:cstheme="minorHAnsi"/>
                <w:b/>
              </w:rPr>
            </w:pPr>
            <w:r w:rsidRPr="005D072F">
              <w:rPr>
                <w:rFonts w:cstheme="minorHAnsi"/>
                <w:b/>
              </w:rPr>
              <w:t>Nombre d'heures :</w:t>
            </w:r>
          </w:p>
        </w:tc>
        <w:tc>
          <w:tcPr>
            <w:tcW w:w="64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C7AA2B" w14:textId="447C2EB8" w:rsidR="00240509" w:rsidRPr="005D072F" w:rsidRDefault="00B84F9A" w:rsidP="00E87773">
            <w:pPr>
              <w:autoSpaceDE w:val="0"/>
              <w:autoSpaceDN w:val="0"/>
              <w:adjustRightInd w:val="0"/>
              <w:rPr>
                <w:rFonts w:cstheme="minorHAnsi"/>
              </w:rPr>
            </w:pPr>
            <w:r>
              <w:rPr>
                <w:rFonts w:cstheme="minorHAnsi"/>
              </w:rPr>
              <w:t>88H</w:t>
            </w:r>
          </w:p>
        </w:tc>
      </w:tr>
    </w:tbl>
    <w:p w14:paraId="03564E48" w14:textId="77777777" w:rsidR="00F37480" w:rsidRPr="00DC0FF6" w:rsidRDefault="00F37480" w:rsidP="00AE470C">
      <w:pPr>
        <w:rPr>
          <w:szCs w:val="14"/>
        </w:rPr>
      </w:pPr>
    </w:p>
    <w:p w14:paraId="6F0A6920" w14:textId="1697E064" w:rsidR="00764342" w:rsidRDefault="00764342" w:rsidP="00AE470C">
      <w:pPr>
        <w:rPr>
          <w:i/>
          <w:iCs/>
          <w:szCs w:val="14"/>
        </w:rPr>
      </w:pPr>
    </w:p>
    <w:p w14:paraId="72772A1A" w14:textId="5FECA950" w:rsidR="009326CA" w:rsidRDefault="009326CA" w:rsidP="001E6393">
      <w:pPr>
        <w:pStyle w:val="Titre3"/>
      </w:pPr>
      <w:bookmarkStart w:id="10" w:name="_Toc168046918"/>
      <w:r>
        <w:t>Sprint</w:t>
      </w:r>
      <w:bookmarkEnd w:id="10"/>
    </w:p>
    <w:p w14:paraId="799FFB9E" w14:textId="55495AB1" w:rsidR="009326CA" w:rsidRDefault="009326CA" w:rsidP="009326CA"/>
    <w:p w14:paraId="14FA3D22" w14:textId="5A137E4C" w:rsidR="0058277F" w:rsidRDefault="00DC0FF6" w:rsidP="009326CA">
      <w:r>
        <w:t xml:space="preserve">Pour </w:t>
      </w:r>
      <w:r w:rsidR="00E362F9">
        <w:t>ce</w:t>
      </w:r>
      <w:r>
        <w:t xml:space="preserve"> projet il y a qu’un seul mois </w:t>
      </w:r>
      <w:r w:rsidR="00E362F9">
        <w:t>à</w:t>
      </w:r>
      <w:r>
        <w:t xml:space="preserve"> disposition et ce qui a été choisis c’est de faire des sprints d’</w:t>
      </w:r>
      <w:r w:rsidR="00E362F9">
        <w:t>à</w:t>
      </w:r>
      <w:r>
        <w:t xml:space="preserve"> peu </w:t>
      </w:r>
      <w:r w:rsidR="00E362F9">
        <w:t>près</w:t>
      </w:r>
      <w:r>
        <w:t xml:space="preserve"> 1 semaine</w:t>
      </w:r>
      <w:r w:rsidR="00801440">
        <w:t xml:space="preserve">. Cette façon de faire me permet d’avoir plus de retour sur mes user stories ou autre conseil sur mon travail. </w:t>
      </w:r>
      <w:r w:rsidR="004204F3">
        <w:t>Les retours</w:t>
      </w:r>
      <w:r w:rsidR="00801440">
        <w:t xml:space="preserve"> </w:t>
      </w:r>
      <w:r w:rsidR="004204F3">
        <w:t>des rétrospectives</w:t>
      </w:r>
      <w:r w:rsidR="00801440">
        <w:t xml:space="preserve"> à la fin me sont très utiles.</w:t>
      </w:r>
      <w:r w:rsidR="004204F3">
        <w:t xml:space="preserve"> Pour les Sprint </w:t>
      </w:r>
      <w:proofErr w:type="spellStart"/>
      <w:r w:rsidR="004204F3">
        <w:t>Review</w:t>
      </w:r>
      <w:proofErr w:type="spellEnd"/>
      <w:r w:rsidR="004204F3">
        <w:t xml:space="preserve"> je vais les planifier chaque vendredi en fin de sprint sauf pour la </w:t>
      </w:r>
      <w:r w:rsidR="001E6393">
        <w:t>première semaine où il y a le pont qui m’y empêche. Je ne l’inscris pas dans les sprints mais en même temps que j’avance sur le projet je documente mon rapport.</w:t>
      </w:r>
    </w:p>
    <w:p w14:paraId="38E110B6" w14:textId="77777777" w:rsidR="0058277F" w:rsidRDefault="0058277F">
      <w:pPr>
        <w:jc w:val="left"/>
      </w:pPr>
      <w:r>
        <w:br w:type="page"/>
      </w:r>
    </w:p>
    <w:p w14:paraId="4F313BB9" w14:textId="77777777" w:rsidR="00DC0FF6" w:rsidRPr="009326CA" w:rsidRDefault="00DC0FF6" w:rsidP="009326CA"/>
    <w:p w14:paraId="04ED239B" w14:textId="77777777" w:rsidR="004204F3" w:rsidRPr="00622917" w:rsidRDefault="009326CA" w:rsidP="00622917">
      <w:pPr>
        <w:pStyle w:val="Titre4"/>
        <w:rPr>
          <w:b/>
          <w:bCs/>
          <w:i w:val="0"/>
          <w:iCs/>
          <w:u w:val="none"/>
        </w:rPr>
      </w:pPr>
      <w:r w:rsidRPr="00622917">
        <w:rPr>
          <w:b/>
          <w:bCs/>
          <w:i w:val="0"/>
          <w:iCs/>
          <w:u w:val="none"/>
        </w:rPr>
        <w:t>Sprint 1 (</w:t>
      </w:r>
      <w:r w:rsidR="00DD019E" w:rsidRPr="00622917">
        <w:rPr>
          <w:b/>
          <w:bCs/>
          <w:i w:val="0"/>
          <w:iCs/>
          <w:u w:val="none"/>
        </w:rPr>
        <w:t>02.05</w:t>
      </w:r>
      <w:r w:rsidRPr="00622917">
        <w:rPr>
          <w:b/>
          <w:bCs/>
          <w:i w:val="0"/>
          <w:iCs/>
          <w:u w:val="none"/>
        </w:rPr>
        <w:t xml:space="preserve"> – 10.</w:t>
      </w:r>
      <w:r w:rsidR="00DD019E" w:rsidRPr="00622917">
        <w:rPr>
          <w:b/>
          <w:bCs/>
          <w:i w:val="0"/>
          <w:iCs/>
          <w:u w:val="none"/>
        </w:rPr>
        <w:t>05</w:t>
      </w:r>
      <w:r w:rsidRPr="00622917">
        <w:rPr>
          <w:b/>
          <w:bCs/>
          <w:i w:val="0"/>
          <w:iCs/>
          <w:u w:val="none"/>
        </w:rPr>
        <w:t>)</w:t>
      </w:r>
    </w:p>
    <w:p w14:paraId="20DE6765" w14:textId="047A9F8B" w:rsidR="006E2C58" w:rsidRDefault="00652EDE" w:rsidP="00AE470C">
      <w:pPr>
        <w:rPr>
          <w:bCs/>
          <w:szCs w:val="14"/>
        </w:rPr>
      </w:pPr>
      <w:r>
        <w:rPr>
          <w:bCs/>
          <w:szCs w:val="14"/>
        </w:rPr>
        <w:t>Points à réaliser lors de se sprint :</w:t>
      </w:r>
    </w:p>
    <w:p w14:paraId="0C8BD153" w14:textId="77777777" w:rsidR="004204F3" w:rsidRDefault="004204F3" w:rsidP="00AE470C">
      <w:pPr>
        <w:rPr>
          <w:bCs/>
          <w:szCs w:val="14"/>
        </w:rPr>
      </w:pPr>
    </w:p>
    <w:p w14:paraId="1912FFC7" w14:textId="133A03EB" w:rsidR="004204F3" w:rsidRDefault="004204F3" w:rsidP="004204F3">
      <w:pPr>
        <w:pStyle w:val="Paragraphedeliste"/>
        <w:numPr>
          <w:ilvl w:val="0"/>
          <w:numId w:val="37"/>
        </w:numPr>
        <w:rPr>
          <w:bCs/>
          <w:szCs w:val="14"/>
        </w:rPr>
      </w:pPr>
      <w:r>
        <w:rPr>
          <w:bCs/>
          <w:szCs w:val="14"/>
        </w:rPr>
        <w:t>Finir la partie analyse du rapport points 1 et 2</w:t>
      </w:r>
    </w:p>
    <w:p w14:paraId="43CC7FB8" w14:textId="2D9D4015" w:rsidR="004204F3" w:rsidRDefault="004204F3" w:rsidP="004204F3">
      <w:pPr>
        <w:pStyle w:val="Paragraphedeliste"/>
        <w:numPr>
          <w:ilvl w:val="0"/>
          <w:numId w:val="37"/>
        </w:numPr>
        <w:rPr>
          <w:bCs/>
          <w:szCs w:val="14"/>
        </w:rPr>
      </w:pPr>
      <w:r>
        <w:rPr>
          <w:bCs/>
          <w:szCs w:val="14"/>
        </w:rPr>
        <w:t xml:space="preserve">Les user stories sont définis sur </w:t>
      </w:r>
      <w:proofErr w:type="spellStart"/>
      <w:r>
        <w:rPr>
          <w:bCs/>
          <w:szCs w:val="14"/>
        </w:rPr>
        <w:t>IceScrum</w:t>
      </w:r>
      <w:proofErr w:type="spellEnd"/>
      <w:r>
        <w:rPr>
          <w:bCs/>
          <w:szCs w:val="14"/>
        </w:rPr>
        <w:t xml:space="preserve">. Tests d’acceptance créer sur chaque </w:t>
      </w:r>
      <w:proofErr w:type="spellStart"/>
      <w:r>
        <w:rPr>
          <w:bCs/>
          <w:szCs w:val="14"/>
        </w:rPr>
        <w:t>users</w:t>
      </w:r>
      <w:proofErr w:type="spellEnd"/>
      <w:r>
        <w:rPr>
          <w:bCs/>
          <w:szCs w:val="14"/>
        </w:rPr>
        <w:t xml:space="preserve"> </w:t>
      </w:r>
      <w:proofErr w:type="spellStart"/>
      <w:r>
        <w:rPr>
          <w:bCs/>
          <w:szCs w:val="14"/>
        </w:rPr>
        <w:t>storys</w:t>
      </w:r>
      <w:proofErr w:type="spellEnd"/>
      <w:r>
        <w:rPr>
          <w:bCs/>
          <w:szCs w:val="14"/>
        </w:rPr>
        <w:t>.</w:t>
      </w:r>
    </w:p>
    <w:p w14:paraId="75077839" w14:textId="49AAD44C" w:rsidR="004204F3" w:rsidRDefault="004204F3" w:rsidP="004204F3">
      <w:pPr>
        <w:pStyle w:val="Paragraphedeliste"/>
        <w:numPr>
          <w:ilvl w:val="0"/>
          <w:numId w:val="37"/>
        </w:numPr>
        <w:rPr>
          <w:bCs/>
          <w:szCs w:val="14"/>
        </w:rPr>
      </w:pPr>
      <w:r>
        <w:rPr>
          <w:bCs/>
          <w:szCs w:val="14"/>
        </w:rPr>
        <w:t>Les sprints sont définis avec leurs objectifs</w:t>
      </w:r>
    </w:p>
    <w:p w14:paraId="30284D39" w14:textId="7A251DDD" w:rsidR="004204F3" w:rsidRDefault="004204F3" w:rsidP="004204F3">
      <w:pPr>
        <w:pStyle w:val="Paragraphedeliste"/>
        <w:numPr>
          <w:ilvl w:val="0"/>
          <w:numId w:val="37"/>
        </w:numPr>
        <w:rPr>
          <w:bCs/>
          <w:szCs w:val="14"/>
        </w:rPr>
      </w:pPr>
      <w:r>
        <w:rPr>
          <w:bCs/>
          <w:szCs w:val="14"/>
        </w:rPr>
        <w:t xml:space="preserve">Details page, base de </w:t>
      </w:r>
      <w:r w:rsidR="00E168D4">
        <w:rPr>
          <w:bCs/>
          <w:szCs w:val="14"/>
        </w:rPr>
        <w:t xml:space="preserve">données et points spécifique des </w:t>
      </w:r>
      <w:proofErr w:type="spellStart"/>
      <w:r w:rsidR="00E168D4">
        <w:rPr>
          <w:bCs/>
          <w:szCs w:val="14"/>
        </w:rPr>
        <w:t>users</w:t>
      </w:r>
      <w:proofErr w:type="spellEnd"/>
      <w:r w:rsidR="00E168D4">
        <w:rPr>
          <w:bCs/>
          <w:szCs w:val="14"/>
        </w:rPr>
        <w:t xml:space="preserve"> stories discutée avec chef de projet</w:t>
      </w:r>
    </w:p>
    <w:p w14:paraId="00DB84E8" w14:textId="77777777" w:rsidR="00652EDE" w:rsidRDefault="00652EDE" w:rsidP="00652EDE">
      <w:pPr>
        <w:rPr>
          <w:bCs/>
          <w:szCs w:val="14"/>
        </w:rPr>
      </w:pPr>
    </w:p>
    <w:p w14:paraId="20FE0A6C" w14:textId="30A207D7" w:rsidR="00652EDE" w:rsidRPr="00652EDE" w:rsidRDefault="003474D3" w:rsidP="00652EDE">
      <w:pPr>
        <w:rPr>
          <w:bCs/>
          <w:szCs w:val="14"/>
        </w:rPr>
      </w:pPr>
      <w:r>
        <w:rPr>
          <w:bCs/>
          <w:szCs w:val="14"/>
        </w:rPr>
        <w:t xml:space="preserve">La sprint </w:t>
      </w:r>
      <w:proofErr w:type="spellStart"/>
      <w:r>
        <w:rPr>
          <w:bCs/>
          <w:szCs w:val="14"/>
        </w:rPr>
        <w:t>review</w:t>
      </w:r>
      <w:proofErr w:type="spellEnd"/>
      <w:r>
        <w:rPr>
          <w:bCs/>
          <w:szCs w:val="14"/>
        </w:rPr>
        <w:t xml:space="preserve"> se fera lundi 06.05.2024 à </w:t>
      </w:r>
      <w:r w:rsidR="00966C61">
        <w:rPr>
          <w:bCs/>
          <w:szCs w:val="14"/>
        </w:rPr>
        <w:t>14</w:t>
      </w:r>
      <w:r>
        <w:rPr>
          <w:bCs/>
          <w:szCs w:val="14"/>
        </w:rPr>
        <w:t>H</w:t>
      </w:r>
    </w:p>
    <w:p w14:paraId="2F4AD0A5" w14:textId="77777777" w:rsidR="004204F3" w:rsidRPr="004204F3" w:rsidRDefault="004204F3" w:rsidP="00AE470C">
      <w:pPr>
        <w:rPr>
          <w:bCs/>
          <w:szCs w:val="14"/>
        </w:rPr>
      </w:pPr>
    </w:p>
    <w:p w14:paraId="386F9B8A" w14:textId="43CB2CD9" w:rsidR="009326CA" w:rsidRDefault="009326CA" w:rsidP="00622917">
      <w:pPr>
        <w:pStyle w:val="Titre4"/>
      </w:pPr>
      <w:r w:rsidRPr="00622917">
        <w:rPr>
          <w:b/>
          <w:bCs/>
          <w:i w:val="0"/>
          <w:iCs/>
          <w:u w:val="none"/>
        </w:rPr>
        <w:t>Sprint 2 (</w:t>
      </w:r>
      <w:r w:rsidR="00DD019E" w:rsidRPr="00622917">
        <w:rPr>
          <w:b/>
          <w:bCs/>
          <w:i w:val="0"/>
          <w:iCs/>
          <w:u w:val="none"/>
        </w:rPr>
        <w:t>13.05</w:t>
      </w:r>
      <w:r w:rsidRPr="00622917">
        <w:rPr>
          <w:b/>
          <w:bCs/>
          <w:i w:val="0"/>
          <w:iCs/>
          <w:u w:val="none"/>
        </w:rPr>
        <w:t xml:space="preserve"> – </w:t>
      </w:r>
      <w:r w:rsidR="00DD019E" w:rsidRPr="00622917">
        <w:rPr>
          <w:b/>
          <w:bCs/>
          <w:i w:val="0"/>
          <w:iCs/>
          <w:u w:val="none"/>
        </w:rPr>
        <w:t>17.05</w:t>
      </w:r>
      <w:r w:rsidRPr="009326CA">
        <w:t>)</w:t>
      </w:r>
    </w:p>
    <w:p w14:paraId="7B15CA0F" w14:textId="77777777" w:rsidR="003474D3" w:rsidRDefault="003474D3" w:rsidP="00AE470C">
      <w:pPr>
        <w:rPr>
          <w:b/>
          <w:szCs w:val="14"/>
        </w:rPr>
      </w:pPr>
    </w:p>
    <w:p w14:paraId="631010F2" w14:textId="10F0F4BA" w:rsidR="00652EDE" w:rsidRDefault="00652EDE" w:rsidP="00B06A85">
      <w:pPr>
        <w:rPr>
          <w:bCs/>
          <w:szCs w:val="14"/>
        </w:rPr>
      </w:pPr>
      <w:r>
        <w:rPr>
          <w:bCs/>
          <w:szCs w:val="14"/>
        </w:rPr>
        <w:t xml:space="preserve">L’objectif de se sprints est d’implémenter </w:t>
      </w:r>
      <w:r w:rsidR="00EC2480">
        <w:rPr>
          <w:bCs/>
          <w:szCs w:val="14"/>
        </w:rPr>
        <w:t>« </w:t>
      </w:r>
      <w:r>
        <w:rPr>
          <w:bCs/>
          <w:szCs w:val="14"/>
        </w:rPr>
        <w:t>Authentification</w:t>
      </w:r>
      <w:r w:rsidR="00EC2480">
        <w:rPr>
          <w:bCs/>
          <w:szCs w:val="14"/>
        </w:rPr>
        <w:t> »</w:t>
      </w:r>
      <w:r>
        <w:rPr>
          <w:bCs/>
          <w:szCs w:val="14"/>
        </w:rPr>
        <w:t xml:space="preserve"> et implémenter une page de </w:t>
      </w:r>
      <w:r w:rsidR="00EC2480">
        <w:rPr>
          <w:bCs/>
          <w:szCs w:val="14"/>
        </w:rPr>
        <w:t>« </w:t>
      </w:r>
      <w:r>
        <w:rPr>
          <w:bCs/>
          <w:szCs w:val="14"/>
        </w:rPr>
        <w:t xml:space="preserve">gestion </w:t>
      </w:r>
      <w:r w:rsidR="00EC2480">
        <w:rPr>
          <w:bCs/>
          <w:szCs w:val="14"/>
        </w:rPr>
        <w:t>d’utilisateurs »</w:t>
      </w:r>
      <w:r>
        <w:rPr>
          <w:bCs/>
          <w:szCs w:val="14"/>
        </w:rPr>
        <w:t xml:space="preserve"> admin.</w:t>
      </w:r>
      <w:r w:rsidR="00EC2480" w:rsidRPr="00EC2480">
        <w:rPr>
          <w:bCs/>
          <w:szCs w:val="14"/>
        </w:rPr>
        <w:t xml:space="preserve"> </w:t>
      </w:r>
      <w:r w:rsidR="00EC2480">
        <w:rPr>
          <w:bCs/>
          <w:szCs w:val="14"/>
        </w:rPr>
        <w:t>Puisque se sprint est une des seules semaines où je ne serai pas dérangé de congé je vais inclure l’user stories « Marquage » en plus.</w:t>
      </w:r>
      <w:r>
        <w:rPr>
          <w:bCs/>
          <w:szCs w:val="14"/>
        </w:rPr>
        <w:t xml:space="preserve"> Effectuer des tests sur ses fonctionnalités pour pouvoir les validées</w:t>
      </w:r>
      <w:r w:rsidR="003474D3">
        <w:rPr>
          <w:bCs/>
          <w:szCs w:val="14"/>
        </w:rPr>
        <w:t>.</w:t>
      </w:r>
      <w:r w:rsidR="00EC2480">
        <w:rPr>
          <w:bCs/>
          <w:szCs w:val="14"/>
        </w:rPr>
        <w:t xml:space="preserve"> </w:t>
      </w:r>
    </w:p>
    <w:p w14:paraId="52A484DA" w14:textId="77777777" w:rsidR="003474D3" w:rsidRDefault="003474D3" w:rsidP="00AE470C">
      <w:pPr>
        <w:rPr>
          <w:bCs/>
          <w:szCs w:val="14"/>
        </w:rPr>
      </w:pPr>
    </w:p>
    <w:p w14:paraId="0FD88CBF" w14:textId="1A78A1F0" w:rsidR="003474D3" w:rsidRDefault="003474D3" w:rsidP="00AE470C">
      <w:pPr>
        <w:rPr>
          <w:bCs/>
          <w:szCs w:val="14"/>
        </w:rPr>
      </w:pPr>
      <w:r>
        <w:rPr>
          <w:bCs/>
          <w:szCs w:val="14"/>
        </w:rPr>
        <w:t xml:space="preserve">La sprint </w:t>
      </w:r>
      <w:proofErr w:type="spellStart"/>
      <w:r>
        <w:rPr>
          <w:bCs/>
          <w:szCs w:val="14"/>
        </w:rPr>
        <w:t>review</w:t>
      </w:r>
      <w:proofErr w:type="spellEnd"/>
      <w:r>
        <w:rPr>
          <w:bCs/>
          <w:szCs w:val="14"/>
        </w:rPr>
        <w:t xml:space="preserve"> se fera vendredi 17.05.2024 à 1</w:t>
      </w:r>
      <w:r w:rsidR="00390D83">
        <w:rPr>
          <w:bCs/>
          <w:szCs w:val="14"/>
        </w:rPr>
        <w:t>0</w:t>
      </w:r>
      <w:r>
        <w:rPr>
          <w:bCs/>
          <w:szCs w:val="14"/>
        </w:rPr>
        <w:t>H</w:t>
      </w:r>
    </w:p>
    <w:p w14:paraId="24164C1B" w14:textId="77777777" w:rsidR="003474D3" w:rsidRPr="00652EDE" w:rsidRDefault="003474D3" w:rsidP="00AE470C">
      <w:pPr>
        <w:rPr>
          <w:bCs/>
          <w:szCs w:val="14"/>
        </w:rPr>
      </w:pPr>
    </w:p>
    <w:p w14:paraId="3676C6B2" w14:textId="1A2692B6" w:rsidR="009326CA" w:rsidRPr="00622917" w:rsidRDefault="009326CA" w:rsidP="00622917">
      <w:pPr>
        <w:pStyle w:val="Titre4"/>
        <w:rPr>
          <w:b/>
          <w:bCs/>
          <w:i w:val="0"/>
          <w:iCs/>
          <w:u w:val="none"/>
        </w:rPr>
      </w:pPr>
      <w:r w:rsidRPr="00622917">
        <w:rPr>
          <w:b/>
          <w:bCs/>
          <w:i w:val="0"/>
          <w:iCs/>
          <w:u w:val="none"/>
        </w:rPr>
        <w:t>Sprint 3 (</w:t>
      </w:r>
      <w:r w:rsidR="00DD019E" w:rsidRPr="00622917">
        <w:rPr>
          <w:b/>
          <w:bCs/>
          <w:i w:val="0"/>
          <w:iCs/>
          <w:u w:val="none"/>
        </w:rPr>
        <w:t>20.05</w:t>
      </w:r>
      <w:r w:rsidRPr="00622917">
        <w:rPr>
          <w:b/>
          <w:bCs/>
          <w:i w:val="0"/>
          <w:iCs/>
          <w:u w:val="none"/>
        </w:rPr>
        <w:t xml:space="preserve"> – </w:t>
      </w:r>
      <w:r w:rsidR="00DD019E" w:rsidRPr="00622917">
        <w:rPr>
          <w:b/>
          <w:bCs/>
          <w:i w:val="0"/>
          <w:iCs/>
          <w:u w:val="none"/>
        </w:rPr>
        <w:t>24.05</w:t>
      </w:r>
      <w:r w:rsidRPr="00622917">
        <w:rPr>
          <w:b/>
          <w:bCs/>
          <w:i w:val="0"/>
          <w:iCs/>
          <w:u w:val="none"/>
        </w:rPr>
        <w:t>)</w:t>
      </w:r>
    </w:p>
    <w:p w14:paraId="6EA5D459" w14:textId="77777777" w:rsidR="003474D3" w:rsidRDefault="003474D3" w:rsidP="00AE470C">
      <w:pPr>
        <w:rPr>
          <w:b/>
          <w:szCs w:val="14"/>
        </w:rPr>
      </w:pPr>
    </w:p>
    <w:p w14:paraId="5AAD2CBE" w14:textId="5E26E61B" w:rsidR="003474D3" w:rsidRPr="003474D3" w:rsidRDefault="003474D3" w:rsidP="00AE470C">
      <w:pPr>
        <w:rPr>
          <w:bCs/>
          <w:szCs w:val="14"/>
        </w:rPr>
      </w:pPr>
      <w:r>
        <w:rPr>
          <w:bCs/>
          <w:szCs w:val="14"/>
        </w:rPr>
        <w:t>Pour pouvoir</w:t>
      </w:r>
      <w:r w:rsidR="00EC2480">
        <w:rPr>
          <w:bCs/>
          <w:szCs w:val="14"/>
        </w:rPr>
        <w:t xml:space="preserve"> être dans le quota des 50% d’implémentation je vais prendre se sprint pour finir « Marquage », « Arbitrage » qui sont presque pareil. Ainsi que commencer </w:t>
      </w:r>
      <w:r w:rsidR="00114083">
        <w:rPr>
          <w:bCs/>
          <w:szCs w:val="14"/>
        </w:rPr>
        <w:t xml:space="preserve">« Feuille de match ». Effectuer les tests sur chaque user stories finis. </w:t>
      </w:r>
      <w:r w:rsidR="00EC2480">
        <w:rPr>
          <w:bCs/>
          <w:szCs w:val="14"/>
        </w:rPr>
        <w:t xml:space="preserve"> </w:t>
      </w:r>
    </w:p>
    <w:p w14:paraId="06AF8B86" w14:textId="77777777" w:rsidR="003474D3" w:rsidRDefault="003474D3" w:rsidP="00AE470C">
      <w:pPr>
        <w:rPr>
          <w:b/>
          <w:szCs w:val="14"/>
        </w:rPr>
      </w:pPr>
    </w:p>
    <w:p w14:paraId="75700EB5" w14:textId="585EA023" w:rsidR="003474D3" w:rsidRDefault="003474D3" w:rsidP="003474D3">
      <w:pPr>
        <w:rPr>
          <w:bCs/>
          <w:szCs w:val="14"/>
        </w:rPr>
      </w:pPr>
      <w:r>
        <w:rPr>
          <w:bCs/>
          <w:szCs w:val="14"/>
        </w:rPr>
        <w:t xml:space="preserve">La sprint </w:t>
      </w:r>
      <w:proofErr w:type="spellStart"/>
      <w:r>
        <w:rPr>
          <w:bCs/>
          <w:szCs w:val="14"/>
        </w:rPr>
        <w:t>review</w:t>
      </w:r>
      <w:proofErr w:type="spellEnd"/>
      <w:r>
        <w:rPr>
          <w:bCs/>
          <w:szCs w:val="14"/>
        </w:rPr>
        <w:t xml:space="preserve"> se fera vendredi 24.05.2024 à 14H</w:t>
      </w:r>
    </w:p>
    <w:p w14:paraId="565EE93E" w14:textId="00F0C7B5" w:rsidR="003474D3" w:rsidRPr="003474D3" w:rsidRDefault="003474D3" w:rsidP="00AE470C">
      <w:pPr>
        <w:rPr>
          <w:bCs/>
          <w:szCs w:val="14"/>
        </w:rPr>
      </w:pPr>
      <w:r>
        <w:rPr>
          <w:bCs/>
          <w:szCs w:val="14"/>
        </w:rPr>
        <w:t xml:space="preserve">Un code </w:t>
      </w:r>
      <w:proofErr w:type="spellStart"/>
      <w:r>
        <w:rPr>
          <w:bCs/>
          <w:szCs w:val="14"/>
        </w:rPr>
        <w:t>review</w:t>
      </w:r>
      <w:proofErr w:type="spellEnd"/>
      <w:r>
        <w:rPr>
          <w:bCs/>
          <w:szCs w:val="14"/>
        </w:rPr>
        <w:t xml:space="preserve"> s’ajoutera à cette réunion après le sprint </w:t>
      </w:r>
      <w:proofErr w:type="spellStart"/>
      <w:r>
        <w:rPr>
          <w:bCs/>
          <w:szCs w:val="14"/>
        </w:rPr>
        <w:t>review</w:t>
      </w:r>
      <w:proofErr w:type="spellEnd"/>
    </w:p>
    <w:p w14:paraId="75F93B97" w14:textId="77777777" w:rsidR="003474D3" w:rsidRDefault="003474D3" w:rsidP="00AE470C">
      <w:pPr>
        <w:rPr>
          <w:b/>
          <w:szCs w:val="14"/>
        </w:rPr>
      </w:pPr>
    </w:p>
    <w:p w14:paraId="337D6C18" w14:textId="26A83DBA" w:rsidR="00DD019E" w:rsidRPr="00622917" w:rsidRDefault="00DD019E" w:rsidP="00622917">
      <w:pPr>
        <w:pStyle w:val="Titre4"/>
        <w:rPr>
          <w:b/>
          <w:bCs/>
          <w:i w:val="0"/>
          <w:iCs/>
          <w:u w:val="none"/>
        </w:rPr>
      </w:pPr>
      <w:r w:rsidRPr="00622917">
        <w:rPr>
          <w:b/>
          <w:bCs/>
          <w:i w:val="0"/>
          <w:iCs/>
          <w:u w:val="none"/>
        </w:rPr>
        <w:t>Sprint 4 (27.05 – 03.06)</w:t>
      </w:r>
    </w:p>
    <w:p w14:paraId="6491788E" w14:textId="77777777" w:rsidR="00114083" w:rsidRDefault="00114083" w:rsidP="00AE470C">
      <w:pPr>
        <w:rPr>
          <w:b/>
          <w:szCs w:val="14"/>
        </w:rPr>
      </w:pPr>
    </w:p>
    <w:p w14:paraId="6DFE5C53" w14:textId="7F6DA8B8" w:rsidR="00114083" w:rsidRPr="00114083" w:rsidRDefault="00114083" w:rsidP="00AE470C">
      <w:pPr>
        <w:rPr>
          <w:bCs/>
          <w:szCs w:val="14"/>
        </w:rPr>
      </w:pPr>
      <w:r>
        <w:rPr>
          <w:bCs/>
          <w:szCs w:val="14"/>
        </w:rPr>
        <w:t>Le lundi de se sprint serra le dernier jour d’implémentation pour pouvoir effectuer des changements ainsi que des tests sur le programme. Car le reste de la semaine je vais profiter de finaliser la documentation.</w:t>
      </w:r>
    </w:p>
    <w:p w14:paraId="4BECA990" w14:textId="77777777" w:rsidR="003474D3" w:rsidRDefault="003474D3" w:rsidP="00AE470C">
      <w:pPr>
        <w:rPr>
          <w:b/>
          <w:szCs w:val="14"/>
        </w:rPr>
      </w:pPr>
    </w:p>
    <w:p w14:paraId="3861F3A1" w14:textId="01D4448B" w:rsidR="004E459A" w:rsidRDefault="003474D3">
      <w:pPr>
        <w:rPr>
          <w:bCs/>
          <w:szCs w:val="14"/>
        </w:rPr>
      </w:pPr>
      <w:r>
        <w:rPr>
          <w:bCs/>
          <w:szCs w:val="14"/>
        </w:rPr>
        <w:t xml:space="preserve">La sprint </w:t>
      </w:r>
      <w:proofErr w:type="spellStart"/>
      <w:r>
        <w:rPr>
          <w:bCs/>
          <w:szCs w:val="14"/>
        </w:rPr>
        <w:t>review</w:t>
      </w:r>
      <w:proofErr w:type="spellEnd"/>
      <w:r>
        <w:rPr>
          <w:bCs/>
          <w:szCs w:val="14"/>
        </w:rPr>
        <w:t xml:space="preserve"> se fera vendredi</w:t>
      </w:r>
      <w:r w:rsidR="002F40B2">
        <w:rPr>
          <w:bCs/>
          <w:szCs w:val="14"/>
        </w:rPr>
        <w:t xml:space="preserve"> 31.05.2024</w:t>
      </w:r>
      <w:r>
        <w:rPr>
          <w:bCs/>
          <w:szCs w:val="14"/>
        </w:rPr>
        <w:t xml:space="preserve"> à 14H</w:t>
      </w:r>
      <w:r w:rsidR="002F40B2">
        <w:rPr>
          <w:bCs/>
          <w:szCs w:val="14"/>
        </w:rPr>
        <w:t xml:space="preserve"> ce qui me laissera 1 jour</w:t>
      </w:r>
      <w:r w:rsidR="00724F42">
        <w:rPr>
          <w:bCs/>
          <w:szCs w:val="14"/>
        </w:rPr>
        <w:t xml:space="preserve"> qui me permettra d’inscrire le bilan du sprint 4, faire des retouches si nécessaire et d’imprimer les dossiers.</w:t>
      </w:r>
    </w:p>
    <w:p w14:paraId="69ED34AF" w14:textId="77777777" w:rsidR="00960C40" w:rsidRDefault="00960C40" w:rsidP="00960C40">
      <w:pPr>
        <w:pStyle w:val="Titre1"/>
        <w:jc w:val="center"/>
      </w:pPr>
      <w:bookmarkStart w:id="11" w:name="_Toc165270373"/>
      <w:bookmarkStart w:id="12" w:name="_Toc165270380"/>
      <w:bookmarkStart w:id="13" w:name="_Toc168046919"/>
      <w:r>
        <w:t>Analyse / Conception</w:t>
      </w:r>
      <w:bookmarkEnd w:id="11"/>
      <w:bookmarkEnd w:id="13"/>
    </w:p>
    <w:p w14:paraId="4C0AFFE1" w14:textId="77777777" w:rsidR="00960C40" w:rsidRPr="00791020" w:rsidRDefault="00960C40" w:rsidP="00960C40">
      <w:pPr>
        <w:pStyle w:val="Titre2"/>
        <w:jc w:val="center"/>
      </w:pPr>
      <w:bookmarkStart w:id="14" w:name="_Toc165270374"/>
      <w:bookmarkStart w:id="15" w:name="_Toc168046920"/>
      <w:commentRangeStart w:id="16"/>
      <w:r w:rsidRPr="00737BD6">
        <w:rPr>
          <w:i w:val="0"/>
          <w:iCs/>
          <w:u w:val="none"/>
        </w:rPr>
        <w:t>Concept</w:t>
      </w:r>
      <w:commentRangeEnd w:id="16"/>
      <w:r w:rsidRPr="00737BD6">
        <w:rPr>
          <w:rStyle w:val="Marquedecommentaire"/>
          <w:i w:val="0"/>
          <w:iCs/>
          <w:sz w:val="24"/>
          <w:szCs w:val="20"/>
          <w:u w:val="none"/>
        </w:rPr>
        <w:commentReference w:id="16"/>
      </w:r>
      <w:bookmarkEnd w:id="14"/>
      <w:bookmarkEnd w:id="15"/>
    </w:p>
    <w:p w14:paraId="5D074090" w14:textId="099FCF97" w:rsidR="00960C40" w:rsidRDefault="00960C40" w:rsidP="00960C40">
      <w:pPr>
        <w:pStyle w:val="Retraitnormal1"/>
        <w:numPr>
          <w:ilvl w:val="0"/>
          <w:numId w:val="0"/>
        </w:numPr>
        <w:ind w:left="360"/>
        <w:rPr>
          <w:rFonts w:ascii="Arial" w:hAnsi="Arial"/>
          <w:sz w:val="24"/>
          <w:szCs w:val="14"/>
          <w:lang w:eastAsia="fr-FR"/>
        </w:rPr>
      </w:pPr>
      <w:r>
        <w:rPr>
          <w:rFonts w:ascii="Arial" w:hAnsi="Arial"/>
          <w:sz w:val="24"/>
          <w:szCs w:val="14"/>
          <w:lang w:eastAsia="fr-FR"/>
        </w:rPr>
        <w:t>Le but premier de l’application est de pouvoir gérer les match, points, équipes ou sanctions. On doit pouvoir gérer entièrement un match de volley</w:t>
      </w:r>
      <w:r w:rsidR="00B0342D">
        <w:rPr>
          <w:rFonts w:ascii="Arial" w:hAnsi="Arial"/>
          <w:sz w:val="24"/>
          <w:szCs w:val="14"/>
          <w:lang w:eastAsia="fr-FR"/>
        </w:rPr>
        <w:t>ball</w:t>
      </w:r>
      <w:r>
        <w:rPr>
          <w:rFonts w:ascii="Arial" w:hAnsi="Arial"/>
          <w:sz w:val="24"/>
          <w:szCs w:val="14"/>
          <w:lang w:eastAsia="fr-FR"/>
        </w:rPr>
        <w:t xml:space="preserve"> seulement et grâce à cet outil.</w:t>
      </w:r>
    </w:p>
    <w:p w14:paraId="7A44CEBE" w14:textId="250BB6AD" w:rsidR="00960C40" w:rsidRPr="00D256C1" w:rsidRDefault="00960C40" w:rsidP="00960C40">
      <w:pPr>
        <w:pStyle w:val="Titre3"/>
      </w:pPr>
      <w:bookmarkStart w:id="17" w:name="_Toc165270375"/>
      <w:bookmarkStart w:id="18" w:name="_Toc168046921"/>
      <w:r>
        <w:lastRenderedPageBreak/>
        <w:t>Base de données</w:t>
      </w:r>
      <w:bookmarkEnd w:id="17"/>
      <w:bookmarkEnd w:id="18"/>
    </w:p>
    <w:p w14:paraId="22ABA235" w14:textId="478B3A11" w:rsidR="00022F38" w:rsidRDefault="00022F38" w:rsidP="00022F38">
      <w:pPr>
        <w:keepNext/>
      </w:pPr>
      <w:r>
        <w:rPr>
          <w:noProof/>
        </w:rPr>
        <w:drawing>
          <wp:inline distT="0" distB="0" distL="0" distR="0" wp14:anchorId="2A2ACC45" wp14:editId="21F8907A">
            <wp:extent cx="5753100" cy="5600700"/>
            <wp:effectExtent l="38100" t="38100" r="38100" b="3810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00700"/>
                    </a:xfrm>
                    <a:prstGeom prst="rect">
                      <a:avLst/>
                    </a:prstGeom>
                    <a:ln w="38100">
                      <a:solidFill>
                        <a:schemeClr val="accent6">
                          <a:lumMod val="75000"/>
                        </a:schemeClr>
                      </a:solidFill>
                    </a:ln>
                  </pic:spPr>
                </pic:pic>
              </a:graphicData>
            </a:graphic>
          </wp:inline>
        </w:drawing>
      </w:r>
    </w:p>
    <w:p w14:paraId="3CBC4795" w14:textId="079B6E8B" w:rsidR="00960C40" w:rsidRDefault="00022F38" w:rsidP="00022F38">
      <w:pPr>
        <w:pStyle w:val="Lgende"/>
        <w:jc w:val="left"/>
      </w:pPr>
      <w:r>
        <w:t xml:space="preserve">Figure </w:t>
      </w:r>
      <w:r>
        <w:fldChar w:fldCharType="begin"/>
      </w:r>
      <w:r>
        <w:instrText xml:space="preserve"> SEQ Figure \* ARABIC </w:instrText>
      </w:r>
      <w:r>
        <w:fldChar w:fldCharType="separate"/>
      </w:r>
      <w:r w:rsidR="00C3533A">
        <w:rPr>
          <w:noProof/>
        </w:rPr>
        <w:t>1</w:t>
      </w:r>
      <w:r>
        <w:fldChar w:fldCharType="end"/>
      </w:r>
      <w:r>
        <w:t xml:space="preserve"> MLD</w:t>
      </w:r>
    </w:p>
    <w:p w14:paraId="15B78BC5" w14:textId="29E16520" w:rsidR="00022F38" w:rsidRDefault="00D3443E" w:rsidP="00022F38">
      <w:pPr>
        <w:keepNext/>
        <w:jc w:val="center"/>
      </w:pPr>
      <w:r>
        <w:rPr>
          <w:noProof/>
        </w:rPr>
        <w:lastRenderedPageBreak/>
        <w:drawing>
          <wp:inline distT="0" distB="0" distL="0" distR="0" wp14:anchorId="1D9EBFFE" wp14:editId="5261A280">
            <wp:extent cx="5663032" cy="4791075"/>
            <wp:effectExtent l="38100" t="38100" r="33020" b="285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032" cy="4791075"/>
                    </a:xfrm>
                    <a:prstGeom prst="rect">
                      <a:avLst/>
                    </a:prstGeom>
                    <a:ln w="38100">
                      <a:solidFill>
                        <a:schemeClr val="accent6">
                          <a:lumMod val="75000"/>
                        </a:schemeClr>
                      </a:solidFill>
                    </a:ln>
                  </pic:spPr>
                </pic:pic>
              </a:graphicData>
            </a:graphic>
          </wp:inline>
        </w:drawing>
      </w:r>
    </w:p>
    <w:p w14:paraId="1E130303" w14:textId="3E36F823" w:rsidR="00960C40" w:rsidRDefault="00022F38" w:rsidP="00022F38">
      <w:pPr>
        <w:pStyle w:val="Lgende"/>
        <w:jc w:val="center"/>
      </w:pPr>
      <w:r>
        <w:t xml:space="preserve">Figure </w:t>
      </w:r>
      <w:r>
        <w:fldChar w:fldCharType="begin"/>
      </w:r>
      <w:r>
        <w:instrText xml:space="preserve"> SEQ Figure \* ARABIC </w:instrText>
      </w:r>
      <w:r>
        <w:fldChar w:fldCharType="separate"/>
      </w:r>
      <w:r w:rsidR="00C3533A">
        <w:rPr>
          <w:noProof/>
        </w:rPr>
        <w:t>2</w:t>
      </w:r>
      <w:r>
        <w:fldChar w:fldCharType="end"/>
      </w:r>
      <w:r>
        <w:t xml:space="preserve"> MCD</w:t>
      </w:r>
    </w:p>
    <w:p w14:paraId="6C9519DE" w14:textId="4F05BAF0" w:rsidR="00D3443E" w:rsidRDefault="00022F38" w:rsidP="00960C40">
      <w:r>
        <w:rPr>
          <w:noProof/>
        </w:rPr>
        <w:drawing>
          <wp:anchor distT="0" distB="0" distL="114300" distR="114300" simplePos="0" relativeHeight="251702272" behindDoc="0" locked="0" layoutInCell="1" allowOverlap="1" wp14:anchorId="495D73D4" wp14:editId="462586BF">
            <wp:simplePos x="0" y="0"/>
            <wp:positionH relativeFrom="margin">
              <wp:align>right</wp:align>
            </wp:positionH>
            <wp:positionV relativeFrom="paragraph">
              <wp:posOffset>501650</wp:posOffset>
            </wp:positionV>
            <wp:extent cx="2743261" cy="2609850"/>
            <wp:effectExtent l="38100" t="38100" r="38100" b="3810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61" cy="2609850"/>
                    </a:xfrm>
                    <a:prstGeom prst="rect">
                      <a:avLst/>
                    </a:prstGeom>
                    <a:ln w="38100">
                      <a:solidFill>
                        <a:schemeClr val="accent6">
                          <a:lumMod val="75000"/>
                        </a:schemeClr>
                      </a:solidFill>
                    </a:ln>
                  </pic:spPr>
                </pic:pic>
              </a:graphicData>
            </a:graphic>
            <wp14:sizeRelH relativeFrom="margin">
              <wp14:pctWidth>0</wp14:pctWidth>
            </wp14:sizeRelH>
            <wp14:sizeRelV relativeFrom="margin">
              <wp14:pctHeight>0</wp14:pctHeight>
            </wp14:sizeRelV>
          </wp:anchor>
        </w:drawing>
      </w:r>
      <w:r w:rsidR="00960C40">
        <w:t>Cette base de données a été générée avant que je sois dans le projet pour mon TPI. Je l’aurai fait différemment car je trouve qu’il y a trop de points dans la table positions.</w:t>
      </w:r>
    </w:p>
    <w:p w14:paraId="2D39ACDB" w14:textId="0060F2EB" w:rsidR="00022F38" w:rsidRDefault="00022F38" w:rsidP="00960C40"/>
    <w:p w14:paraId="1A147D0A" w14:textId="5ACF71F3" w:rsidR="00022F38" w:rsidRDefault="00D3443E" w:rsidP="00960C40">
      <w:r>
        <w:t>Pour ce projet je dois modifier la base de données</w:t>
      </w:r>
      <w:r w:rsidR="00022F38">
        <w:t xml:space="preserve"> du projet</w:t>
      </w:r>
      <w:r>
        <w:t xml:space="preserve">. </w:t>
      </w:r>
    </w:p>
    <w:p w14:paraId="032E4CB7" w14:textId="5E12DCE8" w:rsidR="00D3443E" w:rsidRDefault="00D3443E" w:rsidP="00960C40">
      <w:r>
        <w:t>Dans cette énorme base de données j</w:t>
      </w:r>
      <w:r w:rsidR="006F4912">
        <w:t>e vais</w:t>
      </w:r>
      <w:r>
        <w:t xml:space="preserve"> </w:t>
      </w:r>
      <w:r w:rsidR="0058277F">
        <w:t>créer</w:t>
      </w:r>
      <w:r>
        <w:t xml:space="preserve"> seulement 3 tables</w:t>
      </w:r>
      <w:r w:rsidR="00022F38">
        <w:t xml:space="preserve">. 88H de projet pour seulement ajouter 3 tables montre </w:t>
      </w:r>
      <w:r w:rsidR="00B0342D">
        <w:t>à</w:t>
      </w:r>
      <w:r w:rsidR="00022F38">
        <w:t xml:space="preserve"> quelle points ce projet est grand.</w:t>
      </w:r>
    </w:p>
    <w:p w14:paraId="5170F820" w14:textId="77777777" w:rsidR="00D3443E" w:rsidRDefault="00D3443E" w:rsidP="00960C40"/>
    <w:p w14:paraId="72E9AC35" w14:textId="1BC2966F" w:rsidR="00D3443E" w:rsidRDefault="00D3443E" w:rsidP="00960C40">
      <w:r>
        <w:t xml:space="preserve">La table user, rôle et signature qui a été ajouté. Discuté avec le chef de projet ses 3 tables devraient convenir pour mon projet. Des modifications ont été fait par rapport </w:t>
      </w:r>
      <w:r w:rsidR="00022F38">
        <w:t>à</w:t>
      </w:r>
      <w:r>
        <w:t xml:space="preserve"> mon modèle de base. </w:t>
      </w:r>
    </w:p>
    <w:p w14:paraId="2AB750C1" w14:textId="2EDA311C" w:rsidR="00D3443E" w:rsidRDefault="00D3443E" w:rsidP="00960C40"/>
    <w:p w14:paraId="2081085F" w14:textId="32752F14" w:rsidR="00D3443E" w:rsidRDefault="00D3443E" w:rsidP="00960C40"/>
    <w:p w14:paraId="0EF39B7A" w14:textId="3B3F8E30" w:rsidR="00D3443E" w:rsidRDefault="00D3443E" w:rsidP="00960C40"/>
    <w:p w14:paraId="466C8CF1" w14:textId="17C6A89F" w:rsidR="00960C40" w:rsidRDefault="00B0342D" w:rsidP="00960C40">
      <w:r>
        <w:rPr>
          <w:noProof/>
        </w:rPr>
        <mc:AlternateContent>
          <mc:Choice Requires="wps">
            <w:drawing>
              <wp:anchor distT="0" distB="0" distL="114300" distR="114300" simplePos="0" relativeHeight="251704320" behindDoc="0" locked="0" layoutInCell="1" allowOverlap="1" wp14:anchorId="642EC071" wp14:editId="4F25424C">
                <wp:simplePos x="0" y="0"/>
                <wp:positionH relativeFrom="margin">
                  <wp:align>right</wp:align>
                </wp:positionH>
                <wp:positionV relativeFrom="paragraph">
                  <wp:posOffset>15240</wp:posOffset>
                </wp:positionV>
                <wp:extent cx="2743200" cy="635"/>
                <wp:effectExtent l="0" t="0" r="0" b="8255"/>
                <wp:wrapSquare wrapText="bothSides"/>
                <wp:docPr id="46" name="Zone de texte 4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C8383D3" w14:textId="09BEFF1A" w:rsidR="00022F38" w:rsidRPr="00982F5E" w:rsidRDefault="00022F38" w:rsidP="00022F38">
                            <w:pPr>
                              <w:pStyle w:val="Lgende"/>
                              <w:rPr>
                                <w:noProof/>
                                <w:sz w:val="24"/>
                                <w:szCs w:val="20"/>
                              </w:rPr>
                            </w:pPr>
                            <w:r>
                              <w:t xml:space="preserve">Figure </w:t>
                            </w:r>
                            <w:r>
                              <w:fldChar w:fldCharType="begin"/>
                            </w:r>
                            <w:r>
                              <w:instrText xml:space="preserve"> SEQ Figure \* ARABIC </w:instrText>
                            </w:r>
                            <w:r>
                              <w:fldChar w:fldCharType="separate"/>
                            </w:r>
                            <w:r w:rsidR="00C3533A">
                              <w:rPr>
                                <w:noProof/>
                              </w:rPr>
                              <w:t>3</w:t>
                            </w:r>
                            <w:r>
                              <w:fldChar w:fldCharType="end"/>
                            </w:r>
                            <w:r>
                              <w:t xml:space="preserve"> Mes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EC071" id="Zone de texte 46" o:spid="_x0000_s1029" type="#_x0000_t202" style="position:absolute;left:0;text-align:left;margin-left:164.8pt;margin-top:1.2pt;width:3in;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Dy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j+8XxAVnkmI3iw+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" stroked="f">
                <v:textbox style="mso-fit-shape-to-text:t" inset="0,0,0,0">
                  <w:txbxContent>
                    <w:p w14:paraId="1C8383D3" w14:textId="09BEFF1A" w:rsidR="00022F38" w:rsidRPr="00982F5E" w:rsidRDefault="00022F38" w:rsidP="00022F38">
                      <w:pPr>
                        <w:pStyle w:val="Lgende"/>
                        <w:rPr>
                          <w:noProof/>
                          <w:sz w:val="24"/>
                          <w:szCs w:val="20"/>
                        </w:rPr>
                      </w:pPr>
                      <w:r>
                        <w:t xml:space="preserve">Figure </w:t>
                      </w:r>
                      <w:r>
                        <w:fldChar w:fldCharType="begin"/>
                      </w:r>
                      <w:r>
                        <w:instrText xml:space="preserve"> SEQ Figure \* ARABIC </w:instrText>
                      </w:r>
                      <w:r>
                        <w:fldChar w:fldCharType="separate"/>
                      </w:r>
                      <w:r w:rsidR="00C3533A">
                        <w:rPr>
                          <w:noProof/>
                        </w:rPr>
                        <w:t>3</w:t>
                      </w:r>
                      <w:r>
                        <w:fldChar w:fldCharType="end"/>
                      </w:r>
                      <w:r>
                        <w:t xml:space="preserve"> Mes modifications</w:t>
                      </w:r>
                    </w:p>
                  </w:txbxContent>
                </v:textbox>
                <w10:wrap type="square" anchorx="margin"/>
              </v:shape>
            </w:pict>
          </mc:Fallback>
        </mc:AlternateContent>
      </w:r>
    </w:p>
    <w:p w14:paraId="1A027EFD" w14:textId="37FE8B8C" w:rsidR="00586058" w:rsidRDefault="00586058" w:rsidP="00960C40">
      <w:pPr>
        <w:rPr>
          <w:lang w:val="fr-CH"/>
        </w:rPr>
      </w:pPr>
    </w:p>
    <w:p w14:paraId="629E3755" w14:textId="59D06C17" w:rsidR="00960C40" w:rsidRPr="00073FDE" w:rsidRDefault="00960C40" w:rsidP="00960C40">
      <w:pPr>
        <w:pStyle w:val="Titre3"/>
        <w:rPr>
          <w:lang w:val="fr-CH"/>
        </w:rPr>
      </w:pPr>
      <w:bookmarkStart w:id="19" w:name="_Toc165270377"/>
      <w:bookmarkStart w:id="20" w:name="_Toc168046922"/>
      <w:r w:rsidRPr="00073FDE">
        <w:rPr>
          <w:lang w:val="fr-CH"/>
        </w:rPr>
        <w:t>Arborescence des fichiers du code</w:t>
      </w:r>
      <w:bookmarkEnd w:id="19"/>
      <w:bookmarkEnd w:id="20"/>
    </w:p>
    <w:p w14:paraId="06E22221" w14:textId="5A83FD06" w:rsidR="00960C40" w:rsidRDefault="00960C40" w:rsidP="00960C40">
      <w:pPr>
        <w:rPr>
          <w:lang w:val="fr-CH"/>
        </w:rPr>
      </w:pPr>
    </w:p>
    <w:p w14:paraId="4E6A4478" w14:textId="288E9F61" w:rsidR="00FA4D45" w:rsidRDefault="00960C40" w:rsidP="00960C40">
      <w:pPr>
        <w:rPr>
          <w:lang w:val="fr-CH"/>
        </w:rPr>
      </w:pPr>
      <w:r>
        <w:rPr>
          <w:lang w:val="fr-CH"/>
        </w:rPr>
        <w:t>Comme on peut voir sur ce screen on remarque que le projet utilise une arborescence et un système MVC.</w:t>
      </w:r>
      <w:r w:rsidR="00022F38">
        <w:rPr>
          <w:lang w:val="fr-CH"/>
        </w:rPr>
        <w:t xml:space="preserve"> Pour un si grand projet le MVC est très utile et organise le tout.</w:t>
      </w:r>
    </w:p>
    <w:p w14:paraId="4B427735" w14:textId="77777777" w:rsidR="006F4912" w:rsidRPr="00073FDE" w:rsidRDefault="006F4912" w:rsidP="00960C40">
      <w:pPr>
        <w:rPr>
          <w:lang w:val="fr-CH"/>
        </w:rPr>
      </w:pPr>
    </w:p>
    <w:p w14:paraId="5DFCF540" w14:textId="4DDDCF98" w:rsidR="006F4912" w:rsidRPr="00B068A9" w:rsidRDefault="006F4912" w:rsidP="006F4912">
      <w:pPr>
        <w:pStyle w:val="Retraitnormal1"/>
        <w:numPr>
          <w:ilvl w:val="0"/>
          <w:numId w:val="0"/>
        </w:numPr>
        <w:ind w:left="360" w:hanging="360"/>
        <w:jc w:val="center"/>
        <w:rPr>
          <w:rFonts w:ascii="Arial" w:hAnsi="Arial"/>
          <w:sz w:val="24"/>
          <w:szCs w:val="14"/>
          <w:lang w:val="fr-CH" w:eastAsia="fr-FR"/>
        </w:rPr>
      </w:pPr>
      <w:r>
        <w:rPr>
          <w:noProof/>
        </w:rPr>
        <mc:AlternateContent>
          <mc:Choice Requires="wps">
            <w:drawing>
              <wp:anchor distT="0" distB="0" distL="114300" distR="114300" simplePos="0" relativeHeight="251716608" behindDoc="0" locked="0" layoutInCell="1" allowOverlap="1" wp14:anchorId="7F5A81A0" wp14:editId="62A6DA6A">
                <wp:simplePos x="0" y="0"/>
                <wp:positionH relativeFrom="column">
                  <wp:posOffset>3607080</wp:posOffset>
                </wp:positionH>
                <wp:positionV relativeFrom="paragraph">
                  <wp:posOffset>6818482</wp:posOffset>
                </wp:positionV>
                <wp:extent cx="1661160" cy="635"/>
                <wp:effectExtent l="0" t="0" r="0" b="0"/>
                <wp:wrapThrough wrapText="bothSides">
                  <wp:wrapPolygon edited="0">
                    <wp:start x="0" y="0"/>
                    <wp:lineTo x="0" y="20052"/>
                    <wp:lineTo x="21303" y="20052"/>
                    <wp:lineTo x="21303" y="0"/>
                    <wp:lineTo x="0" y="0"/>
                  </wp:wrapPolygon>
                </wp:wrapThrough>
                <wp:docPr id="7" name="Zone de texte 7"/>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490CD8D0" w14:textId="2D843818" w:rsidR="006F4912" w:rsidRPr="000228F9" w:rsidRDefault="006F4912" w:rsidP="006F4912">
                            <w:pPr>
                              <w:pStyle w:val="Lgende"/>
                              <w:rPr>
                                <w:noProof/>
                                <w:sz w:val="24"/>
                                <w:szCs w:val="20"/>
                              </w:rPr>
                            </w:pPr>
                            <w:r>
                              <w:t xml:space="preserve">Figure </w:t>
                            </w:r>
                            <w:r>
                              <w:fldChar w:fldCharType="begin"/>
                            </w:r>
                            <w:r>
                              <w:instrText xml:space="preserve"> SEQ Figure \* ARABIC </w:instrText>
                            </w:r>
                            <w:r>
                              <w:fldChar w:fldCharType="separate"/>
                            </w:r>
                            <w:r w:rsidR="00C3533A">
                              <w:rPr>
                                <w:noProof/>
                              </w:rPr>
                              <w:t>4</w:t>
                            </w:r>
                            <w:r>
                              <w:fldChar w:fldCharType="end"/>
                            </w:r>
                            <w:r>
                              <w:t xml:space="preserve"> Arborescence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A81A0" id="Zone de texte 7" o:spid="_x0000_s1030" type="#_x0000_t202" style="position:absolute;left:0;text-align:left;margin-left:284pt;margin-top:536.9pt;width:130.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" stroked="f">
                <v:textbox style="mso-fit-shape-to-text:t" inset="0,0,0,0">
                  <w:txbxContent>
                    <w:p w14:paraId="490CD8D0" w14:textId="2D843818" w:rsidR="006F4912" w:rsidRPr="000228F9" w:rsidRDefault="006F4912" w:rsidP="006F4912">
                      <w:pPr>
                        <w:pStyle w:val="Lgende"/>
                        <w:rPr>
                          <w:noProof/>
                          <w:sz w:val="24"/>
                          <w:szCs w:val="20"/>
                        </w:rPr>
                      </w:pPr>
                      <w:r>
                        <w:t xml:space="preserve">Figure </w:t>
                      </w:r>
                      <w:r>
                        <w:fldChar w:fldCharType="begin"/>
                      </w:r>
                      <w:r>
                        <w:instrText xml:space="preserve"> SEQ Figure \* ARABIC </w:instrText>
                      </w:r>
                      <w:r>
                        <w:fldChar w:fldCharType="separate"/>
                      </w:r>
                      <w:r w:rsidR="00C3533A">
                        <w:rPr>
                          <w:noProof/>
                        </w:rPr>
                        <w:t>4</w:t>
                      </w:r>
                      <w:r>
                        <w:fldChar w:fldCharType="end"/>
                      </w:r>
                      <w:r>
                        <w:t xml:space="preserve"> Arborescence des fichiers</w:t>
                      </w:r>
                    </w:p>
                  </w:txbxContent>
                </v:textbox>
                <w10:wrap type="through"/>
              </v:shape>
            </w:pict>
          </mc:Fallback>
        </mc:AlternateContent>
      </w:r>
      <w:r>
        <w:rPr>
          <w:noProof/>
        </w:rPr>
        <w:drawing>
          <wp:inline distT="0" distB="0" distL="0" distR="0" wp14:anchorId="4138E801" wp14:editId="61DB181F">
            <wp:extent cx="2105120" cy="7233707"/>
            <wp:effectExtent l="38100" t="38100" r="28575" b="438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05120" cy="7233707"/>
                    </a:xfrm>
                    <a:prstGeom prst="rect">
                      <a:avLst/>
                    </a:prstGeom>
                    <a:ln w="38100">
                      <a:solidFill>
                        <a:schemeClr val="accent6">
                          <a:lumMod val="75000"/>
                        </a:schemeClr>
                      </a:solidFill>
                    </a:ln>
                  </pic:spPr>
                </pic:pic>
              </a:graphicData>
            </a:graphic>
          </wp:inline>
        </w:drawing>
      </w:r>
    </w:p>
    <w:p w14:paraId="717AD16A" w14:textId="75C62747" w:rsidR="00960C40" w:rsidRDefault="00960C40" w:rsidP="006F4912">
      <w:pPr>
        <w:pStyle w:val="Titre3"/>
      </w:pPr>
      <w:bookmarkStart w:id="21" w:name="_Toc168046923"/>
      <w:r>
        <w:lastRenderedPageBreak/>
        <w:t>Authentification</w:t>
      </w:r>
      <w:bookmarkEnd w:id="21"/>
    </w:p>
    <w:p w14:paraId="0FC0B8B6" w14:textId="2FDECF28" w:rsidR="00960C40" w:rsidRPr="00616BBD" w:rsidRDefault="00960C40" w:rsidP="00960C40"/>
    <w:p w14:paraId="6F7AD27D" w14:textId="08FE2CAA" w:rsidR="00960C40" w:rsidRDefault="00960C40" w:rsidP="00960C40">
      <w:pPr>
        <w:pStyle w:val="Retraitnormal1"/>
        <w:numPr>
          <w:ilvl w:val="0"/>
          <w:numId w:val="0"/>
        </w:numPr>
        <w:ind w:left="360"/>
        <w:rPr>
          <w:rFonts w:ascii="Arial" w:hAnsi="Arial"/>
          <w:sz w:val="24"/>
          <w:szCs w:val="14"/>
          <w:lang w:eastAsia="fr-FR"/>
        </w:rPr>
      </w:pPr>
      <w:r>
        <w:rPr>
          <w:rFonts w:ascii="Arial" w:hAnsi="Arial"/>
          <w:sz w:val="24"/>
          <w:szCs w:val="14"/>
          <w:lang w:eastAsia="fr-FR"/>
        </w:rPr>
        <w:t xml:space="preserve">Pour pouvoir s’authentifier il faut implémenter un moyen de reconnaitre les gens par une table user et la complexité du cahier des charges de réinitialiser les MDP par mails. Heureusement j’ai déjà implémenté cette option dans un projet personnel. </w:t>
      </w:r>
      <w:r w:rsidR="00A301A6">
        <w:rPr>
          <w:rFonts w:ascii="Arial" w:hAnsi="Arial"/>
          <w:sz w:val="24"/>
          <w:szCs w:val="14"/>
          <w:lang w:eastAsia="fr-FR"/>
        </w:rPr>
        <w:t xml:space="preserve">Discuté avec mon chef de projet une table appart pour pouvoir stocker les </w:t>
      </w:r>
      <w:proofErr w:type="spellStart"/>
      <w:r w:rsidR="00A301A6">
        <w:rPr>
          <w:rFonts w:ascii="Arial" w:hAnsi="Arial"/>
          <w:sz w:val="24"/>
          <w:szCs w:val="14"/>
          <w:lang w:eastAsia="fr-FR"/>
        </w:rPr>
        <w:t>token</w:t>
      </w:r>
      <w:proofErr w:type="spellEnd"/>
      <w:r w:rsidR="00A301A6">
        <w:rPr>
          <w:rFonts w:ascii="Arial" w:hAnsi="Arial"/>
          <w:sz w:val="24"/>
          <w:szCs w:val="14"/>
          <w:lang w:eastAsia="fr-FR"/>
        </w:rPr>
        <w:t xml:space="preserve"> est utile mais pour ce projet un </w:t>
      </w:r>
      <w:proofErr w:type="spellStart"/>
      <w:r w:rsidR="00A301A6">
        <w:rPr>
          <w:rFonts w:ascii="Arial" w:hAnsi="Arial"/>
          <w:sz w:val="24"/>
          <w:szCs w:val="14"/>
          <w:lang w:eastAsia="fr-FR"/>
        </w:rPr>
        <w:t>token</w:t>
      </w:r>
      <w:proofErr w:type="spellEnd"/>
      <w:r w:rsidR="00A301A6">
        <w:rPr>
          <w:rFonts w:ascii="Arial" w:hAnsi="Arial"/>
          <w:sz w:val="24"/>
          <w:szCs w:val="14"/>
          <w:lang w:eastAsia="fr-FR"/>
        </w:rPr>
        <w:t xml:space="preserve"> dans la table user suffira.</w:t>
      </w:r>
    </w:p>
    <w:p w14:paraId="55EA0456" w14:textId="77777777" w:rsidR="00960C40" w:rsidRDefault="00960C40" w:rsidP="00960C40">
      <w:pPr>
        <w:pStyle w:val="Retraitnormal1"/>
        <w:numPr>
          <w:ilvl w:val="0"/>
          <w:numId w:val="0"/>
        </w:numPr>
        <w:ind w:left="360"/>
        <w:rPr>
          <w:rFonts w:ascii="Arial" w:hAnsi="Arial"/>
          <w:sz w:val="24"/>
          <w:szCs w:val="14"/>
          <w:lang w:eastAsia="fr-FR"/>
        </w:rPr>
      </w:pPr>
    </w:p>
    <w:p w14:paraId="4229931F" w14:textId="77777777" w:rsidR="00A301A6" w:rsidRDefault="00A301A6" w:rsidP="00A301A6">
      <w:pPr>
        <w:pStyle w:val="Retraitnormal1"/>
        <w:keepNext/>
        <w:numPr>
          <w:ilvl w:val="0"/>
          <w:numId w:val="0"/>
        </w:numPr>
        <w:ind w:left="360"/>
        <w:jc w:val="center"/>
      </w:pPr>
      <w:r>
        <w:rPr>
          <w:noProof/>
        </w:rPr>
        <w:drawing>
          <wp:inline distT="0" distB="0" distL="0" distR="0" wp14:anchorId="7E74A79C" wp14:editId="10A666B6">
            <wp:extent cx="1066800" cy="2047875"/>
            <wp:effectExtent l="38100" t="38100" r="38100" b="476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6800" cy="2047875"/>
                    </a:xfrm>
                    <a:prstGeom prst="rect">
                      <a:avLst/>
                    </a:prstGeom>
                    <a:noFill/>
                    <a:ln w="38100">
                      <a:solidFill>
                        <a:schemeClr val="accent6">
                          <a:lumMod val="75000"/>
                        </a:schemeClr>
                      </a:solidFill>
                    </a:ln>
                  </pic:spPr>
                </pic:pic>
              </a:graphicData>
            </a:graphic>
          </wp:inline>
        </w:drawing>
      </w:r>
    </w:p>
    <w:p w14:paraId="7F3395BD" w14:textId="2594EC20" w:rsidR="00960C40" w:rsidRPr="00A301A6" w:rsidRDefault="00A301A6" w:rsidP="00A301A6">
      <w:pPr>
        <w:pStyle w:val="Lgende"/>
        <w:jc w:val="center"/>
      </w:pPr>
      <w:r>
        <w:t xml:space="preserve">Figure </w:t>
      </w:r>
      <w:r>
        <w:fldChar w:fldCharType="begin"/>
      </w:r>
      <w:r>
        <w:instrText xml:space="preserve"> SEQ Figure \* ARABIC </w:instrText>
      </w:r>
      <w:r>
        <w:fldChar w:fldCharType="separate"/>
      </w:r>
      <w:r w:rsidR="00C3533A">
        <w:rPr>
          <w:noProof/>
        </w:rPr>
        <w:t>5</w:t>
      </w:r>
      <w:r>
        <w:fldChar w:fldCharType="end"/>
      </w:r>
      <w:r>
        <w:t xml:space="preserve"> </w:t>
      </w:r>
      <w:r w:rsidRPr="00FC76B7">
        <w:t>Ajout de DB pour l'authentification</w:t>
      </w:r>
    </w:p>
    <w:p w14:paraId="79047FFF" w14:textId="21BAF918" w:rsidR="00960C40" w:rsidRDefault="00960C40" w:rsidP="00960C40">
      <w:pPr>
        <w:pStyle w:val="Retraitnormal1"/>
        <w:numPr>
          <w:ilvl w:val="0"/>
          <w:numId w:val="0"/>
        </w:numPr>
        <w:ind w:left="360"/>
        <w:rPr>
          <w:rFonts w:ascii="Arial" w:hAnsi="Arial"/>
          <w:sz w:val="24"/>
          <w:szCs w:val="14"/>
          <w:lang w:eastAsia="fr-FR"/>
        </w:rPr>
      </w:pPr>
    </w:p>
    <w:p w14:paraId="3CAF6215" w14:textId="13B447D0" w:rsidR="00960C40" w:rsidRDefault="00960C40" w:rsidP="00960C40">
      <w:pPr>
        <w:pStyle w:val="Titre3"/>
      </w:pPr>
      <w:bookmarkStart w:id="22" w:name="_Toc168046924"/>
      <w:r>
        <w:t>Mails</w:t>
      </w:r>
      <w:bookmarkEnd w:id="22"/>
    </w:p>
    <w:p w14:paraId="2F5290A1" w14:textId="44171DFD" w:rsidR="00960C40" w:rsidRDefault="00960C40" w:rsidP="00960C40"/>
    <w:p w14:paraId="0D833188" w14:textId="378C782E" w:rsidR="00960C40" w:rsidRPr="00744357" w:rsidRDefault="00960C40" w:rsidP="00960C40">
      <w:pPr>
        <w:pStyle w:val="Retraitnormal1"/>
        <w:numPr>
          <w:ilvl w:val="0"/>
          <w:numId w:val="0"/>
        </w:numPr>
        <w:rPr>
          <w:rFonts w:ascii="Arial" w:hAnsi="Arial"/>
          <w:sz w:val="24"/>
          <w:szCs w:val="14"/>
          <w:lang w:eastAsia="fr-FR"/>
        </w:rPr>
      </w:pPr>
      <w:r>
        <w:rPr>
          <w:rFonts w:ascii="Arial" w:hAnsi="Arial"/>
          <w:sz w:val="24"/>
          <w:szCs w:val="14"/>
          <w:lang w:eastAsia="fr-FR"/>
        </w:rPr>
        <w:t>La table « </w:t>
      </w:r>
      <w:proofErr w:type="spellStart"/>
      <w:r>
        <w:rPr>
          <w:rFonts w:ascii="Arial" w:hAnsi="Arial"/>
          <w:sz w:val="24"/>
          <w:szCs w:val="14"/>
          <w:lang w:eastAsia="fr-FR"/>
        </w:rPr>
        <w:t>mailrequest</w:t>
      </w:r>
      <w:proofErr w:type="spellEnd"/>
      <w:r>
        <w:rPr>
          <w:rFonts w:ascii="Arial" w:hAnsi="Arial"/>
          <w:sz w:val="24"/>
          <w:szCs w:val="14"/>
          <w:lang w:eastAsia="fr-FR"/>
        </w:rPr>
        <w:t xml:space="preserve"> » qu’on voit dans l’image ci-dessus permet de lorsqu’on on envoie un mail retrouvé l’user lier au </w:t>
      </w:r>
      <w:proofErr w:type="spellStart"/>
      <w:r>
        <w:rPr>
          <w:rFonts w:ascii="Arial" w:hAnsi="Arial"/>
          <w:sz w:val="24"/>
          <w:szCs w:val="14"/>
          <w:lang w:eastAsia="fr-FR"/>
        </w:rPr>
        <w:t>Token</w:t>
      </w:r>
      <w:proofErr w:type="spellEnd"/>
      <w:r>
        <w:rPr>
          <w:rFonts w:ascii="Arial" w:hAnsi="Arial"/>
          <w:sz w:val="24"/>
          <w:szCs w:val="14"/>
          <w:lang w:eastAsia="fr-FR"/>
        </w:rPr>
        <w:t xml:space="preserve"> envoyé par mail. SI on retrouve le </w:t>
      </w:r>
      <w:proofErr w:type="spellStart"/>
      <w:r>
        <w:rPr>
          <w:rFonts w:ascii="Arial" w:hAnsi="Arial"/>
          <w:sz w:val="24"/>
          <w:szCs w:val="14"/>
          <w:lang w:eastAsia="fr-FR"/>
        </w:rPr>
        <w:t>Token</w:t>
      </w:r>
      <w:proofErr w:type="spellEnd"/>
      <w:r>
        <w:rPr>
          <w:rFonts w:ascii="Arial" w:hAnsi="Arial"/>
          <w:sz w:val="24"/>
          <w:szCs w:val="14"/>
          <w:lang w:eastAsia="fr-FR"/>
        </w:rPr>
        <w:t xml:space="preserve"> cela veut dire que la personne la reçu par mail.</w:t>
      </w:r>
    </w:p>
    <w:p w14:paraId="7D0FD4FE" w14:textId="2A9DCC44" w:rsidR="00960C40" w:rsidRDefault="00960C40" w:rsidP="00960C40">
      <w:r>
        <w:t>Pour effectuer cette tâche je vais utiliser la libraire « </w:t>
      </w:r>
      <w:proofErr w:type="spellStart"/>
      <w:r>
        <w:t>PHPMailer</w:t>
      </w:r>
      <w:proofErr w:type="spellEnd"/>
      <w:r>
        <w:t xml:space="preserve"> ». Je fais </w:t>
      </w:r>
      <w:r w:rsidR="00A301A6">
        <w:t>ce</w:t>
      </w:r>
      <w:r>
        <w:t xml:space="preserve"> choix car je l’ai déjà utilisé, simple d’utilisation et plus rapide à implémenter car je l’ai déjà fait. </w:t>
      </w:r>
    </w:p>
    <w:p w14:paraId="636B0304" w14:textId="77777777" w:rsidR="00960C40" w:rsidRPr="00744357" w:rsidRDefault="00960C40" w:rsidP="00960C40">
      <w:r>
        <w:t xml:space="preserve">Cependant j’ajouterai une validation par </w:t>
      </w:r>
      <w:proofErr w:type="gramStart"/>
      <w:r>
        <w:t>e-mail</w:t>
      </w:r>
      <w:proofErr w:type="gramEnd"/>
      <w:r>
        <w:t xml:space="preserve"> de compte car si le mail inscrit est faux une réinitialisation de compte par mail est inutile. Mais puisque ce n’est pas du cahier des charges ce n’est pas nécessaire.</w:t>
      </w:r>
    </w:p>
    <w:p w14:paraId="1B5F9C47" w14:textId="77777777" w:rsidR="00960C40" w:rsidRDefault="00960C40" w:rsidP="00960C40">
      <w:pPr>
        <w:pStyle w:val="Retraitnormal1"/>
        <w:numPr>
          <w:ilvl w:val="0"/>
          <w:numId w:val="0"/>
        </w:numPr>
        <w:ind w:left="360"/>
        <w:rPr>
          <w:rFonts w:ascii="Arial" w:hAnsi="Arial"/>
          <w:sz w:val="24"/>
          <w:szCs w:val="14"/>
          <w:lang w:eastAsia="fr-FR"/>
        </w:rPr>
      </w:pPr>
    </w:p>
    <w:p w14:paraId="3DFB11E1" w14:textId="77777777" w:rsidR="00960C40" w:rsidRDefault="00960C40" w:rsidP="00960C40">
      <w:pPr>
        <w:pStyle w:val="Titre3"/>
      </w:pPr>
      <w:bookmarkStart w:id="23" w:name="_Toc168046925"/>
      <w:r>
        <w:t>Rôle</w:t>
      </w:r>
      <w:bookmarkEnd w:id="23"/>
    </w:p>
    <w:p w14:paraId="63E9C685" w14:textId="77777777" w:rsidR="00960C40" w:rsidRDefault="00960C40" w:rsidP="00960C40"/>
    <w:p w14:paraId="1A71B7BB" w14:textId="77777777" w:rsidR="00960C40" w:rsidRDefault="00960C40" w:rsidP="00960C40">
      <w:r>
        <w:t>Comme dans le point précédant l’image de la DB présente comment implémenter des user et dans cette table on y voit « rôle ». On peut le représenter de plein de façon telle qu’avec un INT ou CHAR ou STRING. Moi j’ai choisi la façon de stocker les rôles avec leur nom au total. Par exemple on stockera « marqueur ».</w:t>
      </w:r>
    </w:p>
    <w:p w14:paraId="17A24B7D" w14:textId="77777777" w:rsidR="00960C40" w:rsidRDefault="00960C40" w:rsidP="00960C40"/>
    <w:p w14:paraId="4836C9FC" w14:textId="77777777" w:rsidR="00960C40" w:rsidRDefault="00960C40" w:rsidP="00960C40">
      <w:pPr>
        <w:pStyle w:val="Titre3"/>
      </w:pPr>
      <w:bookmarkStart w:id="24" w:name="_Toc168046926"/>
      <w:r>
        <w:t>Profil</w:t>
      </w:r>
      <w:bookmarkEnd w:id="24"/>
    </w:p>
    <w:p w14:paraId="78EF9EA3" w14:textId="77777777" w:rsidR="00960C40" w:rsidRDefault="00960C40" w:rsidP="00960C40"/>
    <w:p w14:paraId="1BA5C81B" w14:textId="7AA8AFDF" w:rsidR="00960C40" w:rsidRDefault="00960C40" w:rsidP="00960C40">
      <w:r>
        <w:t xml:space="preserve">Pour avoir l’historique d’une personne j’ai pensé ajouter une simple table dans la base de données qui serrai liée aux matchs et un user. Je pourrai y stocker la date ou des informations en plus mais pour ne pas me compliquer la vie </w:t>
      </w:r>
      <w:r w:rsidR="00A301A6">
        <w:t xml:space="preserve">puisque je dois déjà faire une table qui lies un match et un user elle </w:t>
      </w:r>
      <w:proofErr w:type="spellStart"/>
      <w:r w:rsidR="00A301A6">
        <w:t>ferra</w:t>
      </w:r>
      <w:proofErr w:type="spellEnd"/>
      <w:r w:rsidR="00A301A6">
        <w:t xml:space="preserve"> office d’historiques aussi. Cette table est « signatures ». </w:t>
      </w:r>
    </w:p>
    <w:p w14:paraId="52CDCFB3" w14:textId="02B21D1B" w:rsidR="006F4912" w:rsidRDefault="006F4912" w:rsidP="006F4912">
      <w:pPr>
        <w:keepNext/>
        <w:jc w:val="center"/>
      </w:pPr>
    </w:p>
    <w:p w14:paraId="406A1565" w14:textId="77777777" w:rsidR="00960C40" w:rsidRDefault="00960C40" w:rsidP="00960C40">
      <w:pPr>
        <w:pStyle w:val="Titre3"/>
      </w:pPr>
      <w:bookmarkStart w:id="25" w:name="_Toc168046927"/>
      <w:r>
        <w:t>Vérification de compte</w:t>
      </w:r>
      <w:bookmarkEnd w:id="25"/>
    </w:p>
    <w:p w14:paraId="40C3A613" w14:textId="77777777" w:rsidR="00960C40" w:rsidRDefault="00960C40" w:rsidP="00960C40"/>
    <w:p w14:paraId="2CC6ED56" w14:textId="77777777" w:rsidR="00960C40" w:rsidRDefault="00960C40" w:rsidP="00960C40">
      <w:r>
        <w:t>Ce que j’entends avec une vérif de compte c’est qu’au début de la page qui va chercher la vue on va vérifier la connexion au compte et grâce à ça recevoir le rôle de la personne. Ça va nous permettre d’effectuer les modifications sur les pages par rapport au rôle reçu.</w:t>
      </w:r>
    </w:p>
    <w:p w14:paraId="3ED96CB3" w14:textId="77777777" w:rsidR="00542559" w:rsidRDefault="00542559" w:rsidP="00960C40"/>
    <w:p w14:paraId="4C2CEE5B" w14:textId="4B1A8C6D" w:rsidR="00542559" w:rsidRDefault="00542559" w:rsidP="00542559">
      <w:pPr>
        <w:pStyle w:val="Titre3"/>
      </w:pPr>
      <w:bookmarkStart w:id="26" w:name="_Toc168046928"/>
      <w:r>
        <w:t>Signature</w:t>
      </w:r>
      <w:bookmarkEnd w:id="26"/>
    </w:p>
    <w:p w14:paraId="51DF5716" w14:textId="77777777" w:rsidR="00542559" w:rsidRDefault="00542559" w:rsidP="00542559"/>
    <w:p w14:paraId="7AA01CDA" w14:textId="246F8871" w:rsidR="00542559" w:rsidRDefault="00542559" w:rsidP="00542559">
      <w:r>
        <w:t>Pour implémenter un genre de signature j’ai choisi d’implémenter une table « signature » qui va stocker 1 match et 1 user qui serra sois arbitre ou marqueur. La signature serra un genre de UID unique qui mènera vers les données.</w:t>
      </w:r>
    </w:p>
    <w:p w14:paraId="6D6D6E7C" w14:textId="77777777" w:rsidR="00542559" w:rsidRDefault="00542559" w:rsidP="00542559"/>
    <w:p w14:paraId="73B6A8FE" w14:textId="77777777" w:rsidR="006F4912" w:rsidRDefault="00542559" w:rsidP="006F4912">
      <w:pPr>
        <w:keepNext/>
        <w:jc w:val="center"/>
      </w:pPr>
      <w:r>
        <w:rPr>
          <w:noProof/>
        </w:rPr>
        <w:drawing>
          <wp:inline distT="0" distB="0" distL="0" distR="0" wp14:anchorId="72D41938" wp14:editId="69371161">
            <wp:extent cx="2924175" cy="1876425"/>
            <wp:effectExtent l="38100" t="38100" r="47625" b="476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w="38100">
                      <a:solidFill>
                        <a:schemeClr val="accent6">
                          <a:lumMod val="75000"/>
                        </a:schemeClr>
                      </a:solidFill>
                    </a:ln>
                  </pic:spPr>
                </pic:pic>
              </a:graphicData>
            </a:graphic>
          </wp:inline>
        </w:drawing>
      </w:r>
    </w:p>
    <w:p w14:paraId="6D1DFA85" w14:textId="034F2FFB" w:rsidR="00542559" w:rsidRPr="00542559" w:rsidRDefault="006F4912" w:rsidP="006F4912">
      <w:pPr>
        <w:pStyle w:val="Lgende"/>
        <w:jc w:val="center"/>
      </w:pPr>
      <w:r>
        <w:t xml:space="preserve">Figure </w:t>
      </w:r>
      <w:r>
        <w:fldChar w:fldCharType="begin"/>
      </w:r>
      <w:r>
        <w:instrText xml:space="preserve"> SEQ Figure \* ARABIC </w:instrText>
      </w:r>
      <w:r>
        <w:fldChar w:fldCharType="separate"/>
      </w:r>
      <w:r w:rsidR="00C3533A">
        <w:rPr>
          <w:noProof/>
        </w:rPr>
        <w:t>6</w:t>
      </w:r>
      <w:r>
        <w:fldChar w:fldCharType="end"/>
      </w:r>
      <w:r>
        <w:t xml:space="preserve"> Table signatures</w:t>
      </w:r>
    </w:p>
    <w:p w14:paraId="668BCC30" w14:textId="77777777" w:rsidR="00960C40" w:rsidRDefault="00960C40" w:rsidP="00960C40"/>
    <w:p w14:paraId="1C254660" w14:textId="77777777" w:rsidR="00960C40" w:rsidRDefault="00960C40" w:rsidP="00960C40">
      <w:pPr>
        <w:pStyle w:val="Titre3"/>
      </w:pPr>
      <w:bookmarkStart w:id="27" w:name="_Toc168046929"/>
      <w:r>
        <w:t>QR Code</w:t>
      </w:r>
      <w:bookmarkEnd w:id="27"/>
    </w:p>
    <w:p w14:paraId="5D098ACB" w14:textId="77777777" w:rsidR="00960C40" w:rsidRDefault="00960C40" w:rsidP="00960C40"/>
    <w:p w14:paraId="521E773F" w14:textId="109889B8" w:rsidR="00960C40" w:rsidRDefault="00960C40" w:rsidP="00960C40">
      <w:r>
        <w:t>Pour implémenter des QR Code dans mon site internet pour l’affichage des profils du marqueur et de l’arbitre je vais utiliser la librairie « </w:t>
      </w:r>
      <w:proofErr w:type="spellStart"/>
      <w:r>
        <w:t>phpqrcode</w:t>
      </w:r>
      <w:proofErr w:type="spellEnd"/>
      <w:r>
        <w:t xml:space="preserve"> » qui permet de générer une image grâce </w:t>
      </w:r>
      <w:r w:rsidR="00F7777F">
        <w:t>à</w:t>
      </w:r>
      <w:r>
        <w:t xml:space="preserve"> un URL. Je vais ensuite pouvoir afficher ses images sur mon site. Ses images je vais les stocker dans le fichier images/</w:t>
      </w:r>
      <w:proofErr w:type="spellStart"/>
      <w:r>
        <w:t>qrcode</w:t>
      </w:r>
      <w:proofErr w:type="spellEnd"/>
      <w:r>
        <w:t>/ que je vais devoir créer.</w:t>
      </w:r>
    </w:p>
    <w:p w14:paraId="784FD1B2" w14:textId="7677DB2E" w:rsidR="006F4912" w:rsidRDefault="006F4912">
      <w:pPr>
        <w:jc w:val="left"/>
      </w:pPr>
      <w:r>
        <w:br w:type="page"/>
      </w:r>
    </w:p>
    <w:p w14:paraId="57229284" w14:textId="77777777" w:rsidR="00854E7B" w:rsidRPr="00266989" w:rsidRDefault="00854E7B" w:rsidP="00854E7B">
      <w:pPr>
        <w:pStyle w:val="Titre2"/>
        <w:jc w:val="center"/>
        <w:rPr>
          <w:i w:val="0"/>
          <w:iCs/>
          <w:u w:val="none"/>
        </w:rPr>
      </w:pPr>
      <w:bookmarkStart w:id="28" w:name="_Toc168046930"/>
      <w:r w:rsidRPr="00266989">
        <w:rPr>
          <w:i w:val="0"/>
          <w:iCs/>
          <w:u w:val="none"/>
        </w:rPr>
        <w:lastRenderedPageBreak/>
        <w:t>Analyse fonctionnelle</w:t>
      </w:r>
      <w:bookmarkEnd w:id="12"/>
      <w:bookmarkEnd w:id="28"/>
    </w:p>
    <w:p w14:paraId="645BC2CB" w14:textId="77777777" w:rsidR="00854E7B" w:rsidRPr="0008080D" w:rsidRDefault="00854E7B" w:rsidP="00854E7B">
      <w:pPr>
        <w:pStyle w:val="Titre3"/>
        <w:rPr>
          <w:i/>
        </w:rPr>
      </w:pPr>
      <w:bookmarkStart w:id="29" w:name="_Toc168046931"/>
      <w:r w:rsidRPr="0008080D">
        <w:t>Authentification</w:t>
      </w:r>
      <w:bookmarkEnd w:id="29"/>
    </w:p>
    <w:p w14:paraId="2F4CD4B7" w14:textId="77777777" w:rsidR="00854E7B" w:rsidRPr="007477C7" w:rsidRDefault="00854E7B" w:rsidP="00854E7B">
      <w:pPr>
        <w:pStyle w:val="Titre4"/>
        <w:rPr>
          <w:b/>
          <w:bCs/>
          <w:i w:val="0"/>
          <w:iCs/>
          <w:u w:val="none"/>
        </w:rPr>
      </w:pPr>
      <w:r w:rsidRPr="007477C7">
        <w:rPr>
          <w:b/>
          <w:bCs/>
          <w:i w:val="0"/>
          <w:iCs/>
          <w:u w:val="none"/>
        </w:rPr>
        <w:t>Description</w:t>
      </w:r>
    </w:p>
    <w:p w14:paraId="31894AB2" w14:textId="77777777" w:rsidR="00854E7B" w:rsidRPr="007477C7" w:rsidRDefault="00854E7B" w:rsidP="00854E7B"/>
    <w:p w14:paraId="7B035CD0" w14:textId="77777777" w:rsidR="00854E7B" w:rsidRDefault="00854E7B" w:rsidP="00854E7B">
      <w:r>
        <w:t xml:space="preserve">En tant qu'utilisateur de </w:t>
      </w:r>
      <w:proofErr w:type="spellStart"/>
      <w:r>
        <w:t>VolScore</w:t>
      </w:r>
      <w:proofErr w:type="spellEnd"/>
    </w:p>
    <w:p w14:paraId="4B0C82B6" w14:textId="77777777" w:rsidR="00854E7B" w:rsidRDefault="00854E7B" w:rsidP="00854E7B">
      <w:r>
        <w:t>Je veux pouvoir m'authentifier</w:t>
      </w:r>
    </w:p>
    <w:p w14:paraId="39FF505E" w14:textId="77777777" w:rsidR="00854E7B" w:rsidRDefault="00854E7B" w:rsidP="00854E7B">
      <w:r>
        <w:t>Pour que l'application me présente les données et les actions correspondant à mon rôle</w:t>
      </w:r>
    </w:p>
    <w:p w14:paraId="12BAEE3C" w14:textId="77777777" w:rsidR="00854E7B" w:rsidRDefault="00854E7B" w:rsidP="00854E7B"/>
    <w:p w14:paraId="28521D3C" w14:textId="77777777" w:rsidR="00854E7B" w:rsidRPr="007477C7" w:rsidRDefault="00854E7B" w:rsidP="00854E7B">
      <w:pPr>
        <w:pStyle w:val="Titre4"/>
        <w:rPr>
          <w:b/>
          <w:bCs/>
          <w:i w:val="0"/>
          <w:iCs/>
          <w:u w:val="none"/>
        </w:rPr>
      </w:pPr>
      <w:r w:rsidRPr="007477C7">
        <w:rPr>
          <w:b/>
          <w:bCs/>
          <w:i w:val="0"/>
          <w:iCs/>
          <w:u w:val="none"/>
        </w:rPr>
        <w:t>Test d’acceptance</w:t>
      </w:r>
    </w:p>
    <w:p w14:paraId="71384B6E" w14:textId="77777777" w:rsidR="00854E7B" w:rsidRPr="0008080D" w:rsidRDefault="00854E7B" w:rsidP="00854E7B"/>
    <w:tbl>
      <w:tblPr>
        <w:tblStyle w:val="Grilledutableau"/>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950"/>
        <w:gridCol w:w="6090"/>
      </w:tblGrid>
      <w:tr w:rsidR="00854E7B" w14:paraId="218F7997" w14:textId="77777777" w:rsidTr="002C1693">
        <w:tc>
          <w:tcPr>
            <w:tcW w:w="0" w:type="auto"/>
            <w:shd w:val="clear" w:color="auto" w:fill="E2EFD9" w:themeFill="accent6" w:themeFillTint="33"/>
          </w:tcPr>
          <w:p w14:paraId="17B2A37D" w14:textId="77777777" w:rsidR="00854E7B" w:rsidRDefault="00854E7B" w:rsidP="002C1693">
            <w:r w:rsidRPr="0008080D">
              <w:t>Connexion</w:t>
            </w:r>
          </w:p>
        </w:tc>
        <w:tc>
          <w:tcPr>
            <w:tcW w:w="0" w:type="auto"/>
          </w:tcPr>
          <w:p w14:paraId="543238A4" w14:textId="77777777" w:rsidR="00BF14AD" w:rsidRDefault="00BF14AD" w:rsidP="00BF14AD">
            <w:r>
              <w:t xml:space="preserve">Dans la page de login, lorsque j'inscris mon </w:t>
            </w:r>
            <w:proofErr w:type="spellStart"/>
            <w:r>
              <w:t>username</w:t>
            </w:r>
            <w:proofErr w:type="spellEnd"/>
            <w:r>
              <w:t xml:space="preserve"> et </w:t>
            </w:r>
            <w:proofErr w:type="spellStart"/>
            <w:r>
              <w:t>mdp</w:t>
            </w:r>
            <w:proofErr w:type="spellEnd"/>
            <w:r>
              <w:t xml:space="preserve"> (correctement) </w:t>
            </w:r>
          </w:p>
          <w:p w14:paraId="25B3E0FE" w14:textId="77777777" w:rsidR="00BF14AD" w:rsidRDefault="00BF14AD" w:rsidP="00BF14AD">
            <w:r>
              <w:t>Quand je clique sur le bouton me connecter</w:t>
            </w:r>
          </w:p>
          <w:p w14:paraId="00CB3BF5" w14:textId="77777777" w:rsidR="00BF14AD" w:rsidRDefault="00BF14AD" w:rsidP="00BF14AD">
            <w:r>
              <w:t>Je me connecte et arrive sur la page d'accueil, avec l'indication de l'utilisateur</w:t>
            </w:r>
          </w:p>
          <w:p w14:paraId="06951D3E" w14:textId="0FC7C4A7" w:rsidR="00854E7B" w:rsidRDefault="00BF14AD" w:rsidP="00BF14AD">
            <w:r>
              <w:t>(</w:t>
            </w:r>
            <w:proofErr w:type="gramStart"/>
            <w:r>
              <w:t>home-identifié.jpg</w:t>
            </w:r>
            <w:proofErr w:type="gramEnd"/>
            <w:r>
              <w:t>)</w:t>
            </w:r>
          </w:p>
        </w:tc>
      </w:tr>
      <w:tr w:rsidR="00854E7B" w14:paraId="78DF27C0" w14:textId="77777777" w:rsidTr="002C1693">
        <w:tc>
          <w:tcPr>
            <w:tcW w:w="0" w:type="auto"/>
            <w:shd w:val="clear" w:color="auto" w:fill="E2EFD9" w:themeFill="accent6" w:themeFillTint="33"/>
          </w:tcPr>
          <w:p w14:paraId="183853D3" w14:textId="77777777" w:rsidR="00854E7B" w:rsidRDefault="00854E7B" w:rsidP="002C1693">
            <w:r w:rsidRPr="0008080D">
              <w:t>Mauvaise Connexion</w:t>
            </w:r>
          </w:p>
        </w:tc>
        <w:tc>
          <w:tcPr>
            <w:tcW w:w="0" w:type="auto"/>
          </w:tcPr>
          <w:p w14:paraId="2DCD25C4" w14:textId="77777777" w:rsidR="00BF14AD" w:rsidRDefault="00BF14AD" w:rsidP="00BF14AD">
            <w:r>
              <w:t xml:space="preserve">Lorsque j'inscris mon </w:t>
            </w:r>
            <w:proofErr w:type="spellStart"/>
            <w:r>
              <w:t>username</w:t>
            </w:r>
            <w:proofErr w:type="spellEnd"/>
            <w:r>
              <w:t xml:space="preserve"> et </w:t>
            </w:r>
            <w:proofErr w:type="spellStart"/>
            <w:r>
              <w:t>mdp</w:t>
            </w:r>
            <w:proofErr w:type="spellEnd"/>
            <w:r>
              <w:t xml:space="preserve"> (avec une erreur quelque part) </w:t>
            </w:r>
          </w:p>
          <w:p w14:paraId="322E9211" w14:textId="77777777" w:rsidR="00BF14AD" w:rsidRDefault="00BF14AD" w:rsidP="00BF14AD">
            <w:r>
              <w:t>Quand je clique sur le bouton me connecter</w:t>
            </w:r>
          </w:p>
          <w:p w14:paraId="035BEEA7" w14:textId="3FA6630D" w:rsidR="00854E7B" w:rsidRDefault="00BF14AD" w:rsidP="00BF14AD">
            <w:r>
              <w:t>Je ne me connecte pas et reste sur la page de connexion avec une alerte qui s'affiche</w:t>
            </w:r>
          </w:p>
        </w:tc>
      </w:tr>
      <w:tr w:rsidR="00854E7B" w14:paraId="23580E25" w14:textId="77777777" w:rsidTr="002C1693">
        <w:tc>
          <w:tcPr>
            <w:tcW w:w="0" w:type="auto"/>
            <w:shd w:val="clear" w:color="auto" w:fill="E2EFD9" w:themeFill="accent6" w:themeFillTint="33"/>
          </w:tcPr>
          <w:p w14:paraId="2404DB9A" w14:textId="77777777" w:rsidR="00854E7B" w:rsidRDefault="00854E7B" w:rsidP="002C1693">
            <w:r w:rsidRPr="0008080D">
              <w:t>Réinitialisation de mot de passe</w:t>
            </w:r>
          </w:p>
        </w:tc>
        <w:tc>
          <w:tcPr>
            <w:tcW w:w="0" w:type="auto"/>
          </w:tcPr>
          <w:p w14:paraId="53255DFD" w14:textId="77777777" w:rsidR="00BF14AD" w:rsidRDefault="00BF14AD" w:rsidP="00BF14AD">
            <w:r>
              <w:t>Lorsque je clique sur "Mot de passe oublié"</w:t>
            </w:r>
          </w:p>
          <w:p w14:paraId="5B939DE8" w14:textId="77777777" w:rsidR="00BF14AD" w:rsidRDefault="00BF14AD" w:rsidP="00BF14AD">
            <w:r>
              <w:t xml:space="preserve">J'arrive sur la page de réinitialisation du </w:t>
            </w:r>
            <w:proofErr w:type="spellStart"/>
            <w:r>
              <w:t>mdp</w:t>
            </w:r>
            <w:proofErr w:type="spellEnd"/>
          </w:p>
          <w:p w14:paraId="20381A5C" w14:textId="491DB5CE" w:rsidR="00854E7B" w:rsidRDefault="00BF14AD" w:rsidP="00BF14AD">
            <w:r>
              <w:t>(</w:t>
            </w:r>
            <w:proofErr w:type="gramStart"/>
            <w:r>
              <w:t>mailsend.jpg</w:t>
            </w:r>
            <w:proofErr w:type="gramEnd"/>
            <w:r>
              <w:t>)</w:t>
            </w:r>
          </w:p>
        </w:tc>
      </w:tr>
      <w:tr w:rsidR="00854E7B" w14:paraId="5E1C03EB" w14:textId="77777777" w:rsidTr="002C1693">
        <w:tc>
          <w:tcPr>
            <w:tcW w:w="0" w:type="auto"/>
            <w:shd w:val="clear" w:color="auto" w:fill="E2EFD9" w:themeFill="accent6" w:themeFillTint="33"/>
          </w:tcPr>
          <w:p w14:paraId="0423694D" w14:textId="77777777" w:rsidR="00854E7B" w:rsidRDefault="00854E7B" w:rsidP="002C1693">
            <w:r w:rsidRPr="0008080D">
              <w:t>Page de réinitialisation de mot de passe</w:t>
            </w:r>
          </w:p>
        </w:tc>
        <w:tc>
          <w:tcPr>
            <w:tcW w:w="0" w:type="auto"/>
          </w:tcPr>
          <w:p w14:paraId="2A7FA88C" w14:textId="77777777" w:rsidR="00BF14AD" w:rsidRDefault="00BF14AD" w:rsidP="00BF14AD">
            <w:r>
              <w:t>Dans le message reçu ma boîte mail,</w:t>
            </w:r>
          </w:p>
          <w:p w14:paraId="7E71D8E0" w14:textId="77777777" w:rsidR="00BF14AD" w:rsidRDefault="00BF14AD" w:rsidP="00BF14AD">
            <w:r>
              <w:t>Lorsque je clique sur le lien contenu dans le mail</w:t>
            </w:r>
          </w:p>
          <w:p w14:paraId="07FBB359" w14:textId="7099F74B" w:rsidR="00854E7B" w:rsidRDefault="00BF14AD" w:rsidP="00BF14AD">
            <w:r>
              <w:t>J'arrive sur la page de réinitialisation (newpassword.jpg)</w:t>
            </w:r>
          </w:p>
        </w:tc>
      </w:tr>
      <w:tr w:rsidR="00854E7B" w14:paraId="460D8FAB" w14:textId="77777777" w:rsidTr="002C1693">
        <w:tc>
          <w:tcPr>
            <w:tcW w:w="0" w:type="auto"/>
            <w:shd w:val="clear" w:color="auto" w:fill="E2EFD9" w:themeFill="accent6" w:themeFillTint="33"/>
          </w:tcPr>
          <w:p w14:paraId="19685BDC" w14:textId="77777777" w:rsidR="00854E7B" w:rsidRDefault="00854E7B" w:rsidP="002C1693">
            <w:r w:rsidRPr="0008080D">
              <w:t>Forcer URL</w:t>
            </w:r>
          </w:p>
        </w:tc>
        <w:tc>
          <w:tcPr>
            <w:tcW w:w="0" w:type="auto"/>
          </w:tcPr>
          <w:p w14:paraId="5398D213" w14:textId="77777777" w:rsidR="00854E7B" w:rsidRDefault="00854E7B" w:rsidP="002C1693">
            <w:r>
              <w:t>Lorsque je change l'url en haut</w:t>
            </w:r>
          </w:p>
          <w:p w14:paraId="28C003DC" w14:textId="77777777" w:rsidR="00854E7B" w:rsidRDefault="00854E7B" w:rsidP="002C1693">
            <w:r>
              <w:t>Quand j'appuie sur enter</w:t>
            </w:r>
          </w:p>
          <w:p w14:paraId="6960EA68" w14:textId="77777777" w:rsidR="00854E7B" w:rsidRDefault="00854E7B" w:rsidP="002C1693">
            <w:r>
              <w:t>La page reconnaît que je ne suis pas connecté et me renvoie à la page Authentification</w:t>
            </w:r>
          </w:p>
        </w:tc>
      </w:tr>
      <w:tr w:rsidR="00BF14AD" w14:paraId="5A0CE57F" w14:textId="77777777" w:rsidTr="002C1693">
        <w:tc>
          <w:tcPr>
            <w:tcW w:w="0" w:type="auto"/>
            <w:shd w:val="clear" w:color="auto" w:fill="E2EFD9" w:themeFill="accent6" w:themeFillTint="33"/>
          </w:tcPr>
          <w:p w14:paraId="7F33E3C6" w14:textId="73008967" w:rsidR="00BF14AD" w:rsidRPr="0008080D" w:rsidRDefault="00BF14AD" w:rsidP="002C1693">
            <w:r w:rsidRPr="00BF14AD">
              <w:t>Démarrage</w:t>
            </w:r>
          </w:p>
        </w:tc>
        <w:tc>
          <w:tcPr>
            <w:tcW w:w="0" w:type="auto"/>
          </w:tcPr>
          <w:p w14:paraId="5B5CCCEC" w14:textId="77777777" w:rsidR="00BF14AD" w:rsidRDefault="00BF14AD" w:rsidP="00BF14AD">
            <w:r>
              <w:t>Dans mon navigateur web</w:t>
            </w:r>
          </w:p>
          <w:p w14:paraId="122E5B85" w14:textId="77777777" w:rsidR="00BF14AD" w:rsidRDefault="00BF14AD" w:rsidP="00BF14AD">
            <w:r>
              <w:t>Quand je mets l'adresse de l'app dans la barre d'adresse</w:t>
            </w:r>
          </w:p>
          <w:p w14:paraId="04B62097" w14:textId="1779B25E" w:rsidR="00BF14AD" w:rsidRDefault="00BF14AD" w:rsidP="00BF14AD">
            <w:r>
              <w:t>J'arrive sur la page de login (auth.jpg)</w:t>
            </w:r>
          </w:p>
        </w:tc>
      </w:tr>
      <w:tr w:rsidR="00BF14AD" w14:paraId="6676D438" w14:textId="77777777" w:rsidTr="002C1693">
        <w:tc>
          <w:tcPr>
            <w:tcW w:w="0" w:type="auto"/>
            <w:shd w:val="clear" w:color="auto" w:fill="E2EFD9" w:themeFill="accent6" w:themeFillTint="33"/>
          </w:tcPr>
          <w:p w14:paraId="0859611E" w14:textId="2ADF1C80" w:rsidR="00BF14AD" w:rsidRPr="0008080D" w:rsidRDefault="00BF14AD" w:rsidP="002C1693">
            <w:r w:rsidRPr="00BF14AD">
              <w:t>Réinitialisation de mot de passe</w:t>
            </w:r>
          </w:p>
        </w:tc>
        <w:tc>
          <w:tcPr>
            <w:tcW w:w="0" w:type="auto"/>
          </w:tcPr>
          <w:p w14:paraId="015AF4CF" w14:textId="77777777" w:rsidR="00BF14AD" w:rsidRDefault="00BF14AD" w:rsidP="00BF14AD">
            <w:r>
              <w:t xml:space="preserve">Dans la page de </w:t>
            </w:r>
            <w:proofErr w:type="spellStart"/>
            <w:r>
              <w:t>réinit</w:t>
            </w:r>
            <w:proofErr w:type="spellEnd"/>
            <w:r>
              <w:t xml:space="preserve"> de </w:t>
            </w:r>
            <w:proofErr w:type="spellStart"/>
            <w:r>
              <w:t>mdp</w:t>
            </w:r>
            <w:proofErr w:type="spellEnd"/>
            <w:r>
              <w:t>,</w:t>
            </w:r>
          </w:p>
          <w:p w14:paraId="196E68D1" w14:textId="24573004" w:rsidR="00BF14AD" w:rsidRDefault="00BF14AD" w:rsidP="00BF14AD">
            <w:r>
              <w:t xml:space="preserve">Quand je mets mon </w:t>
            </w:r>
            <w:proofErr w:type="gramStart"/>
            <w:r>
              <w:t>email</w:t>
            </w:r>
            <w:proofErr w:type="gramEnd"/>
            <w:r>
              <w:t xml:space="preserve"> et que je clique OK</w:t>
            </w:r>
          </w:p>
          <w:p w14:paraId="67EF6807" w14:textId="3BB7D592" w:rsidR="00BF14AD" w:rsidRDefault="00BF14AD" w:rsidP="00BF14AD">
            <w:r>
              <w:t>Je reçois un mail pour réinitialiser mon mot de passe</w:t>
            </w:r>
          </w:p>
        </w:tc>
      </w:tr>
      <w:tr w:rsidR="00BF14AD" w14:paraId="78310D22" w14:textId="77777777" w:rsidTr="002C1693">
        <w:tc>
          <w:tcPr>
            <w:tcW w:w="0" w:type="auto"/>
            <w:shd w:val="clear" w:color="auto" w:fill="E2EFD9" w:themeFill="accent6" w:themeFillTint="33"/>
          </w:tcPr>
          <w:p w14:paraId="630B6A0F" w14:textId="08D91C08" w:rsidR="00BF14AD" w:rsidRPr="0008080D" w:rsidRDefault="00BF14AD" w:rsidP="002C1693">
            <w:r w:rsidRPr="00BF14AD">
              <w:t>Changement ok</w:t>
            </w:r>
          </w:p>
        </w:tc>
        <w:tc>
          <w:tcPr>
            <w:tcW w:w="0" w:type="auto"/>
          </w:tcPr>
          <w:p w14:paraId="4F02CEE8" w14:textId="77777777" w:rsidR="00BF14AD" w:rsidRDefault="00BF14AD" w:rsidP="00BF14AD">
            <w:r>
              <w:t xml:space="preserve">Dans la page de </w:t>
            </w:r>
            <w:proofErr w:type="spellStart"/>
            <w:r>
              <w:t>réinit</w:t>
            </w:r>
            <w:proofErr w:type="spellEnd"/>
            <w:r>
              <w:t>,</w:t>
            </w:r>
          </w:p>
          <w:p w14:paraId="39C88BF3" w14:textId="77777777" w:rsidR="00BF14AD" w:rsidRDefault="00BF14AD" w:rsidP="00BF14AD">
            <w:r>
              <w:t>Quand j'inscris mon nouveau mot de passe et que je valide</w:t>
            </w:r>
          </w:p>
          <w:p w14:paraId="47F0B3DD" w14:textId="5DADB1CE" w:rsidR="00BF14AD" w:rsidRDefault="00BF14AD" w:rsidP="00BF14AD">
            <w:r>
              <w:t xml:space="preserve">Je retourne au login et je peux désormais me connecter </w:t>
            </w:r>
            <w:proofErr w:type="spellStart"/>
            <w:proofErr w:type="gramStart"/>
            <w:r>
              <w:t>a</w:t>
            </w:r>
            <w:proofErr w:type="spellEnd"/>
            <w:proofErr w:type="gramEnd"/>
            <w:r>
              <w:t xml:space="preserve"> mon compte avec le nouveau mot de passe</w:t>
            </w:r>
          </w:p>
        </w:tc>
      </w:tr>
      <w:tr w:rsidR="00BF14AD" w14:paraId="0BD2D557" w14:textId="77777777" w:rsidTr="002C1693">
        <w:tc>
          <w:tcPr>
            <w:tcW w:w="0" w:type="auto"/>
            <w:shd w:val="clear" w:color="auto" w:fill="E2EFD9" w:themeFill="accent6" w:themeFillTint="33"/>
          </w:tcPr>
          <w:p w14:paraId="2694AD04" w14:textId="352ED3E6" w:rsidR="00BF14AD" w:rsidRPr="0008080D" w:rsidRDefault="00BF14AD" w:rsidP="002C1693">
            <w:r w:rsidRPr="00BF14AD">
              <w:t>Compte désactivé</w:t>
            </w:r>
          </w:p>
        </w:tc>
        <w:tc>
          <w:tcPr>
            <w:tcW w:w="0" w:type="auto"/>
          </w:tcPr>
          <w:p w14:paraId="3931215D" w14:textId="11DEA1F3" w:rsidR="00BF14AD" w:rsidRDefault="00BF14AD" w:rsidP="00BF14AD">
            <w:r>
              <w:t xml:space="preserve">Dans la page de login, avec les bons </w:t>
            </w:r>
            <w:proofErr w:type="spellStart"/>
            <w:r>
              <w:t>credentials</w:t>
            </w:r>
            <w:proofErr w:type="spellEnd"/>
            <w:r>
              <w:t xml:space="preserve"> pour un utilisateur </w:t>
            </w:r>
            <w:r w:rsidR="00140AD7">
              <w:t>désactivé</w:t>
            </w:r>
            <w:r>
              <w:t>,</w:t>
            </w:r>
          </w:p>
          <w:p w14:paraId="2CD9BC96" w14:textId="77777777" w:rsidR="00BF14AD" w:rsidRDefault="00BF14AD" w:rsidP="00BF14AD">
            <w:r>
              <w:t>Quand je clique OK</w:t>
            </w:r>
          </w:p>
          <w:p w14:paraId="30BE33B8" w14:textId="38248B21" w:rsidR="00BF14AD" w:rsidRDefault="00BF14AD" w:rsidP="00BF14AD">
            <w:r>
              <w:lastRenderedPageBreak/>
              <w:t>Je reste sur la page avec un message "compte désactivé"</w:t>
            </w:r>
          </w:p>
        </w:tc>
      </w:tr>
    </w:tbl>
    <w:p w14:paraId="114D5E94" w14:textId="77777777" w:rsidR="00854E7B" w:rsidRDefault="00854E7B" w:rsidP="00854E7B"/>
    <w:p w14:paraId="603203DE" w14:textId="77777777" w:rsidR="00854E7B" w:rsidRDefault="00854E7B" w:rsidP="00854E7B">
      <w:pPr>
        <w:jc w:val="center"/>
      </w:pPr>
    </w:p>
    <w:p w14:paraId="06411B6C" w14:textId="77777777" w:rsidR="007710C1" w:rsidRDefault="00854E7B" w:rsidP="007710C1">
      <w:pPr>
        <w:keepNext/>
        <w:jc w:val="center"/>
      </w:pPr>
      <w:r>
        <w:rPr>
          <w:noProof/>
        </w:rPr>
        <w:drawing>
          <wp:inline distT="0" distB="0" distL="0" distR="0" wp14:anchorId="4E5BD459" wp14:editId="33EE3AC4">
            <wp:extent cx="4599859" cy="3343275"/>
            <wp:effectExtent l="38100" t="38100" r="29845"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9859" cy="3343275"/>
                    </a:xfrm>
                    <a:prstGeom prst="rect">
                      <a:avLst/>
                    </a:prstGeom>
                    <a:noFill/>
                    <a:ln w="38100">
                      <a:solidFill>
                        <a:schemeClr val="accent6">
                          <a:lumMod val="75000"/>
                        </a:schemeClr>
                      </a:solidFill>
                    </a:ln>
                  </pic:spPr>
                </pic:pic>
              </a:graphicData>
            </a:graphic>
          </wp:inline>
        </w:drawing>
      </w:r>
    </w:p>
    <w:p w14:paraId="79CB4D03" w14:textId="7CAFE3B1" w:rsidR="00854E7B" w:rsidRDefault="007710C1" w:rsidP="007710C1">
      <w:pPr>
        <w:pStyle w:val="Lgende"/>
        <w:jc w:val="center"/>
      </w:pPr>
      <w:r>
        <w:t xml:space="preserve">Figure </w:t>
      </w:r>
      <w:r>
        <w:fldChar w:fldCharType="begin"/>
      </w:r>
      <w:r>
        <w:instrText xml:space="preserve"> SEQ Figure \* ARABIC </w:instrText>
      </w:r>
      <w:r>
        <w:fldChar w:fldCharType="separate"/>
      </w:r>
      <w:r w:rsidR="00C3533A">
        <w:rPr>
          <w:noProof/>
        </w:rPr>
        <w:t>7</w:t>
      </w:r>
      <w:r>
        <w:fldChar w:fldCharType="end"/>
      </w:r>
      <w:r>
        <w:t xml:space="preserve"> Page d'authentification</w:t>
      </w:r>
    </w:p>
    <w:p w14:paraId="0756657A" w14:textId="77777777" w:rsidR="00854E7B" w:rsidRDefault="00854E7B" w:rsidP="00854E7B">
      <w:pPr>
        <w:jc w:val="center"/>
      </w:pPr>
    </w:p>
    <w:p w14:paraId="13C4B06A" w14:textId="77777777" w:rsidR="007710C1" w:rsidRDefault="00854E7B" w:rsidP="007710C1">
      <w:pPr>
        <w:keepNext/>
        <w:jc w:val="center"/>
      </w:pPr>
      <w:r>
        <w:rPr>
          <w:noProof/>
        </w:rPr>
        <w:drawing>
          <wp:inline distT="0" distB="0" distL="0" distR="0" wp14:anchorId="55514246" wp14:editId="296865CD">
            <wp:extent cx="4678459" cy="3400425"/>
            <wp:effectExtent l="38100" t="38100" r="46355"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518" cy="3401922"/>
                    </a:xfrm>
                    <a:prstGeom prst="rect">
                      <a:avLst/>
                    </a:prstGeom>
                    <a:noFill/>
                    <a:ln w="38100">
                      <a:solidFill>
                        <a:schemeClr val="accent6">
                          <a:lumMod val="75000"/>
                        </a:schemeClr>
                      </a:solidFill>
                    </a:ln>
                  </pic:spPr>
                </pic:pic>
              </a:graphicData>
            </a:graphic>
          </wp:inline>
        </w:drawing>
      </w:r>
    </w:p>
    <w:p w14:paraId="187FB6B0" w14:textId="044E0847" w:rsidR="00854E7B" w:rsidRDefault="007710C1" w:rsidP="007710C1">
      <w:pPr>
        <w:pStyle w:val="Lgende"/>
        <w:jc w:val="center"/>
      </w:pPr>
      <w:r>
        <w:t xml:space="preserve">Figure </w:t>
      </w:r>
      <w:r>
        <w:fldChar w:fldCharType="begin"/>
      </w:r>
      <w:r>
        <w:instrText xml:space="preserve"> SEQ Figure \* ARABIC </w:instrText>
      </w:r>
      <w:r>
        <w:fldChar w:fldCharType="separate"/>
      </w:r>
      <w:r w:rsidR="00C3533A">
        <w:rPr>
          <w:noProof/>
        </w:rPr>
        <w:t>8</w:t>
      </w:r>
      <w:r>
        <w:fldChar w:fldCharType="end"/>
      </w:r>
      <w:r>
        <w:t xml:space="preserve"> Page d'envoi du mail</w:t>
      </w:r>
    </w:p>
    <w:p w14:paraId="4D0861BD" w14:textId="77777777" w:rsidR="007710C1" w:rsidRDefault="00854E7B" w:rsidP="007710C1">
      <w:pPr>
        <w:keepNext/>
        <w:jc w:val="center"/>
      </w:pPr>
      <w:r>
        <w:rPr>
          <w:noProof/>
        </w:rPr>
        <w:lastRenderedPageBreak/>
        <w:drawing>
          <wp:inline distT="0" distB="0" distL="0" distR="0" wp14:anchorId="2516324E" wp14:editId="76E86148">
            <wp:extent cx="4391025" cy="3191490"/>
            <wp:effectExtent l="38100" t="38100" r="28575" b="476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8817" cy="3197153"/>
                    </a:xfrm>
                    <a:prstGeom prst="rect">
                      <a:avLst/>
                    </a:prstGeom>
                    <a:noFill/>
                    <a:ln w="38100">
                      <a:solidFill>
                        <a:schemeClr val="accent6">
                          <a:lumMod val="75000"/>
                        </a:schemeClr>
                      </a:solidFill>
                    </a:ln>
                  </pic:spPr>
                </pic:pic>
              </a:graphicData>
            </a:graphic>
          </wp:inline>
        </w:drawing>
      </w:r>
    </w:p>
    <w:p w14:paraId="76904EB5" w14:textId="0326F5CC" w:rsidR="00854E7B" w:rsidRDefault="007710C1" w:rsidP="007710C1">
      <w:pPr>
        <w:pStyle w:val="Lgende"/>
        <w:jc w:val="center"/>
      </w:pPr>
      <w:r>
        <w:t xml:space="preserve">Figure </w:t>
      </w:r>
      <w:r>
        <w:fldChar w:fldCharType="begin"/>
      </w:r>
      <w:r>
        <w:instrText xml:space="preserve"> SEQ Figure \* ARABIC </w:instrText>
      </w:r>
      <w:r>
        <w:fldChar w:fldCharType="separate"/>
      </w:r>
      <w:r w:rsidR="00C3533A">
        <w:rPr>
          <w:noProof/>
        </w:rPr>
        <w:t>9</w:t>
      </w:r>
      <w:r>
        <w:fldChar w:fldCharType="end"/>
      </w:r>
      <w:r>
        <w:t xml:space="preserve"> Page de réinitialisation</w:t>
      </w:r>
    </w:p>
    <w:p w14:paraId="2D7B086B" w14:textId="77777777" w:rsidR="005A5089" w:rsidRDefault="005A5089" w:rsidP="00854E7B">
      <w:pPr>
        <w:jc w:val="center"/>
      </w:pPr>
    </w:p>
    <w:p w14:paraId="3452E37B" w14:textId="77777777" w:rsidR="007710C1" w:rsidRDefault="005A5089" w:rsidP="007710C1">
      <w:pPr>
        <w:keepNext/>
        <w:jc w:val="center"/>
      </w:pPr>
      <w:r>
        <w:rPr>
          <w:noProof/>
        </w:rPr>
        <w:drawing>
          <wp:inline distT="0" distB="0" distL="0" distR="0" wp14:anchorId="4D79CEA4" wp14:editId="41CFB401">
            <wp:extent cx="5753100" cy="1333500"/>
            <wp:effectExtent l="38100" t="38100" r="38100" b="381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w="38100">
                      <a:solidFill>
                        <a:schemeClr val="accent6">
                          <a:lumMod val="75000"/>
                        </a:schemeClr>
                      </a:solidFill>
                    </a:ln>
                  </pic:spPr>
                </pic:pic>
              </a:graphicData>
            </a:graphic>
          </wp:inline>
        </w:drawing>
      </w:r>
    </w:p>
    <w:p w14:paraId="19286E9E" w14:textId="7AA7A244" w:rsidR="00854E7B" w:rsidRDefault="007710C1" w:rsidP="007710C1">
      <w:pPr>
        <w:pStyle w:val="Lgende"/>
        <w:jc w:val="center"/>
      </w:pPr>
      <w:r>
        <w:t xml:space="preserve">Figure </w:t>
      </w:r>
      <w:r>
        <w:fldChar w:fldCharType="begin"/>
      </w:r>
      <w:r>
        <w:instrText xml:space="preserve"> SEQ Figure \* ARABIC </w:instrText>
      </w:r>
      <w:r>
        <w:fldChar w:fldCharType="separate"/>
      </w:r>
      <w:r w:rsidR="00C3533A">
        <w:rPr>
          <w:noProof/>
        </w:rPr>
        <w:t>10</w:t>
      </w:r>
      <w:r>
        <w:fldChar w:fldCharType="end"/>
      </w:r>
      <w:r>
        <w:t xml:space="preserve"> Page d’accueil</w:t>
      </w:r>
    </w:p>
    <w:p w14:paraId="50966040" w14:textId="77777777" w:rsidR="005A5089" w:rsidRDefault="005A5089" w:rsidP="00854E7B">
      <w:pPr>
        <w:jc w:val="center"/>
      </w:pPr>
    </w:p>
    <w:p w14:paraId="3F28566D" w14:textId="77777777" w:rsidR="00854E7B" w:rsidRDefault="00854E7B" w:rsidP="00854E7B">
      <w:pPr>
        <w:pStyle w:val="Titre3"/>
      </w:pPr>
      <w:bookmarkStart w:id="30" w:name="_Toc168046932"/>
      <w:r>
        <w:t>Gestion d’utilisateur</w:t>
      </w:r>
      <w:bookmarkEnd w:id="30"/>
    </w:p>
    <w:p w14:paraId="098861D4" w14:textId="77777777" w:rsidR="00854E7B" w:rsidRDefault="00854E7B" w:rsidP="00854E7B">
      <w:pPr>
        <w:pStyle w:val="Titre4"/>
        <w:rPr>
          <w:b/>
          <w:bCs/>
          <w:i w:val="0"/>
          <w:iCs/>
          <w:u w:val="none"/>
        </w:rPr>
      </w:pPr>
      <w:r w:rsidRPr="007477C7">
        <w:rPr>
          <w:b/>
          <w:bCs/>
          <w:i w:val="0"/>
          <w:iCs/>
          <w:u w:val="none"/>
        </w:rPr>
        <w:t>Description</w:t>
      </w:r>
    </w:p>
    <w:p w14:paraId="501DA767" w14:textId="77777777" w:rsidR="00854E7B" w:rsidRPr="007477C7" w:rsidRDefault="00854E7B" w:rsidP="00854E7B"/>
    <w:p w14:paraId="1CAC0CC3" w14:textId="77777777" w:rsidR="00854E7B" w:rsidRDefault="00854E7B" w:rsidP="00854E7B">
      <w:r>
        <w:t xml:space="preserve">En tant qu'administrateur de </w:t>
      </w:r>
      <w:proofErr w:type="spellStart"/>
      <w:r>
        <w:t>VolScore</w:t>
      </w:r>
      <w:proofErr w:type="spellEnd"/>
    </w:p>
    <w:p w14:paraId="0F724F5D" w14:textId="77777777" w:rsidR="00854E7B" w:rsidRDefault="00854E7B" w:rsidP="00854E7B">
      <w:r>
        <w:t>Je veux pouvoir gérer l'ensemble des utilisateurs</w:t>
      </w:r>
    </w:p>
    <w:p w14:paraId="2F5B50F1" w14:textId="77777777" w:rsidR="00854E7B" w:rsidRDefault="00854E7B" w:rsidP="00854E7B">
      <w:r>
        <w:t xml:space="preserve">Pour avoir un control total sur la gestion des comptes de </w:t>
      </w:r>
      <w:proofErr w:type="spellStart"/>
      <w:r>
        <w:t>VolScore</w:t>
      </w:r>
      <w:proofErr w:type="spellEnd"/>
    </w:p>
    <w:p w14:paraId="5D3D0331" w14:textId="77777777" w:rsidR="00854E7B" w:rsidRDefault="00854E7B" w:rsidP="00854E7B"/>
    <w:p w14:paraId="08B0603F" w14:textId="77777777" w:rsidR="00854E7B" w:rsidRDefault="00854E7B" w:rsidP="00854E7B">
      <w:pPr>
        <w:pStyle w:val="Titre4"/>
        <w:rPr>
          <w:b/>
          <w:bCs/>
          <w:i w:val="0"/>
          <w:iCs/>
          <w:u w:val="none"/>
        </w:rPr>
      </w:pPr>
      <w:r w:rsidRPr="007477C7">
        <w:rPr>
          <w:b/>
          <w:bCs/>
          <w:i w:val="0"/>
          <w:iCs/>
          <w:u w:val="none"/>
        </w:rPr>
        <w:t>Test d’acceptance</w:t>
      </w:r>
    </w:p>
    <w:p w14:paraId="71690482" w14:textId="77777777" w:rsidR="00854E7B" w:rsidRPr="007477C7"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1FCBD0EB" w14:textId="77777777" w:rsidTr="002C1693">
        <w:tc>
          <w:tcPr>
            <w:tcW w:w="3246" w:type="dxa"/>
            <w:shd w:val="clear" w:color="auto" w:fill="E2EFD9" w:themeFill="accent6" w:themeFillTint="33"/>
          </w:tcPr>
          <w:p w14:paraId="64DEF532" w14:textId="31F67405" w:rsidR="00854E7B" w:rsidRDefault="005A5089" w:rsidP="002C1693">
            <w:r w:rsidRPr="005A5089">
              <w:t>Page gestion de compte</w:t>
            </w:r>
          </w:p>
        </w:tc>
        <w:tc>
          <w:tcPr>
            <w:tcW w:w="5953" w:type="dxa"/>
          </w:tcPr>
          <w:p w14:paraId="3BDB130B" w14:textId="77777777" w:rsidR="005A5089" w:rsidRDefault="005A5089" w:rsidP="005A5089">
            <w:r>
              <w:t>Dans la page d'accueil,</w:t>
            </w:r>
          </w:p>
          <w:p w14:paraId="5E76603D" w14:textId="77777777" w:rsidR="005A5089" w:rsidRDefault="005A5089" w:rsidP="005A5089">
            <w:r>
              <w:t>Quand je clique sur le lien "comptes"</w:t>
            </w:r>
          </w:p>
          <w:p w14:paraId="7733F85C" w14:textId="7E56FCCB" w:rsidR="00854E7B" w:rsidRDefault="005A5089" w:rsidP="005A5089">
            <w:r>
              <w:t>Je vois seulement la liste des utilisateurs (gestion de comptes.jpg)</w:t>
            </w:r>
          </w:p>
        </w:tc>
      </w:tr>
      <w:tr w:rsidR="00854E7B" w14:paraId="70790DFE" w14:textId="77777777" w:rsidTr="002C1693">
        <w:tc>
          <w:tcPr>
            <w:tcW w:w="3246" w:type="dxa"/>
            <w:shd w:val="clear" w:color="auto" w:fill="E2EFD9" w:themeFill="accent6" w:themeFillTint="33"/>
          </w:tcPr>
          <w:p w14:paraId="691A85A2" w14:textId="485F1E63" w:rsidR="00854E7B" w:rsidRDefault="005A5089" w:rsidP="002C1693">
            <w:r w:rsidRPr="005A5089">
              <w:t xml:space="preserve">Page création </w:t>
            </w:r>
            <w:proofErr w:type="gramStart"/>
            <w:r w:rsidRPr="005A5089">
              <w:t>de user</w:t>
            </w:r>
            <w:proofErr w:type="gramEnd"/>
          </w:p>
        </w:tc>
        <w:tc>
          <w:tcPr>
            <w:tcW w:w="5953" w:type="dxa"/>
          </w:tcPr>
          <w:p w14:paraId="594EA33F" w14:textId="2550E056" w:rsidR="005A5089" w:rsidRDefault="005A5089" w:rsidP="005A5089">
            <w:r>
              <w:t xml:space="preserve">Lorsque je rentre dans la page créer un compte et que je </w:t>
            </w:r>
            <w:r w:rsidR="00140AD7">
              <w:t>renseigne :</w:t>
            </w:r>
          </w:p>
          <w:p w14:paraId="38D9998E" w14:textId="77777777" w:rsidR="005A5089" w:rsidRDefault="005A5089" w:rsidP="005A5089">
            <w:r>
              <w:t>* Un nom unique</w:t>
            </w:r>
          </w:p>
          <w:p w14:paraId="0EE4A51F" w14:textId="77777777" w:rsidR="005A5089" w:rsidRDefault="005A5089" w:rsidP="005A5089">
            <w:r>
              <w:t>* Un numéro de téléphone unique</w:t>
            </w:r>
          </w:p>
          <w:p w14:paraId="749F4324" w14:textId="77777777" w:rsidR="005A5089" w:rsidRDefault="005A5089" w:rsidP="005A5089">
            <w:r>
              <w:lastRenderedPageBreak/>
              <w:t xml:space="preserve">* Un </w:t>
            </w:r>
            <w:proofErr w:type="gramStart"/>
            <w:r>
              <w:t>email</w:t>
            </w:r>
            <w:proofErr w:type="gramEnd"/>
            <w:r>
              <w:t xml:space="preserve"> unique</w:t>
            </w:r>
          </w:p>
          <w:p w14:paraId="1CDFB4B7" w14:textId="77777777" w:rsidR="005A5089" w:rsidRDefault="005A5089" w:rsidP="005A5089">
            <w:r>
              <w:t>* Un rôle</w:t>
            </w:r>
          </w:p>
          <w:p w14:paraId="4D24950A" w14:textId="77777777" w:rsidR="005A5089" w:rsidRDefault="005A5089" w:rsidP="005A5089">
            <w:r>
              <w:t>Quand je soumets le formulaire</w:t>
            </w:r>
          </w:p>
          <w:p w14:paraId="0F768231" w14:textId="77777777" w:rsidR="005A5089" w:rsidRDefault="005A5089" w:rsidP="005A5089">
            <w:r>
              <w:t>Je retourne à la liste des utilisateurs avec un message d'alerte</w:t>
            </w:r>
          </w:p>
          <w:p w14:paraId="5B734709" w14:textId="506D584F" w:rsidR="00854E7B" w:rsidRDefault="005A5089" w:rsidP="005A5089">
            <w:r>
              <w:t>(</w:t>
            </w:r>
            <w:proofErr w:type="gramStart"/>
            <w:r>
              <w:t>list-message.jpg</w:t>
            </w:r>
            <w:proofErr w:type="gramEnd"/>
            <w:r>
              <w:t>)</w:t>
            </w:r>
          </w:p>
        </w:tc>
      </w:tr>
      <w:tr w:rsidR="00854E7B" w14:paraId="36BDB509" w14:textId="77777777" w:rsidTr="002C1693">
        <w:tc>
          <w:tcPr>
            <w:tcW w:w="3246" w:type="dxa"/>
            <w:shd w:val="clear" w:color="auto" w:fill="E2EFD9" w:themeFill="accent6" w:themeFillTint="33"/>
          </w:tcPr>
          <w:p w14:paraId="36AA22B5" w14:textId="135E8F02" w:rsidR="00854E7B" w:rsidRDefault="005A5089" w:rsidP="002C1693">
            <w:r w:rsidRPr="005A5089">
              <w:t>Page profil (vue utilisateur admin)</w:t>
            </w:r>
          </w:p>
        </w:tc>
        <w:tc>
          <w:tcPr>
            <w:tcW w:w="5953" w:type="dxa"/>
          </w:tcPr>
          <w:p w14:paraId="67B17BB0" w14:textId="77777777" w:rsidR="005A5089" w:rsidRDefault="005A5089" w:rsidP="005A5089">
            <w:r>
              <w:t>Lorsque je clique sur un user qui est dans la liste</w:t>
            </w:r>
          </w:p>
          <w:p w14:paraId="1EE2F4EB" w14:textId="77777777" w:rsidR="005A5089" w:rsidRDefault="005A5089" w:rsidP="005A5089">
            <w:r>
              <w:t>J'arrive sur la page de son profil</w:t>
            </w:r>
          </w:p>
          <w:p w14:paraId="03DA9705" w14:textId="77777777" w:rsidR="005A5089" w:rsidRDefault="005A5089" w:rsidP="005A5089">
            <w:r>
              <w:t>Je vois ses informations avec son historique + un bouton qui permet de désactiver le compte ou l'activer</w:t>
            </w:r>
          </w:p>
          <w:p w14:paraId="3E7F5A73" w14:textId="73E03E68" w:rsidR="00854E7B" w:rsidRDefault="005A5089" w:rsidP="005A5089">
            <w:r>
              <w:t>(</w:t>
            </w:r>
            <w:proofErr w:type="gramStart"/>
            <w:r>
              <w:t>profileVueAdmin.jpg</w:t>
            </w:r>
            <w:proofErr w:type="gramEnd"/>
            <w:r>
              <w:t>)</w:t>
            </w:r>
          </w:p>
        </w:tc>
      </w:tr>
      <w:tr w:rsidR="00854E7B" w14:paraId="11F8F97C" w14:textId="77777777" w:rsidTr="002C1693">
        <w:tc>
          <w:tcPr>
            <w:tcW w:w="3246" w:type="dxa"/>
            <w:shd w:val="clear" w:color="auto" w:fill="E2EFD9" w:themeFill="accent6" w:themeFillTint="33"/>
          </w:tcPr>
          <w:p w14:paraId="26D6EA25" w14:textId="777CB788" w:rsidR="00854E7B" w:rsidRDefault="00FE6677" w:rsidP="002C1693">
            <w:r w:rsidRPr="00FE6677">
              <w:t>Menu pour admin</w:t>
            </w:r>
          </w:p>
        </w:tc>
        <w:tc>
          <w:tcPr>
            <w:tcW w:w="5953" w:type="dxa"/>
          </w:tcPr>
          <w:p w14:paraId="1BE247F1" w14:textId="77777777" w:rsidR="00FE6677" w:rsidRDefault="00FE6677" w:rsidP="00FE6677">
            <w:r>
              <w:t xml:space="preserve">Dans </w:t>
            </w:r>
            <w:proofErr w:type="gramStart"/>
            <w:r>
              <w:t>la home</w:t>
            </w:r>
            <w:proofErr w:type="gramEnd"/>
            <w:r>
              <w:t xml:space="preserve"> page, connecté avec un rôle admin,</w:t>
            </w:r>
          </w:p>
          <w:p w14:paraId="52EEBAD2" w14:textId="77777777" w:rsidR="00FE6677" w:rsidRDefault="00FE6677" w:rsidP="00FE6677">
            <w:r>
              <w:t>Il y a un lien "comptes" dans la barre de menu</w:t>
            </w:r>
          </w:p>
          <w:p w14:paraId="5384352E" w14:textId="2B81F510" w:rsidR="00854E7B" w:rsidRDefault="00FE6677" w:rsidP="00FE6677">
            <w:r>
              <w:t>(</w:t>
            </w:r>
            <w:proofErr w:type="gramStart"/>
            <w:r>
              <w:t>home-connecté.jpg</w:t>
            </w:r>
            <w:proofErr w:type="gramEnd"/>
            <w:r>
              <w:t>)</w:t>
            </w:r>
          </w:p>
        </w:tc>
      </w:tr>
      <w:tr w:rsidR="00FE6677" w14:paraId="61D97469" w14:textId="77777777" w:rsidTr="002C1693">
        <w:tc>
          <w:tcPr>
            <w:tcW w:w="3246" w:type="dxa"/>
            <w:shd w:val="clear" w:color="auto" w:fill="E2EFD9" w:themeFill="accent6" w:themeFillTint="33"/>
          </w:tcPr>
          <w:p w14:paraId="26824612" w14:textId="127D547A" w:rsidR="00FE6677" w:rsidRPr="00FE6677" w:rsidRDefault="00FE6677" w:rsidP="002C1693">
            <w:r w:rsidRPr="00FE6677">
              <w:t>Création</w:t>
            </w:r>
          </w:p>
        </w:tc>
        <w:tc>
          <w:tcPr>
            <w:tcW w:w="5953" w:type="dxa"/>
          </w:tcPr>
          <w:p w14:paraId="27B84104" w14:textId="77777777" w:rsidR="00FE6677" w:rsidRDefault="00FE6677" w:rsidP="00FE6677">
            <w:r>
              <w:t xml:space="preserve">Dans la liste des comptes, </w:t>
            </w:r>
          </w:p>
          <w:p w14:paraId="62A2EBBA" w14:textId="648320E4" w:rsidR="00FE6677" w:rsidRDefault="00140AD7" w:rsidP="00FE6677">
            <w:r>
              <w:t>Quand</w:t>
            </w:r>
            <w:r w:rsidR="00FE6677">
              <w:t xml:space="preserve"> je clique "Créer"</w:t>
            </w:r>
          </w:p>
          <w:p w14:paraId="1F3A1E08" w14:textId="77777777" w:rsidR="00FE6677" w:rsidRDefault="00FE6677" w:rsidP="00FE6677">
            <w:r>
              <w:t>J'arrive à la page de création de compte</w:t>
            </w:r>
          </w:p>
          <w:p w14:paraId="6EC6F608" w14:textId="139EDC1F" w:rsidR="00FE6677" w:rsidRDefault="00FE6677" w:rsidP="00FE6677">
            <w:r>
              <w:t>(</w:t>
            </w:r>
            <w:proofErr w:type="gramStart"/>
            <w:r>
              <w:t>création</w:t>
            </w:r>
            <w:proofErr w:type="gramEnd"/>
            <w:r>
              <w:t xml:space="preserve"> de compte.jpg)</w:t>
            </w:r>
          </w:p>
        </w:tc>
      </w:tr>
      <w:tr w:rsidR="00FE6677" w14:paraId="02EE968C" w14:textId="77777777" w:rsidTr="002C1693">
        <w:tc>
          <w:tcPr>
            <w:tcW w:w="3246" w:type="dxa"/>
            <w:shd w:val="clear" w:color="auto" w:fill="E2EFD9" w:themeFill="accent6" w:themeFillTint="33"/>
          </w:tcPr>
          <w:p w14:paraId="33B2F3A3" w14:textId="09539419" w:rsidR="00FE6677" w:rsidRPr="00FE6677" w:rsidRDefault="00FE6677" w:rsidP="002C1693">
            <w:r w:rsidRPr="00FE6677">
              <w:t>Activer/Désactiver</w:t>
            </w:r>
          </w:p>
        </w:tc>
        <w:tc>
          <w:tcPr>
            <w:tcW w:w="5953" w:type="dxa"/>
          </w:tcPr>
          <w:p w14:paraId="29A27F9A" w14:textId="77777777" w:rsidR="00FE6677" w:rsidRDefault="00FE6677" w:rsidP="00FE6677">
            <w:r>
              <w:t>Dans la page de profil en tant qu'admin,</w:t>
            </w:r>
          </w:p>
          <w:p w14:paraId="5A060C70" w14:textId="2A8D7106" w:rsidR="00FE6677" w:rsidRDefault="00FE6677" w:rsidP="00FE6677">
            <w:r>
              <w:t xml:space="preserve">Quand je clique le bouton de changement de </w:t>
            </w:r>
            <w:r w:rsidR="00140AD7">
              <w:t>statuts</w:t>
            </w:r>
            <w:r>
              <w:t>,</w:t>
            </w:r>
          </w:p>
          <w:p w14:paraId="733993F8" w14:textId="5A1C9194" w:rsidR="00FE6677" w:rsidRDefault="00FE6677" w:rsidP="00FE6677">
            <w:r>
              <w:t xml:space="preserve">Je reviens sur la page avec le nouveau </w:t>
            </w:r>
            <w:r w:rsidR="00140AD7">
              <w:t>statuts</w:t>
            </w:r>
          </w:p>
        </w:tc>
      </w:tr>
      <w:tr w:rsidR="00FE6677" w14:paraId="659C67B1" w14:textId="77777777" w:rsidTr="002C1693">
        <w:tc>
          <w:tcPr>
            <w:tcW w:w="3246" w:type="dxa"/>
            <w:shd w:val="clear" w:color="auto" w:fill="E2EFD9" w:themeFill="accent6" w:themeFillTint="33"/>
          </w:tcPr>
          <w:p w14:paraId="6D21E12B" w14:textId="1F55A08A" w:rsidR="00FE6677" w:rsidRPr="00FE6677" w:rsidRDefault="00FE6677" w:rsidP="002C1693">
            <w:proofErr w:type="gramStart"/>
            <w:r w:rsidRPr="00FE6677">
              <w:t>Email</w:t>
            </w:r>
            <w:proofErr w:type="gramEnd"/>
            <w:r w:rsidRPr="00FE6677">
              <w:t xml:space="preserve"> d'accueil</w:t>
            </w:r>
          </w:p>
        </w:tc>
        <w:tc>
          <w:tcPr>
            <w:tcW w:w="5953" w:type="dxa"/>
          </w:tcPr>
          <w:p w14:paraId="3E6F110F" w14:textId="77777777" w:rsidR="00FE6677" w:rsidRDefault="00FE6677" w:rsidP="00FE6677">
            <w:r>
              <w:t>Dans la page de création,</w:t>
            </w:r>
          </w:p>
          <w:p w14:paraId="45EE4E3B" w14:textId="77777777" w:rsidR="00FE6677" w:rsidRDefault="00FE6677" w:rsidP="00FE6677">
            <w:r>
              <w:t>Quand j'ai créé un nouvel utilisateur</w:t>
            </w:r>
          </w:p>
          <w:p w14:paraId="47C82E13" w14:textId="623C08D8" w:rsidR="00FE6677" w:rsidRDefault="00FE6677" w:rsidP="00FE6677">
            <w:r>
              <w:t xml:space="preserve">Un </w:t>
            </w:r>
            <w:proofErr w:type="gramStart"/>
            <w:r>
              <w:t>email</w:t>
            </w:r>
            <w:proofErr w:type="gramEnd"/>
            <w:r>
              <w:t xml:space="preserve"> lui est envoyé, contenant un lien de réinitialisation de </w:t>
            </w:r>
            <w:proofErr w:type="spellStart"/>
            <w:r>
              <w:t>mdp</w:t>
            </w:r>
            <w:proofErr w:type="spellEnd"/>
          </w:p>
        </w:tc>
      </w:tr>
    </w:tbl>
    <w:p w14:paraId="69C200EE" w14:textId="77777777" w:rsidR="00854E7B" w:rsidRDefault="00854E7B" w:rsidP="00854E7B"/>
    <w:p w14:paraId="15C39436" w14:textId="77777777" w:rsidR="00F56441" w:rsidRDefault="00FE6677" w:rsidP="00F56441">
      <w:pPr>
        <w:keepNext/>
        <w:jc w:val="center"/>
      </w:pPr>
      <w:r>
        <w:rPr>
          <w:noProof/>
        </w:rPr>
        <w:drawing>
          <wp:inline distT="0" distB="0" distL="0" distR="0" wp14:anchorId="154937D8" wp14:editId="0EF480AF">
            <wp:extent cx="4382571" cy="3181350"/>
            <wp:effectExtent l="38100" t="38100" r="37465" b="381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9298" cy="3193492"/>
                    </a:xfrm>
                    <a:prstGeom prst="rect">
                      <a:avLst/>
                    </a:prstGeom>
                    <a:noFill/>
                    <a:ln w="38100">
                      <a:solidFill>
                        <a:schemeClr val="accent6">
                          <a:lumMod val="75000"/>
                        </a:schemeClr>
                      </a:solidFill>
                    </a:ln>
                  </pic:spPr>
                </pic:pic>
              </a:graphicData>
            </a:graphic>
          </wp:inline>
        </w:drawing>
      </w:r>
    </w:p>
    <w:p w14:paraId="52AA86EC" w14:textId="5D151A70" w:rsidR="00854E7B" w:rsidRDefault="00F56441" w:rsidP="00F56441">
      <w:pPr>
        <w:pStyle w:val="Lgende"/>
        <w:jc w:val="center"/>
      </w:pPr>
      <w:r>
        <w:t xml:space="preserve">Figure </w:t>
      </w:r>
      <w:r>
        <w:fldChar w:fldCharType="begin"/>
      </w:r>
      <w:r>
        <w:instrText xml:space="preserve"> SEQ Figure \* ARABIC </w:instrText>
      </w:r>
      <w:r>
        <w:fldChar w:fldCharType="separate"/>
      </w:r>
      <w:r w:rsidR="00C3533A">
        <w:rPr>
          <w:noProof/>
        </w:rPr>
        <w:t>11</w:t>
      </w:r>
      <w:r>
        <w:fldChar w:fldCharType="end"/>
      </w:r>
      <w:r>
        <w:t xml:space="preserve"> Page de profil actif</w:t>
      </w:r>
    </w:p>
    <w:p w14:paraId="7EAE6AD7" w14:textId="77777777" w:rsidR="00AC359C" w:rsidRDefault="00AC359C" w:rsidP="00854E7B">
      <w:pPr>
        <w:jc w:val="center"/>
      </w:pPr>
    </w:p>
    <w:p w14:paraId="3A43AD12" w14:textId="77777777" w:rsidR="00F56441" w:rsidRDefault="00AC359C" w:rsidP="00F56441">
      <w:pPr>
        <w:keepNext/>
        <w:jc w:val="center"/>
      </w:pPr>
      <w:r>
        <w:rPr>
          <w:noProof/>
        </w:rPr>
        <w:lastRenderedPageBreak/>
        <w:drawing>
          <wp:inline distT="0" distB="0" distL="0" distR="0" wp14:anchorId="3EA46C3C" wp14:editId="60F6D775">
            <wp:extent cx="4391025" cy="3191489"/>
            <wp:effectExtent l="38100" t="38100" r="28575" b="476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6742" cy="3202912"/>
                    </a:xfrm>
                    <a:prstGeom prst="rect">
                      <a:avLst/>
                    </a:prstGeom>
                    <a:noFill/>
                    <a:ln w="38100">
                      <a:solidFill>
                        <a:schemeClr val="accent6">
                          <a:lumMod val="75000"/>
                        </a:schemeClr>
                      </a:solidFill>
                    </a:ln>
                  </pic:spPr>
                </pic:pic>
              </a:graphicData>
            </a:graphic>
          </wp:inline>
        </w:drawing>
      </w:r>
    </w:p>
    <w:p w14:paraId="02F4EFD8" w14:textId="334FBD0F" w:rsidR="00AC359C" w:rsidRDefault="00F56441" w:rsidP="00F56441">
      <w:pPr>
        <w:pStyle w:val="Lgende"/>
        <w:jc w:val="center"/>
      </w:pPr>
      <w:r>
        <w:t xml:space="preserve">Figure </w:t>
      </w:r>
      <w:r>
        <w:fldChar w:fldCharType="begin"/>
      </w:r>
      <w:r>
        <w:instrText xml:space="preserve"> SEQ Figure \* ARABIC </w:instrText>
      </w:r>
      <w:r>
        <w:fldChar w:fldCharType="separate"/>
      </w:r>
      <w:r w:rsidR="00C3533A">
        <w:rPr>
          <w:noProof/>
        </w:rPr>
        <w:t>12</w:t>
      </w:r>
      <w:r>
        <w:fldChar w:fldCharType="end"/>
      </w:r>
      <w:r>
        <w:t xml:space="preserve"> Page de profil désactivé</w:t>
      </w:r>
    </w:p>
    <w:p w14:paraId="24ECB1AA" w14:textId="77777777" w:rsidR="00AC359C" w:rsidRDefault="00AC359C" w:rsidP="00854E7B">
      <w:pPr>
        <w:jc w:val="center"/>
      </w:pPr>
    </w:p>
    <w:p w14:paraId="39345F2F" w14:textId="77777777" w:rsidR="00F56441" w:rsidRDefault="00854E7B" w:rsidP="00F56441">
      <w:pPr>
        <w:keepNext/>
        <w:jc w:val="center"/>
      </w:pPr>
      <w:r>
        <w:rPr>
          <w:noProof/>
        </w:rPr>
        <w:drawing>
          <wp:inline distT="0" distB="0" distL="0" distR="0" wp14:anchorId="76DA37FE" wp14:editId="2CA30D6D">
            <wp:extent cx="4337759" cy="3152775"/>
            <wp:effectExtent l="38100" t="38100" r="43815" b="285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546" cy="3156981"/>
                    </a:xfrm>
                    <a:prstGeom prst="rect">
                      <a:avLst/>
                    </a:prstGeom>
                    <a:noFill/>
                    <a:ln w="38100">
                      <a:solidFill>
                        <a:schemeClr val="accent6">
                          <a:lumMod val="75000"/>
                        </a:schemeClr>
                      </a:solidFill>
                    </a:ln>
                  </pic:spPr>
                </pic:pic>
              </a:graphicData>
            </a:graphic>
          </wp:inline>
        </w:drawing>
      </w:r>
    </w:p>
    <w:p w14:paraId="7306EB1E" w14:textId="6E409D7A" w:rsidR="00854E7B" w:rsidRDefault="00F56441" w:rsidP="00F56441">
      <w:pPr>
        <w:pStyle w:val="Lgende"/>
        <w:jc w:val="center"/>
      </w:pPr>
      <w:r>
        <w:t xml:space="preserve">Figure </w:t>
      </w:r>
      <w:r>
        <w:fldChar w:fldCharType="begin"/>
      </w:r>
      <w:r>
        <w:instrText xml:space="preserve"> SEQ Figure \* ARABIC </w:instrText>
      </w:r>
      <w:r>
        <w:fldChar w:fldCharType="separate"/>
      </w:r>
      <w:r w:rsidR="00C3533A">
        <w:rPr>
          <w:noProof/>
        </w:rPr>
        <w:t>13</w:t>
      </w:r>
      <w:r>
        <w:fldChar w:fldCharType="end"/>
      </w:r>
      <w:r>
        <w:t xml:space="preserve"> Page de gestion de comptes</w:t>
      </w:r>
    </w:p>
    <w:p w14:paraId="6B76C080" w14:textId="77777777" w:rsidR="00854E7B" w:rsidRDefault="00854E7B" w:rsidP="00854E7B">
      <w:pPr>
        <w:jc w:val="center"/>
      </w:pPr>
    </w:p>
    <w:p w14:paraId="12335A82" w14:textId="77777777" w:rsidR="00F56441" w:rsidRDefault="00C659A0" w:rsidP="00F56441">
      <w:pPr>
        <w:keepNext/>
        <w:jc w:val="center"/>
      </w:pPr>
      <w:r>
        <w:rPr>
          <w:noProof/>
        </w:rPr>
        <w:lastRenderedPageBreak/>
        <w:drawing>
          <wp:inline distT="0" distB="0" distL="0" distR="0" wp14:anchorId="03FA5EC7" wp14:editId="6F12C344">
            <wp:extent cx="5759450" cy="1337310"/>
            <wp:effectExtent l="38100" t="38100" r="31750" b="342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337310"/>
                    </a:xfrm>
                    <a:prstGeom prst="rect">
                      <a:avLst/>
                    </a:prstGeom>
                    <a:noFill/>
                    <a:ln w="38100">
                      <a:solidFill>
                        <a:schemeClr val="accent6">
                          <a:lumMod val="75000"/>
                        </a:schemeClr>
                      </a:solidFill>
                    </a:ln>
                  </pic:spPr>
                </pic:pic>
              </a:graphicData>
            </a:graphic>
          </wp:inline>
        </w:drawing>
      </w:r>
    </w:p>
    <w:p w14:paraId="65E752A6" w14:textId="3C984E2C" w:rsidR="00C659A0" w:rsidRDefault="00F56441" w:rsidP="00F56441">
      <w:pPr>
        <w:pStyle w:val="Lgende"/>
        <w:jc w:val="center"/>
      </w:pPr>
      <w:r>
        <w:t xml:space="preserve">Figure </w:t>
      </w:r>
      <w:r>
        <w:fldChar w:fldCharType="begin"/>
      </w:r>
      <w:r>
        <w:instrText xml:space="preserve"> SEQ Figure \* ARABIC </w:instrText>
      </w:r>
      <w:r>
        <w:fldChar w:fldCharType="separate"/>
      </w:r>
      <w:r w:rsidR="00C3533A">
        <w:rPr>
          <w:noProof/>
        </w:rPr>
        <w:t>14</w:t>
      </w:r>
      <w:r>
        <w:fldChar w:fldCharType="end"/>
      </w:r>
      <w:r>
        <w:t xml:space="preserve"> Page d'accueil admin</w:t>
      </w:r>
    </w:p>
    <w:p w14:paraId="33C77C55" w14:textId="77777777" w:rsidR="00F56441" w:rsidRDefault="00F56441" w:rsidP="00854E7B">
      <w:pPr>
        <w:jc w:val="center"/>
      </w:pPr>
    </w:p>
    <w:p w14:paraId="34308C88" w14:textId="77777777" w:rsidR="00F56441" w:rsidRDefault="0056097F" w:rsidP="00F56441">
      <w:pPr>
        <w:keepNext/>
        <w:jc w:val="center"/>
      </w:pPr>
      <w:r>
        <w:rPr>
          <w:noProof/>
        </w:rPr>
        <w:drawing>
          <wp:inline distT="0" distB="0" distL="0" distR="0" wp14:anchorId="3BA6F4EE" wp14:editId="3BA7E5EE">
            <wp:extent cx="4377074" cy="3181350"/>
            <wp:effectExtent l="38100" t="38100" r="42545" b="381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6949" cy="3188527"/>
                    </a:xfrm>
                    <a:prstGeom prst="rect">
                      <a:avLst/>
                    </a:prstGeom>
                    <a:noFill/>
                    <a:ln w="38100">
                      <a:solidFill>
                        <a:schemeClr val="accent6">
                          <a:lumMod val="75000"/>
                        </a:schemeClr>
                      </a:solidFill>
                    </a:ln>
                  </pic:spPr>
                </pic:pic>
              </a:graphicData>
            </a:graphic>
          </wp:inline>
        </w:drawing>
      </w:r>
    </w:p>
    <w:p w14:paraId="45C3F033" w14:textId="067FE742" w:rsidR="00854E7B" w:rsidRDefault="00F56441" w:rsidP="00F56441">
      <w:pPr>
        <w:pStyle w:val="Lgende"/>
        <w:jc w:val="center"/>
      </w:pPr>
      <w:r>
        <w:t xml:space="preserve">Figure </w:t>
      </w:r>
      <w:r>
        <w:fldChar w:fldCharType="begin"/>
      </w:r>
      <w:r>
        <w:instrText xml:space="preserve"> SEQ Figure \* ARABIC </w:instrText>
      </w:r>
      <w:r>
        <w:fldChar w:fldCharType="separate"/>
      </w:r>
      <w:r w:rsidR="00C3533A">
        <w:rPr>
          <w:noProof/>
        </w:rPr>
        <w:t>15</w:t>
      </w:r>
      <w:r>
        <w:fldChar w:fldCharType="end"/>
      </w:r>
      <w:r>
        <w:t xml:space="preserve"> Page de création de compte</w:t>
      </w:r>
    </w:p>
    <w:p w14:paraId="6C9FACCB" w14:textId="77777777" w:rsidR="00C659A0" w:rsidRDefault="00C659A0" w:rsidP="00854E7B">
      <w:pPr>
        <w:jc w:val="center"/>
      </w:pPr>
    </w:p>
    <w:p w14:paraId="27860494" w14:textId="77777777" w:rsidR="00F56441" w:rsidRDefault="00C659A0" w:rsidP="00F56441">
      <w:pPr>
        <w:keepNext/>
        <w:jc w:val="center"/>
      </w:pPr>
      <w:r>
        <w:rPr>
          <w:noProof/>
        </w:rPr>
        <w:lastRenderedPageBreak/>
        <w:drawing>
          <wp:inline distT="0" distB="0" distL="0" distR="0" wp14:anchorId="78C31D3E" wp14:editId="68C2DBCE">
            <wp:extent cx="4381696" cy="3180715"/>
            <wp:effectExtent l="38100" t="38100" r="38100" b="38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0831" cy="3187346"/>
                    </a:xfrm>
                    <a:prstGeom prst="rect">
                      <a:avLst/>
                    </a:prstGeom>
                    <a:noFill/>
                    <a:ln w="38100">
                      <a:solidFill>
                        <a:schemeClr val="accent6">
                          <a:lumMod val="75000"/>
                        </a:schemeClr>
                      </a:solidFill>
                    </a:ln>
                  </pic:spPr>
                </pic:pic>
              </a:graphicData>
            </a:graphic>
          </wp:inline>
        </w:drawing>
      </w:r>
    </w:p>
    <w:p w14:paraId="67C66E8B" w14:textId="5CE695D6" w:rsidR="00C659A0" w:rsidRDefault="00F56441" w:rsidP="00F56441">
      <w:pPr>
        <w:pStyle w:val="Lgende"/>
        <w:jc w:val="center"/>
      </w:pPr>
      <w:r>
        <w:t xml:space="preserve">Figure </w:t>
      </w:r>
      <w:r>
        <w:fldChar w:fldCharType="begin"/>
      </w:r>
      <w:r>
        <w:instrText xml:space="preserve"> SEQ Figure \* ARABIC </w:instrText>
      </w:r>
      <w:r>
        <w:fldChar w:fldCharType="separate"/>
      </w:r>
      <w:r w:rsidR="00C3533A">
        <w:rPr>
          <w:noProof/>
        </w:rPr>
        <w:t>16</w:t>
      </w:r>
      <w:r>
        <w:fldChar w:fldCharType="end"/>
      </w:r>
      <w:r>
        <w:t xml:space="preserve"> Notification</w:t>
      </w:r>
    </w:p>
    <w:p w14:paraId="08E2BE8E" w14:textId="77777777" w:rsidR="00854E7B" w:rsidRDefault="00854E7B" w:rsidP="00854E7B">
      <w:pPr>
        <w:jc w:val="center"/>
      </w:pPr>
    </w:p>
    <w:p w14:paraId="21351399" w14:textId="77777777" w:rsidR="00FE6677" w:rsidRDefault="00FE6677" w:rsidP="00854E7B">
      <w:pPr>
        <w:jc w:val="center"/>
      </w:pPr>
    </w:p>
    <w:p w14:paraId="7DB501E2" w14:textId="77777777" w:rsidR="00854E7B" w:rsidRDefault="00854E7B" w:rsidP="00854E7B">
      <w:pPr>
        <w:pStyle w:val="Titre3"/>
      </w:pPr>
      <w:bookmarkStart w:id="31" w:name="_Toc168046933"/>
      <w:r>
        <w:t>Marquage</w:t>
      </w:r>
      <w:bookmarkEnd w:id="31"/>
    </w:p>
    <w:p w14:paraId="24163310" w14:textId="77777777" w:rsidR="00854E7B" w:rsidRDefault="00854E7B" w:rsidP="00854E7B">
      <w:pPr>
        <w:pStyle w:val="Titre4"/>
        <w:rPr>
          <w:b/>
          <w:bCs/>
          <w:i w:val="0"/>
          <w:iCs/>
          <w:u w:val="none"/>
        </w:rPr>
      </w:pPr>
      <w:r w:rsidRPr="001D76CF">
        <w:rPr>
          <w:b/>
          <w:bCs/>
          <w:i w:val="0"/>
          <w:iCs/>
          <w:u w:val="none"/>
        </w:rPr>
        <w:t>Description</w:t>
      </w:r>
    </w:p>
    <w:p w14:paraId="02B1BF50" w14:textId="77777777" w:rsidR="00854E7B" w:rsidRPr="001D76CF" w:rsidRDefault="00854E7B" w:rsidP="00854E7B"/>
    <w:p w14:paraId="78051303" w14:textId="77777777" w:rsidR="00854E7B" w:rsidRDefault="00854E7B" w:rsidP="00854E7B">
      <w:r>
        <w:t>En tant que marqueur</w:t>
      </w:r>
    </w:p>
    <w:p w14:paraId="75B747B6" w14:textId="77777777" w:rsidR="00854E7B" w:rsidRDefault="00854E7B" w:rsidP="00854E7B">
      <w:r>
        <w:t>Je veux pouvoir faire le marquage d'un match qui a lieu le jour même</w:t>
      </w:r>
    </w:p>
    <w:p w14:paraId="1346F7FF" w14:textId="77777777" w:rsidR="00854E7B" w:rsidRDefault="00854E7B" w:rsidP="00854E7B">
      <w:r>
        <w:t>Pour pouvoir inscrire les données du match</w:t>
      </w:r>
    </w:p>
    <w:p w14:paraId="24A4B440" w14:textId="77777777" w:rsidR="00854E7B" w:rsidRPr="001D76CF" w:rsidRDefault="00854E7B" w:rsidP="00854E7B"/>
    <w:p w14:paraId="5DA3C115" w14:textId="77777777" w:rsidR="00854E7B" w:rsidRDefault="00854E7B" w:rsidP="00854E7B">
      <w:pPr>
        <w:pStyle w:val="Titre4"/>
        <w:rPr>
          <w:b/>
          <w:bCs/>
          <w:i w:val="0"/>
          <w:iCs/>
          <w:u w:val="none"/>
        </w:rPr>
      </w:pPr>
      <w:r w:rsidRPr="001D76CF">
        <w:rPr>
          <w:b/>
          <w:bCs/>
          <w:i w:val="0"/>
          <w:iCs/>
          <w:u w:val="none"/>
        </w:rPr>
        <w:t>Test d’acceptance</w:t>
      </w:r>
    </w:p>
    <w:p w14:paraId="6E33278E"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1EE27E67" w14:textId="77777777" w:rsidTr="002C1693">
        <w:tc>
          <w:tcPr>
            <w:tcW w:w="3246" w:type="dxa"/>
            <w:shd w:val="clear" w:color="auto" w:fill="E2EFD9" w:themeFill="accent6" w:themeFillTint="33"/>
          </w:tcPr>
          <w:p w14:paraId="3B816620" w14:textId="77777777" w:rsidR="00854E7B" w:rsidRDefault="00854E7B" w:rsidP="002C1693">
            <w:r w:rsidRPr="001D76CF">
              <w:t>Bouton "Marquer"</w:t>
            </w:r>
          </w:p>
        </w:tc>
        <w:tc>
          <w:tcPr>
            <w:tcW w:w="5953" w:type="dxa"/>
          </w:tcPr>
          <w:p w14:paraId="5A55ED90" w14:textId="539BAD84" w:rsidR="00AC359C" w:rsidRDefault="00AC359C" w:rsidP="00AC359C">
            <w:r>
              <w:t>Lorsque je suis sur la liste des matchs avec un compte avec le rôle "Marqueur"</w:t>
            </w:r>
          </w:p>
          <w:p w14:paraId="2D87A69F" w14:textId="77777777" w:rsidR="00AC359C" w:rsidRDefault="00AC359C" w:rsidP="00AC359C">
            <w:r>
              <w:t>Quand je défile sur un match du jour</w:t>
            </w:r>
          </w:p>
          <w:p w14:paraId="650C2B35" w14:textId="752D2BEC" w:rsidR="00854E7B" w:rsidRDefault="00AC359C" w:rsidP="00AC359C">
            <w:r>
              <w:t>Un bouton Marquer est affiché</w:t>
            </w:r>
          </w:p>
        </w:tc>
      </w:tr>
      <w:tr w:rsidR="00854E7B" w14:paraId="1372A0DF" w14:textId="77777777" w:rsidTr="002C1693">
        <w:tc>
          <w:tcPr>
            <w:tcW w:w="3246" w:type="dxa"/>
            <w:shd w:val="clear" w:color="auto" w:fill="E2EFD9" w:themeFill="accent6" w:themeFillTint="33"/>
          </w:tcPr>
          <w:p w14:paraId="7217E957" w14:textId="77777777" w:rsidR="00854E7B" w:rsidRDefault="00854E7B" w:rsidP="002C1693">
            <w:r w:rsidRPr="001D76CF">
              <w:t>Bouton "Marquer" avec mauvais rôle</w:t>
            </w:r>
          </w:p>
        </w:tc>
        <w:tc>
          <w:tcPr>
            <w:tcW w:w="5953" w:type="dxa"/>
          </w:tcPr>
          <w:p w14:paraId="5ECD4741" w14:textId="5FA0AE24" w:rsidR="00AC359C" w:rsidRDefault="00AC359C" w:rsidP="00AC359C">
            <w:r>
              <w:t>Lorsque je suis sur la liste des matchs avec un compte avec le rôle "Admin" ou "Arbitre"</w:t>
            </w:r>
          </w:p>
          <w:p w14:paraId="04337EA1" w14:textId="77777777" w:rsidR="00AC359C" w:rsidRDefault="00AC359C" w:rsidP="00AC359C">
            <w:r>
              <w:t>Quand je défile sur un match du jour</w:t>
            </w:r>
          </w:p>
          <w:p w14:paraId="0320914B" w14:textId="3196FF85" w:rsidR="00854E7B" w:rsidRDefault="00AC359C" w:rsidP="00AC359C">
            <w:r>
              <w:t>Un bouton Marquer n'est pas affiché</w:t>
            </w:r>
          </w:p>
        </w:tc>
      </w:tr>
      <w:tr w:rsidR="00854E7B" w14:paraId="0C54FD99" w14:textId="77777777" w:rsidTr="002C1693">
        <w:tc>
          <w:tcPr>
            <w:tcW w:w="3246" w:type="dxa"/>
            <w:shd w:val="clear" w:color="auto" w:fill="E2EFD9" w:themeFill="accent6" w:themeFillTint="33"/>
          </w:tcPr>
          <w:p w14:paraId="2F924E73" w14:textId="77777777" w:rsidR="00854E7B" w:rsidRDefault="00854E7B" w:rsidP="002C1693">
            <w:r w:rsidRPr="001D76CF">
              <w:t>Bouton "Marquer" mauvais jour</w:t>
            </w:r>
          </w:p>
        </w:tc>
        <w:tc>
          <w:tcPr>
            <w:tcW w:w="5953" w:type="dxa"/>
          </w:tcPr>
          <w:p w14:paraId="1AD86E8B" w14:textId="77777777" w:rsidR="00854E7B" w:rsidRDefault="00854E7B" w:rsidP="002C1693">
            <w:r>
              <w:t>Lorsque je suis sur la liste des matchs avec un compte avec le rôle "Marqueur"</w:t>
            </w:r>
          </w:p>
          <w:p w14:paraId="7C157906" w14:textId="77777777" w:rsidR="00854E7B" w:rsidRDefault="00854E7B" w:rsidP="002C1693">
            <w:r>
              <w:t>Quand je défile sur un match du qui n'est pas pour aujourd'hui</w:t>
            </w:r>
          </w:p>
          <w:p w14:paraId="5ED0D3AA" w14:textId="77777777" w:rsidR="00854E7B" w:rsidRDefault="00854E7B" w:rsidP="002C1693">
            <w:r>
              <w:t>Un bouton Marquer n'est pas affiché</w:t>
            </w:r>
          </w:p>
        </w:tc>
      </w:tr>
      <w:tr w:rsidR="00854E7B" w14:paraId="2D08C4E9" w14:textId="77777777" w:rsidTr="002C1693">
        <w:tc>
          <w:tcPr>
            <w:tcW w:w="3246" w:type="dxa"/>
            <w:shd w:val="clear" w:color="auto" w:fill="E2EFD9" w:themeFill="accent6" w:themeFillTint="33"/>
          </w:tcPr>
          <w:p w14:paraId="33918C15" w14:textId="77777777" w:rsidR="00854E7B" w:rsidRDefault="00854E7B" w:rsidP="002C1693">
            <w:proofErr w:type="gramStart"/>
            <w:r w:rsidRPr="001D76CF">
              <w:t>Authentification fin</w:t>
            </w:r>
            <w:proofErr w:type="gramEnd"/>
            <w:r w:rsidRPr="001D76CF">
              <w:t xml:space="preserve"> de match</w:t>
            </w:r>
          </w:p>
        </w:tc>
        <w:tc>
          <w:tcPr>
            <w:tcW w:w="5953" w:type="dxa"/>
          </w:tcPr>
          <w:p w14:paraId="71B7CFA0" w14:textId="77777777" w:rsidR="00854E7B" w:rsidRDefault="00854E7B" w:rsidP="002C1693">
            <w:r>
              <w:t xml:space="preserve">Lorsque je finis de marquer les points pour un match </w:t>
            </w:r>
          </w:p>
          <w:p w14:paraId="33A530B3" w14:textId="77777777" w:rsidR="00854E7B" w:rsidRDefault="00854E7B" w:rsidP="002C1693">
            <w:r>
              <w:t>Quand je clique sur le bouton continuer de la fin du dernier set</w:t>
            </w:r>
          </w:p>
          <w:p w14:paraId="634A1B5E" w14:textId="77777777" w:rsidR="00854E7B" w:rsidRDefault="00854E7B" w:rsidP="002C1693">
            <w:r>
              <w:lastRenderedPageBreak/>
              <w:t>Une Authentification survient pour vérifier que la personne est bien le marqueur</w:t>
            </w:r>
          </w:p>
        </w:tc>
      </w:tr>
      <w:tr w:rsidR="00854E7B" w14:paraId="5F3B36D6" w14:textId="77777777" w:rsidTr="002C1693">
        <w:tc>
          <w:tcPr>
            <w:tcW w:w="3246" w:type="dxa"/>
            <w:shd w:val="clear" w:color="auto" w:fill="E2EFD9" w:themeFill="accent6" w:themeFillTint="33"/>
          </w:tcPr>
          <w:p w14:paraId="4476D75E" w14:textId="77777777" w:rsidR="00854E7B" w:rsidRDefault="00854E7B" w:rsidP="002C1693">
            <w:r w:rsidRPr="001D76CF">
              <w:t>Validation</w:t>
            </w:r>
          </w:p>
        </w:tc>
        <w:tc>
          <w:tcPr>
            <w:tcW w:w="5953" w:type="dxa"/>
          </w:tcPr>
          <w:p w14:paraId="00A3F54C" w14:textId="77777777" w:rsidR="00AC359C" w:rsidRDefault="00AC359C" w:rsidP="00AC359C">
            <w:r>
              <w:t xml:space="preserve">Lorsque le marqueur s'authentifie </w:t>
            </w:r>
          </w:p>
          <w:p w14:paraId="0B127C67" w14:textId="2D060A26" w:rsidR="00854E7B" w:rsidRDefault="00AC359C" w:rsidP="00AC359C">
            <w:r>
              <w:t>On arrive sur la page de signature de l'arbitre</w:t>
            </w:r>
          </w:p>
        </w:tc>
      </w:tr>
      <w:tr w:rsidR="00854E7B" w14:paraId="6ADD88DA" w14:textId="77777777" w:rsidTr="002C1693">
        <w:tc>
          <w:tcPr>
            <w:tcW w:w="3246" w:type="dxa"/>
            <w:shd w:val="clear" w:color="auto" w:fill="E2EFD9" w:themeFill="accent6" w:themeFillTint="33"/>
          </w:tcPr>
          <w:p w14:paraId="7DB38B27" w14:textId="77777777" w:rsidR="00854E7B" w:rsidRPr="001D76CF" w:rsidRDefault="00854E7B" w:rsidP="002C1693">
            <w:r w:rsidRPr="001D76CF">
              <w:t>Double marqueur</w:t>
            </w:r>
          </w:p>
        </w:tc>
        <w:tc>
          <w:tcPr>
            <w:tcW w:w="5953" w:type="dxa"/>
          </w:tcPr>
          <w:p w14:paraId="6BEE4815" w14:textId="77777777" w:rsidR="00854E7B" w:rsidRDefault="00854E7B" w:rsidP="002C1693">
            <w:r>
              <w:t>Lorsqu’un match est en cours</w:t>
            </w:r>
          </w:p>
          <w:p w14:paraId="2F5043A4" w14:textId="77777777" w:rsidR="00854E7B" w:rsidRDefault="00854E7B" w:rsidP="002C1693">
            <w:r>
              <w:t>Quand je me connecte avec un autre compte avec rôle "Marqueur"</w:t>
            </w:r>
          </w:p>
          <w:p w14:paraId="353FC7B7" w14:textId="77777777" w:rsidR="00854E7B" w:rsidRDefault="00854E7B" w:rsidP="002C1693">
            <w:r>
              <w:t>Le match en cours ne possède pas de bouton "Marquer"</w:t>
            </w:r>
          </w:p>
        </w:tc>
      </w:tr>
      <w:tr w:rsidR="00854E7B" w14:paraId="29187DB2" w14:textId="77777777" w:rsidTr="002C1693">
        <w:tc>
          <w:tcPr>
            <w:tcW w:w="3246" w:type="dxa"/>
            <w:shd w:val="clear" w:color="auto" w:fill="E2EFD9" w:themeFill="accent6" w:themeFillTint="33"/>
          </w:tcPr>
          <w:p w14:paraId="4FD7F713" w14:textId="421C4654" w:rsidR="00854E7B" w:rsidRPr="001D76CF" w:rsidRDefault="00AC359C" w:rsidP="002C1693">
            <w:r w:rsidRPr="00AC359C">
              <w:t>Reprise</w:t>
            </w:r>
          </w:p>
        </w:tc>
        <w:tc>
          <w:tcPr>
            <w:tcW w:w="5953" w:type="dxa"/>
          </w:tcPr>
          <w:p w14:paraId="688CC65C" w14:textId="77777777" w:rsidR="00AC359C" w:rsidRDefault="00AC359C" w:rsidP="00AC359C">
            <w:r>
              <w:t>Lorsque le marqueur quitte application</w:t>
            </w:r>
          </w:p>
          <w:p w14:paraId="7BA2A364" w14:textId="77777777" w:rsidR="00AC359C" w:rsidRDefault="00AC359C" w:rsidP="00AC359C">
            <w:r>
              <w:t>Quand il revient sur la liste des matches</w:t>
            </w:r>
          </w:p>
          <w:p w14:paraId="093749D7" w14:textId="296329B7" w:rsidR="00854E7B" w:rsidRDefault="00AC359C" w:rsidP="00AC359C">
            <w:r>
              <w:t>Il a un bouton "reprendre le marquage"</w:t>
            </w:r>
          </w:p>
        </w:tc>
      </w:tr>
    </w:tbl>
    <w:p w14:paraId="2B9ADF2C" w14:textId="77777777" w:rsidR="00854E7B" w:rsidRDefault="00854E7B" w:rsidP="00854E7B">
      <w:pPr>
        <w:jc w:val="center"/>
      </w:pPr>
    </w:p>
    <w:p w14:paraId="7B8A6552" w14:textId="77777777" w:rsidR="00AB1417" w:rsidRDefault="00854E7B" w:rsidP="00AB1417">
      <w:pPr>
        <w:keepNext/>
        <w:jc w:val="center"/>
      </w:pPr>
      <w:r>
        <w:rPr>
          <w:noProof/>
        </w:rPr>
        <w:drawing>
          <wp:inline distT="0" distB="0" distL="0" distR="0" wp14:anchorId="07E85426" wp14:editId="76F0F318">
            <wp:extent cx="5753100" cy="2181225"/>
            <wp:effectExtent l="38100" t="38100" r="38100" b="476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w="38100">
                      <a:solidFill>
                        <a:schemeClr val="accent6">
                          <a:lumMod val="75000"/>
                        </a:schemeClr>
                      </a:solidFill>
                    </a:ln>
                  </pic:spPr>
                </pic:pic>
              </a:graphicData>
            </a:graphic>
          </wp:inline>
        </w:drawing>
      </w:r>
    </w:p>
    <w:p w14:paraId="6F7055BA" w14:textId="14A23535" w:rsidR="00854E7B" w:rsidRDefault="00AB1417" w:rsidP="00AB1417">
      <w:pPr>
        <w:pStyle w:val="Lgende"/>
        <w:jc w:val="center"/>
      </w:pPr>
      <w:r>
        <w:t xml:space="preserve">Figure </w:t>
      </w:r>
      <w:r>
        <w:fldChar w:fldCharType="begin"/>
      </w:r>
      <w:r>
        <w:instrText xml:space="preserve"> SEQ Figure \* ARABIC </w:instrText>
      </w:r>
      <w:r>
        <w:fldChar w:fldCharType="separate"/>
      </w:r>
      <w:r w:rsidR="00C3533A">
        <w:rPr>
          <w:noProof/>
        </w:rPr>
        <w:t>17</w:t>
      </w:r>
      <w:r>
        <w:fldChar w:fldCharType="end"/>
      </w:r>
      <w:r>
        <w:t xml:space="preserve"> Affichage </w:t>
      </w:r>
      <w:proofErr w:type="gramStart"/>
      <w:r>
        <w:t>des match</w:t>
      </w:r>
      <w:proofErr w:type="gramEnd"/>
      <w:r>
        <w:t xml:space="preserve"> en tant que marqueur</w:t>
      </w:r>
    </w:p>
    <w:p w14:paraId="4395A9FF" w14:textId="77777777" w:rsidR="00854E7B" w:rsidRDefault="00854E7B" w:rsidP="00854E7B"/>
    <w:p w14:paraId="46B76F08" w14:textId="77777777" w:rsidR="00AB1417" w:rsidRDefault="008715CE" w:rsidP="00AB1417">
      <w:pPr>
        <w:keepNext/>
        <w:jc w:val="center"/>
      </w:pPr>
      <w:r>
        <w:rPr>
          <w:noProof/>
        </w:rPr>
        <w:drawing>
          <wp:inline distT="0" distB="0" distL="0" distR="0" wp14:anchorId="6A62FBF2" wp14:editId="680EBF8F">
            <wp:extent cx="3957713" cy="2876550"/>
            <wp:effectExtent l="38100" t="38100" r="43180" b="381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0212" cy="2878367"/>
                    </a:xfrm>
                    <a:prstGeom prst="rect">
                      <a:avLst/>
                    </a:prstGeom>
                    <a:noFill/>
                    <a:ln w="38100">
                      <a:solidFill>
                        <a:schemeClr val="accent6">
                          <a:lumMod val="75000"/>
                        </a:schemeClr>
                      </a:solidFill>
                    </a:ln>
                  </pic:spPr>
                </pic:pic>
              </a:graphicData>
            </a:graphic>
          </wp:inline>
        </w:drawing>
      </w:r>
    </w:p>
    <w:p w14:paraId="3139FF24" w14:textId="27193657" w:rsidR="008715CE" w:rsidRDefault="00AB1417" w:rsidP="00AB1417">
      <w:pPr>
        <w:pStyle w:val="Lgende"/>
        <w:jc w:val="center"/>
      </w:pPr>
      <w:r>
        <w:t xml:space="preserve">Figure </w:t>
      </w:r>
      <w:r>
        <w:fldChar w:fldCharType="begin"/>
      </w:r>
      <w:r>
        <w:instrText xml:space="preserve"> SEQ Figure \* ARABIC </w:instrText>
      </w:r>
      <w:r>
        <w:fldChar w:fldCharType="separate"/>
      </w:r>
      <w:r w:rsidR="00C3533A">
        <w:rPr>
          <w:noProof/>
        </w:rPr>
        <w:t>18</w:t>
      </w:r>
      <w:r>
        <w:fldChar w:fldCharType="end"/>
      </w:r>
      <w:r>
        <w:t xml:space="preserve"> Authentification pour marquer</w:t>
      </w:r>
    </w:p>
    <w:p w14:paraId="7D0ED421" w14:textId="77777777" w:rsidR="00C659A0" w:rsidRDefault="00C659A0" w:rsidP="008715CE">
      <w:pPr>
        <w:jc w:val="center"/>
      </w:pPr>
    </w:p>
    <w:p w14:paraId="54047392" w14:textId="77777777" w:rsidR="00AB1417" w:rsidRDefault="00C659A0" w:rsidP="00AB1417">
      <w:pPr>
        <w:keepNext/>
        <w:jc w:val="center"/>
      </w:pPr>
      <w:r>
        <w:rPr>
          <w:noProof/>
        </w:rPr>
        <w:lastRenderedPageBreak/>
        <w:drawing>
          <wp:inline distT="0" distB="0" distL="0" distR="0" wp14:anchorId="490B82FC" wp14:editId="72C67F22">
            <wp:extent cx="3988052" cy="2894965"/>
            <wp:effectExtent l="38100" t="38100" r="31750" b="387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7801" cy="2902042"/>
                    </a:xfrm>
                    <a:prstGeom prst="rect">
                      <a:avLst/>
                    </a:prstGeom>
                    <a:noFill/>
                    <a:ln w="38100">
                      <a:solidFill>
                        <a:schemeClr val="accent6">
                          <a:lumMod val="75000"/>
                        </a:schemeClr>
                      </a:solidFill>
                    </a:ln>
                  </pic:spPr>
                </pic:pic>
              </a:graphicData>
            </a:graphic>
          </wp:inline>
        </w:drawing>
      </w:r>
    </w:p>
    <w:p w14:paraId="6626F027" w14:textId="460D2CB0" w:rsidR="00C659A0" w:rsidRDefault="00AB1417" w:rsidP="00AB1417">
      <w:pPr>
        <w:pStyle w:val="Lgende"/>
        <w:jc w:val="center"/>
      </w:pPr>
      <w:r>
        <w:t xml:space="preserve">Figure </w:t>
      </w:r>
      <w:r>
        <w:fldChar w:fldCharType="begin"/>
      </w:r>
      <w:r>
        <w:instrText xml:space="preserve"> SEQ Figure \* ARABIC </w:instrText>
      </w:r>
      <w:r>
        <w:fldChar w:fldCharType="separate"/>
      </w:r>
      <w:r w:rsidR="00C3533A">
        <w:rPr>
          <w:noProof/>
        </w:rPr>
        <w:t>19</w:t>
      </w:r>
      <w:r>
        <w:fldChar w:fldCharType="end"/>
      </w:r>
      <w:r>
        <w:t xml:space="preserve"> Signature en fin de match</w:t>
      </w:r>
    </w:p>
    <w:p w14:paraId="72C28BDB" w14:textId="77777777" w:rsidR="008715CE" w:rsidRDefault="008715CE" w:rsidP="008715CE">
      <w:pPr>
        <w:jc w:val="center"/>
      </w:pPr>
    </w:p>
    <w:p w14:paraId="5FA764FD" w14:textId="77777777" w:rsidR="00854E7B" w:rsidRDefault="00854E7B" w:rsidP="00854E7B">
      <w:pPr>
        <w:pStyle w:val="Titre3"/>
      </w:pPr>
      <w:bookmarkStart w:id="32" w:name="_Toc168046934"/>
      <w:r>
        <w:t>Arbitrage</w:t>
      </w:r>
      <w:bookmarkEnd w:id="32"/>
    </w:p>
    <w:p w14:paraId="33DA3772" w14:textId="77777777" w:rsidR="00854E7B" w:rsidRDefault="00854E7B" w:rsidP="00854E7B">
      <w:pPr>
        <w:pStyle w:val="Titre4"/>
        <w:rPr>
          <w:b/>
          <w:bCs/>
          <w:i w:val="0"/>
          <w:iCs/>
          <w:u w:val="none"/>
        </w:rPr>
      </w:pPr>
      <w:r w:rsidRPr="001D76CF">
        <w:rPr>
          <w:b/>
          <w:bCs/>
          <w:i w:val="0"/>
          <w:iCs/>
          <w:u w:val="none"/>
        </w:rPr>
        <w:t>Description</w:t>
      </w:r>
    </w:p>
    <w:p w14:paraId="558DDBB7" w14:textId="77777777" w:rsidR="00854E7B" w:rsidRPr="00BF3BBD" w:rsidRDefault="00854E7B" w:rsidP="00854E7B"/>
    <w:p w14:paraId="3E32EA60" w14:textId="77777777" w:rsidR="00854E7B" w:rsidRDefault="00854E7B" w:rsidP="00854E7B">
      <w:r>
        <w:t>En tant qu'arbitre</w:t>
      </w:r>
    </w:p>
    <w:p w14:paraId="4256381F" w14:textId="77777777" w:rsidR="00854E7B" w:rsidRDefault="00854E7B" w:rsidP="00854E7B">
      <w:r>
        <w:t>Je veux pouvoir m'annoncer pour l'arbitrage d'un match au moment de son démarrage</w:t>
      </w:r>
    </w:p>
    <w:p w14:paraId="00B3CF8A" w14:textId="77777777" w:rsidR="00854E7B" w:rsidRDefault="00854E7B" w:rsidP="00854E7B">
      <w:r>
        <w:t>Pour pouvoir m'enregistrer dans le match en tant qu'arbitre</w:t>
      </w:r>
    </w:p>
    <w:p w14:paraId="4CC1EAB0" w14:textId="77777777" w:rsidR="00B13FA1" w:rsidRPr="00BF3BBD" w:rsidRDefault="00B13FA1" w:rsidP="00854E7B"/>
    <w:p w14:paraId="0D2D7F2F" w14:textId="77777777" w:rsidR="00854E7B" w:rsidRDefault="00854E7B" w:rsidP="00854E7B">
      <w:pPr>
        <w:pStyle w:val="Titre4"/>
        <w:rPr>
          <w:b/>
          <w:bCs/>
          <w:i w:val="0"/>
          <w:iCs/>
          <w:u w:val="none"/>
        </w:rPr>
      </w:pPr>
      <w:r w:rsidRPr="001D76CF">
        <w:rPr>
          <w:b/>
          <w:bCs/>
          <w:i w:val="0"/>
          <w:iCs/>
          <w:u w:val="none"/>
        </w:rPr>
        <w:t>Test d’acceptance</w:t>
      </w:r>
    </w:p>
    <w:p w14:paraId="2574DB56"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7B553261" w14:textId="77777777" w:rsidTr="002C1693">
        <w:tc>
          <w:tcPr>
            <w:tcW w:w="3246" w:type="dxa"/>
            <w:shd w:val="clear" w:color="auto" w:fill="E2EFD9" w:themeFill="accent6" w:themeFillTint="33"/>
          </w:tcPr>
          <w:p w14:paraId="0F0F2622" w14:textId="4978CC26" w:rsidR="00854E7B" w:rsidRDefault="00D53A9F" w:rsidP="002C1693">
            <w:r w:rsidRPr="00BF3BBD">
              <w:t>Sélection</w:t>
            </w:r>
            <w:r w:rsidR="00854E7B" w:rsidRPr="00BF3BBD">
              <w:t xml:space="preserve"> Arbitre</w:t>
            </w:r>
          </w:p>
        </w:tc>
        <w:tc>
          <w:tcPr>
            <w:tcW w:w="5953" w:type="dxa"/>
          </w:tcPr>
          <w:p w14:paraId="5336A4CE" w14:textId="77777777" w:rsidR="00854E7B" w:rsidRDefault="00854E7B" w:rsidP="002C1693">
            <w:r>
              <w:t>Lorsqu'un marqueur lance un match</w:t>
            </w:r>
          </w:p>
          <w:p w14:paraId="725D48BD" w14:textId="77777777" w:rsidR="00854E7B" w:rsidRDefault="00854E7B" w:rsidP="002C1693">
            <w:r>
              <w:t>Quand il s'authentifie</w:t>
            </w:r>
          </w:p>
          <w:p w14:paraId="7FBC7158" w14:textId="77777777" w:rsidR="00854E7B" w:rsidRDefault="00854E7B" w:rsidP="002C1693">
            <w:r>
              <w:t>L'arbitre peut s'annoncer en se sélectionnant dans la liste déroulante des arbitres</w:t>
            </w:r>
          </w:p>
        </w:tc>
      </w:tr>
      <w:tr w:rsidR="00854E7B" w14:paraId="34816BC9" w14:textId="77777777" w:rsidTr="002C1693">
        <w:tc>
          <w:tcPr>
            <w:tcW w:w="3246" w:type="dxa"/>
            <w:shd w:val="clear" w:color="auto" w:fill="E2EFD9" w:themeFill="accent6" w:themeFillTint="33"/>
          </w:tcPr>
          <w:p w14:paraId="0E7AA55C" w14:textId="77777777" w:rsidR="00854E7B" w:rsidRDefault="00854E7B" w:rsidP="002C1693">
            <w:r w:rsidRPr="00BF3BBD">
              <w:t>Authentification Arbitre</w:t>
            </w:r>
          </w:p>
        </w:tc>
        <w:tc>
          <w:tcPr>
            <w:tcW w:w="5953" w:type="dxa"/>
          </w:tcPr>
          <w:p w14:paraId="1226601D" w14:textId="77777777" w:rsidR="00854E7B" w:rsidRDefault="00854E7B" w:rsidP="002C1693">
            <w:r>
              <w:t>Lorsqu'un arbitre a été sélectionner</w:t>
            </w:r>
          </w:p>
          <w:p w14:paraId="6541FA05" w14:textId="77777777" w:rsidR="00854E7B" w:rsidRDefault="00854E7B" w:rsidP="002C1693">
            <w:r>
              <w:t>Quand on valide la sélection</w:t>
            </w:r>
          </w:p>
          <w:p w14:paraId="2F218894" w14:textId="77777777" w:rsidR="00854E7B" w:rsidRDefault="00854E7B" w:rsidP="002C1693">
            <w:r>
              <w:t>Une authentification survient pour valider l'arbitre</w:t>
            </w:r>
          </w:p>
        </w:tc>
      </w:tr>
      <w:tr w:rsidR="00854E7B" w14:paraId="5123A724" w14:textId="77777777" w:rsidTr="002C1693">
        <w:tc>
          <w:tcPr>
            <w:tcW w:w="3246" w:type="dxa"/>
            <w:shd w:val="clear" w:color="auto" w:fill="E2EFD9" w:themeFill="accent6" w:themeFillTint="33"/>
          </w:tcPr>
          <w:p w14:paraId="6410C593" w14:textId="77777777" w:rsidR="00854E7B" w:rsidRDefault="00854E7B" w:rsidP="002C1693">
            <w:r w:rsidRPr="00BF3BBD">
              <w:t>Fin de match</w:t>
            </w:r>
          </w:p>
        </w:tc>
        <w:tc>
          <w:tcPr>
            <w:tcW w:w="5953" w:type="dxa"/>
          </w:tcPr>
          <w:p w14:paraId="72788425" w14:textId="77777777" w:rsidR="00854E7B" w:rsidRDefault="00854E7B" w:rsidP="002C1693">
            <w:r>
              <w:t>Lorsqu'un match est terminé</w:t>
            </w:r>
          </w:p>
          <w:p w14:paraId="1472874A" w14:textId="77777777" w:rsidR="00854E7B" w:rsidRDefault="00854E7B" w:rsidP="002C1693">
            <w:r>
              <w:t>Quand le marqueur valide sont compte</w:t>
            </w:r>
          </w:p>
          <w:p w14:paraId="08BCE180" w14:textId="77777777" w:rsidR="00854E7B" w:rsidRDefault="00854E7B" w:rsidP="002C1693">
            <w:r>
              <w:t>Une authentification survient encore pour revalider le compte de l'arbitre</w:t>
            </w:r>
          </w:p>
        </w:tc>
      </w:tr>
      <w:tr w:rsidR="00854E7B" w14:paraId="7F8C3740" w14:textId="77777777" w:rsidTr="002C1693">
        <w:tc>
          <w:tcPr>
            <w:tcW w:w="3246" w:type="dxa"/>
            <w:shd w:val="clear" w:color="auto" w:fill="E2EFD9" w:themeFill="accent6" w:themeFillTint="33"/>
          </w:tcPr>
          <w:p w14:paraId="5FD00065" w14:textId="77777777" w:rsidR="00854E7B" w:rsidRDefault="00854E7B" w:rsidP="002C1693">
            <w:r w:rsidRPr="00BF3BBD">
              <w:t>Validation</w:t>
            </w:r>
          </w:p>
        </w:tc>
        <w:tc>
          <w:tcPr>
            <w:tcW w:w="5953" w:type="dxa"/>
          </w:tcPr>
          <w:p w14:paraId="49AC073F" w14:textId="77777777" w:rsidR="00854E7B" w:rsidRDefault="00854E7B" w:rsidP="002C1693">
            <w:r>
              <w:t>Lorsque l'arbitre s'authentifie</w:t>
            </w:r>
          </w:p>
          <w:p w14:paraId="679ECC95" w14:textId="77777777" w:rsidR="00854E7B" w:rsidRDefault="00854E7B" w:rsidP="002C1693">
            <w:r>
              <w:t>Quand il valide son compte</w:t>
            </w:r>
          </w:p>
          <w:p w14:paraId="521B6205" w14:textId="0A5C3A70" w:rsidR="00854E7B" w:rsidRDefault="00854E7B" w:rsidP="002C1693">
            <w:r>
              <w:t xml:space="preserve">Une signature liée au match et a l'arbitre est générée dans la base de </w:t>
            </w:r>
            <w:r w:rsidR="00140AD7">
              <w:t>données</w:t>
            </w:r>
          </w:p>
        </w:tc>
      </w:tr>
      <w:tr w:rsidR="00854E7B" w14:paraId="46121344" w14:textId="77777777" w:rsidTr="002C1693">
        <w:tc>
          <w:tcPr>
            <w:tcW w:w="3246" w:type="dxa"/>
            <w:shd w:val="clear" w:color="auto" w:fill="E2EFD9" w:themeFill="accent6" w:themeFillTint="33"/>
          </w:tcPr>
          <w:p w14:paraId="41307F7F" w14:textId="77777777" w:rsidR="00854E7B" w:rsidRDefault="00854E7B" w:rsidP="002C1693">
            <w:r w:rsidRPr="00BF3BBD">
              <w:t>Pas de Validation</w:t>
            </w:r>
          </w:p>
        </w:tc>
        <w:tc>
          <w:tcPr>
            <w:tcW w:w="5953" w:type="dxa"/>
          </w:tcPr>
          <w:p w14:paraId="7C97FEAE" w14:textId="77777777" w:rsidR="00854E7B" w:rsidRDefault="00854E7B" w:rsidP="002C1693">
            <w:r>
              <w:t>Lorsque l'arbitre quitte l'authentification</w:t>
            </w:r>
          </w:p>
          <w:p w14:paraId="6E12475A" w14:textId="77777777" w:rsidR="00854E7B" w:rsidRDefault="00854E7B" w:rsidP="002C1693">
            <w:r>
              <w:t>Quand on veut revenir sur le match</w:t>
            </w:r>
          </w:p>
          <w:p w14:paraId="4E48487F" w14:textId="77777777" w:rsidR="00854E7B" w:rsidRDefault="00854E7B" w:rsidP="002C1693">
            <w:r>
              <w:t>La page ramène vers l'Authentification de l'arbitre</w:t>
            </w:r>
          </w:p>
        </w:tc>
      </w:tr>
    </w:tbl>
    <w:p w14:paraId="3E79FD75" w14:textId="77777777" w:rsidR="00854E7B" w:rsidRDefault="00854E7B" w:rsidP="00854E7B">
      <w:pPr>
        <w:jc w:val="center"/>
      </w:pPr>
    </w:p>
    <w:p w14:paraId="0188B38D" w14:textId="77777777" w:rsidR="00AB1417" w:rsidRDefault="00854E7B" w:rsidP="00AB1417">
      <w:pPr>
        <w:keepNext/>
        <w:jc w:val="center"/>
      </w:pPr>
      <w:r w:rsidRPr="00C659A0">
        <w:rPr>
          <w:noProof/>
        </w:rPr>
        <w:lastRenderedPageBreak/>
        <w:drawing>
          <wp:inline distT="0" distB="0" distL="0" distR="0" wp14:anchorId="14AACFE4" wp14:editId="208A4C4F">
            <wp:extent cx="3865978" cy="2809875"/>
            <wp:effectExtent l="38100" t="38100" r="39370" b="285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4321" cy="2837743"/>
                    </a:xfrm>
                    <a:prstGeom prst="rect">
                      <a:avLst/>
                    </a:prstGeom>
                    <a:noFill/>
                    <a:ln w="38100">
                      <a:solidFill>
                        <a:schemeClr val="accent6">
                          <a:lumMod val="75000"/>
                        </a:schemeClr>
                      </a:solidFill>
                    </a:ln>
                  </pic:spPr>
                </pic:pic>
              </a:graphicData>
            </a:graphic>
          </wp:inline>
        </w:drawing>
      </w:r>
    </w:p>
    <w:p w14:paraId="68FD3E9A" w14:textId="6451B64A" w:rsidR="00854E7B" w:rsidRDefault="00AB1417" w:rsidP="00AB1417">
      <w:pPr>
        <w:pStyle w:val="Lgende"/>
        <w:jc w:val="center"/>
      </w:pPr>
      <w:r>
        <w:t xml:space="preserve">Figure </w:t>
      </w:r>
      <w:r>
        <w:fldChar w:fldCharType="begin"/>
      </w:r>
      <w:r>
        <w:instrText xml:space="preserve"> SEQ Figure \* ARABIC </w:instrText>
      </w:r>
      <w:r>
        <w:fldChar w:fldCharType="separate"/>
      </w:r>
      <w:r w:rsidR="00C3533A">
        <w:rPr>
          <w:noProof/>
        </w:rPr>
        <w:t>20</w:t>
      </w:r>
      <w:r>
        <w:fldChar w:fldCharType="end"/>
      </w:r>
      <w:r>
        <w:t xml:space="preserve"> Page de </w:t>
      </w:r>
      <w:proofErr w:type="spellStart"/>
      <w:r>
        <w:t>selection</w:t>
      </w:r>
      <w:proofErr w:type="spellEnd"/>
      <w:r>
        <w:t xml:space="preserve"> d'arbitre</w:t>
      </w:r>
    </w:p>
    <w:p w14:paraId="0A93EBC1" w14:textId="77777777" w:rsidR="00C659A0" w:rsidRDefault="00C659A0" w:rsidP="00854E7B">
      <w:pPr>
        <w:jc w:val="center"/>
      </w:pPr>
    </w:p>
    <w:p w14:paraId="0C18AE10" w14:textId="77777777" w:rsidR="00AB1417" w:rsidRDefault="00C659A0" w:rsidP="00AB1417">
      <w:pPr>
        <w:keepNext/>
        <w:jc w:val="center"/>
      </w:pPr>
      <w:r>
        <w:rPr>
          <w:noProof/>
        </w:rPr>
        <w:drawing>
          <wp:inline distT="0" distB="0" distL="0" distR="0" wp14:anchorId="1356A522" wp14:editId="0B17DCD9">
            <wp:extent cx="4246024" cy="3086100"/>
            <wp:effectExtent l="38100" t="38100" r="40640" b="3810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9993" cy="3088985"/>
                    </a:xfrm>
                    <a:prstGeom prst="rect">
                      <a:avLst/>
                    </a:prstGeom>
                    <a:noFill/>
                    <a:ln w="38100">
                      <a:solidFill>
                        <a:schemeClr val="accent6">
                          <a:lumMod val="75000"/>
                        </a:schemeClr>
                      </a:solidFill>
                    </a:ln>
                  </pic:spPr>
                </pic:pic>
              </a:graphicData>
            </a:graphic>
          </wp:inline>
        </w:drawing>
      </w:r>
    </w:p>
    <w:p w14:paraId="7DDADFE5" w14:textId="433F9566" w:rsidR="00C659A0" w:rsidRDefault="00AB1417" w:rsidP="00AB1417">
      <w:pPr>
        <w:pStyle w:val="Lgende"/>
        <w:jc w:val="center"/>
      </w:pPr>
      <w:r>
        <w:t xml:space="preserve">Figure </w:t>
      </w:r>
      <w:r>
        <w:fldChar w:fldCharType="begin"/>
      </w:r>
      <w:r>
        <w:instrText xml:space="preserve"> SEQ Figure \* ARABIC </w:instrText>
      </w:r>
      <w:r>
        <w:fldChar w:fldCharType="separate"/>
      </w:r>
      <w:r w:rsidR="00C3533A">
        <w:rPr>
          <w:noProof/>
        </w:rPr>
        <w:t>21</w:t>
      </w:r>
      <w:r>
        <w:fldChar w:fldCharType="end"/>
      </w:r>
      <w:r>
        <w:t xml:space="preserve"> Page de signature du match</w:t>
      </w:r>
    </w:p>
    <w:p w14:paraId="28B68B68" w14:textId="77777777" w:rsidR="008715CE" w:rsidRDefault="008715CE" w:rsidP="00854E7B">
      <w:pPr>
        <w:jc w:val="center"/>
      </w:pPr>
    </w:p>
    <w:p w14:paraId="793A5B8D" w14:textId="77777777" w:rsidR="00854E7B" w:rsidRDefault="00854E7B" w:rsidP="00854E7B">
      <w:pPr>
        <w:pStyle w:val="Titre3"/>
      </w:pPr>
      <w:bookmarkStart w:id="33" w:name="_Toc168046935"/>
      <w:r>
        <w:t>Feuille de match</w:t>
      </w:r>
      <w:bookmarkEnd w:id="33"/>
    </w:p>
    <w:p w14:paraId="4ED731D9" w14:textId="77777777" w:rsidR="00854E7B" w:rsidRDefault="00854E7B" w:rsidP="00854E7B">
      <w:pPr>
        <w:pStyle w:val="Titre4"/>
        <w:rPr>
          <w:b/>
          <w:bCs/>
          <w:i w:val="0"/>
          <w:iCs/>
          <w:u w:val="none"/>
        </w:rPr>
      </w:pPr>
      <w:r w:rsidRPr="00BF3BBD">
        <w:rPr>
          <w:b/>
          <w:bCs/>
          <w:i w:val="0"/>
          <w:iCs/>
          <w:u w:val="none"/>
        </w:rPr>
        <w:t>Description</w:t>
      </w:r>
    </w:p>
    <w:p w14:paraId="30A034F7" w14:textId="77777777" w:rsidR="00854E7B" w:rsidRDefault="00854E7B" w:rsidP="00854E7B"/>
    <w:p w14:paraId="0D1CA720" w14:textId="77777777" w:rsidR="00854E7B" w:rsidRDefault="00854E7B" w:rsidP="00854E7B">
      <w:r>
        <w:t>En tant qu'administrateur</w:t>
      </w:r>
    </w:p>
    <w:p w14:paraId="1F441D5E" w14:textId="77777777" w:rsidR="00854E7B" w:rsidRDefault="00854E7B" w:rsidP="00854E7B">
      <w:r>
        <w:t>Je veux pouvoir consulter la feuille d'un match terminé</w:t>
      </w:r>
    </w:p>
    <w:p w14:paraId="13274F1B" w14:textId="77777777" w:rsidR="00854E7B" w:rsidRDefault="00854E7B" w:rsidP="00854E7B">
      <w:r>
        <w:t>Pour m'assurer de son bon déroulement</w:t>
      </w:r>
    </w:p>
    <w:p w14:paraId="66127BE0" w14:textId="77777777" w:rsidR="00854E7B" w:rsidRPr="00BF3BBD" w:rsidRDefault="00854E7B" w:rsidP="00854E7B"/>
    <w:p w14:paraId="6E271BA3" w14:textId="77777777" w:rsidR="00854E7B" w:rsidRDefault="00854E7B" w:rsidP="00854E7B">
      <w:pPr>
        <w:pStyle w:val="Titre4"/>
        <w:rPr>
          <w:b/>
          <w:bCs/>
          <w:i w:val="0"/>
          <w:iCs/>
          <w:u w:val="none"/>
        </w:rPr>
      </w:pPr>
      <w:r w:rsidRPr="00BF3BBD">
        <w:rPr>
          <w:b/>
          <w:bCs/>
          <w:i w:val="0"/>
          <w:iCs/>
          <w:u w:val="none"/>
        </w:rPr>
        <w:t>Test d’acceptance</w:t>
      </w:r>
    </w:p>
    <w:p w14:paraId="6D5C1F31" w14:textId="77777777" w:rsidR="00854E7B" w:rsidRDefault="00854E7B" w:rsidP="00854E7B"/>
    <w:tbl>
      <w:tblPr>
        <w:tblStyle w:val="Grilledutableau"/>
        <w:tblW w:w="9199"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5953"/>
      </w:tblGrid>
      <w:tr w:rsidR="00854E7B" w14:paraId="55710A4A" w14:textId="77777777" w:rsidTr="002C1693">
        <w:tc>
          <w:tcPr>
            <w:tcW w:w="3246" w:type="dxa"/>
            <w:shd w:val="clear" w:color="auto" w:fill="E2EFD9" w:themeFill="accent6" w:themeFillTint="33"/>
          </w:tcPr>
          <w:p w14:paraId="0225990F" w14:textId="77777777" w:rsidR="00854E7B" w:rsidRDefault="00854E7B" w:rsidP="002C1693">
            <w:r w:rsidRPr="00BF3BBD">
              <w:lastRenderedPageBreak/>
              <w:t>QR Code Arbitre</w:t>
            </w:r>
          </w:p>
        </w:tc>
        <w:tc>
          <w:tcPr>
            <w:tcW w:w="5953" w:type="dxa"/>
          </w:tcPr>
          <w:p w14:paraId="776D8A78" w14:textId="77777777" w:rsidR="00854E7B" w:rsidRDefault="00854E7B" w:rsidP="002C1693">
            <w:r>
              <w:t>Lorsque je scan avec un téléphone le QR Code de l'arbitre</w:t>
            </w:r>
          </w:p>
          <w:p w14:paraId="40661C60" w14:textId="5552A895" w:rsidR="00854E7B" w:rsidRDefault="00854E7B" w:rsidP="002C1693">
            <w:r>
              <w:t xml:space="preserve">Quand le site </w:t>
            </w:r>
            <w:r w:rsidR="00140AD7">
              <w:t>valide</w:t>
            </w:r>
            <w:r>
              <w:t xml:space="preserve"> l'URL</w:t>
            </w:r>
          </w:p>
          <w:p w14:paraId="285B6651" w14:textId="77777777" w:rsidR="00854E7B" w:rsidRDefault="00854E7B" w:rsidP="002C1693">
            <w:r>
              <w:t>L'URL afficher sur le téléphone est la page de profil de l'arbitre</w:t>
            </w:r>
          </w:p>
        </w:tc>
      </w:tr>
      <w:tr w:rsidR="00854E7B" w14:paraId="3A50042D" w14:textId="77777777" w:rsidTr="002C1693">
        <w:tc>
          <w:tcPr>
            <w:tcW w:w="3246" w:type="dxa"/>
            <w:shd w:val="clear" w:color="auto" w:fill="E2EFD9" w:themeFill="accent6" w:themeFillTint="33"/>
          </w:tcPr>
          <w:p w14:paraId="6CA4A30E" w14:textId="77777777" w:rsidR="00854E7B" w:rsidRDefault="00854E7B" w:rsidP="002C1693">
            <w:r w:rsidRPr="00BF3BBD">
              <w:t>QR Code Marqueur</w:t>
            </w:r>
          </w:p>
        </w:tc>
        <w:tc>
          <w:tcPr>
            <w:tcW w:w="5953" w:type="dxa"/>
          </w:tcPr>
          <w:p w14:paraId="031038B1" w14:textId="77777777" w:rsidR="00854E7B" w:rsidRDefault="00854E7B" w:rsidP="002C1693">
            <w:r>
              <w:t>Lorsque je scan avec un téléphone le QR Code du marqueur</w:t>
            </w:r>
          </w:p>
          <w:p w14:paraId="205B814B" w14:textId="77777777" w:rsidR="00854E7B" w:rsidRDefault="00854E7B" w:rsidP="002C1693">
            <w:r>
              <w:t>Quand le site valide l'URL</w:t>
            </w:r>
          </w:p>
          <w:p w14:paraId="717BED6B" w14:textId="77777777" w:rsidR="00854E7B" w:rsidRDefault="00854E7B" w:rsidP="002C1693">
            <w:r>
              <w:t>L'URL afficher sur le téléphone est la page de profil du marqueur</w:t>
            </w:r>
          </w:p>
        </w:tc>
      </w:tr>
      <w:tr w:rsidR="00854E7B" w14:paraId="57192CEC" w14:textId="77777777" w:rsidTr="002C1693">
        <w:tc>
          <w:tcPr>
            <w:tcW w:w="3246" w:type="dxa"/>
            <w:shd w:val="clear" w:color="auto" w:fill="E2EFD9" w:themeFill="accent6" w:themeFillTint="33"/>
          </w:tcPr>
          <w:p w14:paraId="2ABD182D" w14:textId="77777777" w:rsidR="00854E7B" w:rsidRDefault="00854E7B" w:rsidP="002C1693">
            <w:r w:rsidRPr="00BF3BBD">
              <w:t>Affichage Changement</w:t>
            </w:r>
          </w:p>
        </w:tc>
        <w:tc>
          <w:tcPr>
            <w:tcW w:w="5953" w:type="dxa"/>
          </w:tcPr>
          <w:p w14:paraId="33554A6B" w14:textId="77777777" w:rsidR="00854E7B" w:rsidRDefault="00854E7B" w:rsidP="002C1693">
            <w:r>
              <w:t>Lorsque je consulte une feuille de match</w:t>
            </w:r>
          </w:p>
          <w:p w14:paraId="6A14BD11" w14:textId="77777777" w:rsidR="00854E7B" w:rsidRDefault="00854E7B" w:rsidP="002C1693">
            <w:r>
              <w:t>Quand j'arrive sur la page</w:t>
            </w:r>
          </w:p>
          <w:p w14:paraId="38A618FB" w14:textId="77777777" w:rsidR="00854E7B" w:rsidRDefault="00854E7B" w:rsidP="002C1693">
            <w:r>
              <w:t>Les changements de joueur son correcte et afficher comme sur une feuille de match officielle</w:t>
            </w:r>
          </w:p>
        </w:tc>
      </w:tr>
      <w:tr w:rsidR="00854E7B" w14:paraId="7D62DDF0" w14:textId="77777777" w:rsidTr="002C1693">
        <w:tc>
          <w:tcPr>
            <w:tcW w:w="3246" w:type="dxa"/>
            <w:shd w:val="clear" w:color="auto" w:fill="E2EFD9" w:themeFill="accent6" w:themeFillTint="33"/>
          </w:tcPr>
          <w:p w14:paraId="7BDD4E78" w14:textId="77777777" w:rsidR="00854E7B" w:rsidRDefault="00854E7B" w:rsidP="002C1693">
            <w:r w:rsidRPr="00BF3BBD">
              <w:t>Affichage bouton "Consulter"</w:t>
            </w:r>
          </w:p>
        </w:tc>
        <w:tc>
          <w:tcPr>
            <w:tcW w:w="5953" w:type="dxa"/>
          </w:tcPr>
          <w:p w14:paraId="741851A5" w14:textId="77777777" w:rsidR="00854E7B" w:rsidRDefault="00854E7B" w:rsidP="002C1693">
            <w:r>
              <w:t xml:space="preserve">Lorsque je suis connecté avec un compte admin </w:t>
            </w:r>
          </w:p>
          <w:p w14:paraId="6401111D" w14:textId="77777777" w:rsidR="00854E7B" w:rsidRDefault="00854E7B" w:rsidP="002C1693">
            <w:r>
              <w:t>Quand je regarde un match qui a été terminé et valider</w:t>
            </w:r>
          </w:p>
          <w:p w14:paraId="17FA6E36" w14:textId="77777777" w:rsidR="00854E7B" w:rsidRDefault="00854E7B" w:rsidP="002C1693">
            <w:r>
              <w:t xml:space="preserve">Un bouton "Consulter" s'affiche et nous amène </w:t>
            </w:r>
            <w:proofErr w:type="spellStart"/>
            <w:proofErr w:type="gramStart"/>
            <w:r>
              <w:t>a</w:t>
            </w:r>
            <w:proofErr w:type="spellEnd"/>
            <w:proofErr w:type="gramEnd"/>
            <w:r>
              <w:t xml:space="preserve"> la feuille de match</w:t>
            </w:r>
          </w:p>
        </w:tc>
      </w:tr>
      <w:tr w:rsidR="00854E7B" w14:paraId="32FD4768" w14:textId="77777777" w:rsidTr="002C1693">
        <w:tc>
          <w:tcPr>
            <w:tcW w:w="3246" w:type="dxa"/>
            <w:shd w:val="clear" w:color="auto" w:fill="E2EFD9" w:themeFill="accent6" w:themeFillTint="33"/>
          </w:tcPr>
          <w:p w14:paraId="54E93599" w14:textId="77777777" w:rsidR="00854E7B" w:rsidRDefault="00854E7B" w:rsidP="002C1693">
            <w:r w:rsidRPr="00BF3BBD">
              <w:t>Affichage bouton "Consulter"</w:t>
            </w:r>
          </w:p>
        </w:tc>
        <w:tc>
          <w:tcPr>
            <w:tcW w:w="5953" w:type="dxa"/>
          </w:tcPr>
          <w:p w14:paraId="11BA20B3" w14:textId="77777777" w:rsidR="00854E7B" w:rsidRDefault="00854E7B" w:rsidP="002C1693">
            <w:r>
              <w:t>Lorsque je suis connecté avec un compte qui n'est pas admin</w:t>
            </w:r>
          </w:p>
          <w:p w14:paraId="2C853F02" w14:textId="77777777" w:rsidR="00854E7B" w:rsidRDefault="00854E7B" w:rsidP="002C1693">
            <w:r>
              <w:t>Quand je regarde un match qui a été terminé et valider</w:t>
            </w:r>
          </w:p>
          <w:p w14:paraId="0ECEEA40" w14:textId="77777777" w:rsidR="00854E7B" w:rsidRDefault="00854E7B" w:rsidP="002C1693">
            <w:r>
              <w:t>Il n'y a aucun bouton afficher ou action possible avec</w:t>
            </w:r>
          </w:p>
        </w:tc>
      </w:tr>
    </w:tbl>
    <w:p w14:paraId="6FCCAB7D" w14:textId="77777777" w:rsidR="00A57070" w:rsidRDefault="00A57070" w:rsidP="00854E7B">
      <w:pPr>
        <w:jc w:val="center"/>
      </w:pPr>
    </w:p>
    <w:p w14:paraId="4ABB9268" w14:textId="77777777" w:rsidR="00AB1417" w:rsidRDefault="00854E7B" w:rsidP="00AB1417">
      <w:pPr>
        <w:keepNext/>
        <w:jc w:val="center"/>
      </w:pPr>
      <w:r>
        <w:rPr>
          <w:noProof/>
        </w:rPr>
        <w:drawing>
          <wp:inline distT="0" distB="0" distL="0" distR="0" wp14:anchorId="3589F471" wp14:editId="087359B6">
            <wp:extent cx="4645282" cy="3514725"/>
            <wp:effectExtent l="38100" t="38100" r="41275" b="285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9629" cy="3518014"/>
                    </a:xfrm>
                    <a:prstGeom prst="rect">
                      <a:avLst/>
                    </a:prstGeom>
                    <a:noFill/>
                    <a:ln w="38100">
                      <a:solidFill>
                        <a:schemeClr val="accent6">
                          <a:lumMod val="75000"/>
                        </a:schemeClr>
                      </a:solidFill>
                    </a:ln>
                  </pic:spPr>
                </pic:pic>
              </a:graphicData>
            </a:graphic>
          </wp:inline>
        </w:drawing>
      </w:r>
    </w:p>
    <w:p w14:paraId="39A9366D" w14:textId="2475B1F3" w:rsidR="00854E7B" w:rsidRDefault="00AB1417" w:rsidP="00AB1417">
      <w:pPr>
        <w:pStyle w:val="Lgende"/>
        <w:jc w:val="center"/>
      </w:pPr>
      <w:r>
        <w:t xml:space="preserve">Figure </w:t>
      </w:r>
      <w:r>
        <w:fldChar w:fldCharType="begin"/>
      </w:r>
      <w:r>
        <w:instrText xml:space="preserve"> SEQ Figure \* ARABIC </w:instrText>
      </w:r>
      <w:r>
        <w:fldChar w:fldCharType="separate"/>
      </w:r>
      <w:r w:rsidR="00C3533A">
        <w:rPr>
          <w:noProof/>
        </w:rPr>
        <w:t>22</w:t>
      </w:r>
      <w:r>
        <w:fldChar w:fldCharType="end"/>
      </w:r>
      <w:r>
        <w:t xml:space="preserve"> Page de la feuille de match</w:t>
      </w:r>
      <w:r>
        <w:rPr>
          <w:noProof/>
        </w:rPr>
        <w:t xml:space="preserve"> avec QRCode</w:t>
      </w:r>
    </w:p>
    <w:p w14:paraId="2B99BEAD" w14:textId="77777777" w:rsidR="00854E7B" w:rsidRDefault="00854E7B" w:rsidP="00854E7B">
      <w:pPr>
        <w:jc w:val="center"/>
      </w:pPr>
    </w:p>
    <w:p w14:paraId="4DEECA6A" w14:textId="77777777" w:rsidR="00AB1417" w:rsidRDefault="00854E7B" w:rsidP="00AB1417">
      <w:pPr>
        <w:keepNext/>
        <w:jc w:val="center"/>
      </w:pPr>
      <w:r>
        <w:rPr>
          <w:noProof/>
        </w:rPr>
        <w:lastRenderedPageBreak/>
        <w:drawing>
          <wp:inline distT="0" distB="0" distL="0" distR="0" wp14:anchorId="4C45599B" wp14:editId="1B8B7BE2">
            <wp:extent cx="5753100" cy="2181225"/>
            <wp:effectExtent l="38100" t="38100" r="38100" b="476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w="38100">
                      <a:solidFill>
                        <a:schemeClr val="accent6">
                          <a:lumMod val="75000"/>
                        </a:schemeClr>
                      </a:solidFill>
                    </a:ln>
                  </pic:spPr>
                </pic:pic>
              </a:graphicData>
            </a:graphic>
          </wp:inline>
        </w:drawing>
      </w:r>
    </w:p>
    <w:p w14:paraId="4434CCD6" w14:textId="268CB9DA" w:rsidR="00854E7B" w:rsidRPr="00BF3BBD" w:rsidRDefault="00AB1417" w:rsidP="00AB1417">
      <w:pPr>
        <w:pStyle w:val="Lgende"/>
        <w:jc w:val="center"/>
      </w:pPr>
      <w:r>
        <w:t xml:space="preserve">Figure </w:t>
      </w:r>
      <w:r>
        <w:fldChar w:fldCharType="begin"/>
      </w:r>
      <w:r>
        <w:instrText xml:space="preserve"> SEQ Figure \* ARABIC </w:instrText>
      </w:r>
      <w:r>
        <w:fldChar w:fldCharType="separate"/>
      </w:r>
      <w:r w:rsidR="00C3533A">
        <w:rPr>
          <w:noProof/>
        </w:rPr>
        <w:t>23</w:t>
      </w:r>
      <w:r>
        <w:fldChar w:fldCharType="end"/>
      </w:r>
      <w:r>
        <w:t xml:space="preserve"> Affichage des matchs avec le rôle admin</w:t>
      </w:r>
    </w:p>
    <w:p w14:paraId="3FD0B8ED" w14:textId="77777777" w:rsidR="00854E7B" w:rsidRDefault="00854E7B">
      <w:pPr>
        <w:rPr>
          <w:bCs/>
          <w:szCs w:val="14"/>
        </w:rPr>
      </w:pPr>
    </w:p>
    <w:p w14:paraId="02CE9889" w14:textId="77777777" w:rsidR="00477843" w:rsidRPr="00FE7095" w:rsidRDefault="00477843" w:rsidP="00477843">
      <w:pPr>
        <w:pStyle w:val="Titre2"/>
        <w:jc w:val="center"/>
        <w:rPr>
          <w:i w:val="0"/>
          <w:iCs/>
          <w:u w:val="none"/>
        </w:rPr>
      </w:pPr>
      <w:bookmarkStart w:id="34" w:name="_Toc165270384"/>
      <w:bookmarkStart w:id="35" w:name="_Toc168046936"/>
      <w:r w:rsidRPr="00FE7095">
        <w:rPr>
          <w:i w:val="0"/>
          <w:iCs/>
          <w:u w:val="none"/>
        </w:rPr>
        <w:t xml:space="preserve">Stratégie de </w:t>
      </w:r>
      <w:commentRangeStart w:id="36"/>
      <w:r w:rsidRPr="00FE7095">
        <w:rPr>
          <w:i w:val="0"/>
          <w:iCs/>
          <w:u w:val="none"/>
        </w:rPr>
        <w:t>test</w:t>
      </w:r>
      <w:commentRangeEnd w:id="36"/>
      <w:r w:rsidRPr="00FE7095">
        <w:rPr>
          <w:rStyle w:val="Marquedecommentaire"/>
          <w:b w:val="0"/>
          <w:i w:val="0"/>
          <w:u w:val="none"/>
        </w:rPr>
        <w:commentReference w:id="36"/>
      </w:r>
      <w:bookmarkEnd w:id="34"/>
      <w:bookmarkEnd w:id="35"/>
    </w:p>
    <w:p w14:paraId="4ABE7DA9" w14:textId="77777777" w:rsidR="00477843" w:rsidRDefault="00477843" w:rsidP="00477843"/>
    <w:p w14:paraId="08E79797" w14:textId="5E31A2EF" w:rsidR="00477843" w:rsidRDefault="00477843" w:rsidP="00477843">
      <w:r>
        <w:t xml:space="preserve">Pour tester mon travail je vais à la fin de chaque user stories effectuer </w:t>
      </w:r>
      <w:r w:rsidR="00EC3EC1">
        <w:t>tous</w:t>
      </w:r>
      <w:r>
        <w:t xml:space="preserve"> les tests d’acceptance. S’il y en a qui ne fonctionne pas, le corriger et ensuite re-effectuer </w:t>
      </w:r>
      <w:r w:rsidR="00EC3EC1">
        <w:t>tous</w:t>
      </w:r>
      <w:r>
        <w:t xml:space="preserve"> les tests d’acceptance jusqu’à que </w:t>
      </w:r>
      <w:r w:rsidR="007E745A">
        <w:t xml:space="preserve">tout soit corrigé et fonctionne. A chaque fois je vais effectuer les tests d’acceptance de chaque user story effectuer auparavant pour </w:t>
      </w:r>
      <w:r w:rsidR="00F7777F">
        <w:t>voir</w:t>
      </w:r>
      <w:r w:rsidR="007E745A">
        <w:t xml:space="preserve"> si quelque chose a été cassé.</w:t>
      </w:r>
    </w:p>
    <w:p w14:paraId="37AF2225" w14:textId="77777777" w:rsidR="00477843" w:rsidRPr="005A1162" w:rsidRDefault="00477843" w:rsidP="00477843">
      <w:r>
        <w:t xml:space="preserve">Pendant le Sprint </w:t>
      </w:r>
      <w:proofErr w:type="spellStart"/>
      <w:r>
        <w:t>Review</w:t>
      </w:r>
      <w:proofErr w:type="spellEnd"/>
      <w:r>
        <w:t xml:space="preserve"> lors d’un RDV avec mon maître de projet « Mr Carrel » sur son ordinateur. Prendre la dernière version sur GitHub, lancer le site et ensuite étape par étape faire les tests d’acceptance.</w:t>
      </w:r>
    </w:p>
    <w:p w14:paraId="54BDB850" w14:textId="77777777" w:rsidR="00477843" w:rsidRPr="00FE7095" w:rsidRDefault="00477843" w:rsidP="00477843">
      <w:pPr>
        <w:pStyle w:val="Titre2"/>
        <w:jc w:val="center"/>
        <w:rPr>
          <w:rFonts w:cs="Arial"/>
          <w:i w:val="0"/>
          <w:iCs/>
          <w:u w:val="none"/>
        </w:rPr>
      </w:pPr>
      <w:bookmarkStart w:id="37" w:name="_Toc25553310"/>
      <w:bookmarkStart w:id="38" w:name="_Toc71691015"/>
      <w:bookmarkStart w:id="39" w:name="_Toc165270385"/>
      <w:bookmarkStart w:id="40" w:name="_Toc168046937"/>
      <w:r w:rsidRPr="00FE7095">
        <w:rPr>
          <w:rFonts w:cs="Arial"/>
          <w:i w:val="0"/>
          <w:iCs/>
          <w:u w:val="none"/>
        </w:rPr>
        <w:t>Risques techniques</w:t>
      </w:r>
      <w:bookmarkEnd w:id="37"/>
      <w:bookmarkEnd w:id="38"/>
      <w:bookmarkEnd w:id="39"/>
      <w:bookmarkEnd w:id="40"/>
    </w:p>
    <w:p w14:paraId="0D54AADC" w14:textId="77777777" w:rsidR="00477843" w:rsidRPr="00DF73ED" w:rsidRDefault="00477843" w:rsidP="00477843"/>
    <w:p w14:paraId="042B6C94" w14:textId="77777777" w:rsidR="00477843" w:rsidRDefault="00477843" w:rsidP="00477843">
      <w:r>
        <w:t xml:space="preserve">Les risques techniques pour le TPI sont presque inexistants. Je connais bien mon sujet, PHP, HTML, CSS et JS. Plein de points sur le cahier des charges ont déjà été fait lors de mes projets perso. Le seul risque existant est le temps, s’il n’y a aucun bug ou perte de temps ça devrait bien se passer. </w:t>
      </w:r>
    </w:p>
    <w:p w14:paraId="10F11527" w14:textId="77777777" w:rsidR="00477843" w:rsidRPr="00FE7095" w:rsidRDefault="00477843" w:rsidP="00477843">
      <w:pPr>
        <w:pStyle w:val="Titre2"/>
        <w:jc w:val="center"/>
        <w:rPr>
          <w:i w:val="0"/>
          <w:iCs/>
          <w:color w:val="000000" w:themeColor="text1"/>
          <w:u w:val="none"/>
        </w:rPr>
      </w:pPr>
      <w:bookmarkStart w:id="41" w:name="_Toc165270386"/>
      <w:bookmarkStart w:id="42" w:name="_Toc168046938"/>
      <w:r w:rsidRPr="00FE7095">
        <w:rPr>
          <w:i w:val="0"/>
          <w:iCs/>
          <w:color w:val="000000" w:themeColor="text1"/>
          <w:u w:val="none"/>
        </w:rPr>
        <w:t>Environnements</w:t>
      </w:r>
      <w:bookmarkEnd w:id="41"/>
      <w:bookmarkEnd w:id="42"/>
    </w:p>
    <w:p w14:paraId="0BC5332A" w14:textId="77777777" w:rsidR="00477843" w:rsidRDefault="00477843" w:rsidP="00477843">
      <w:pPr>
        <w:pStyle w:val="Retraitnormal1"/>
        <w:numPr>
          <w:ilvl w:val="0"/>
          <w:numId w:val="0"/>
        </w:numPr>
        <w:ind w:left="360"/>
        <w:rPr>
          <w:i/>
          <w:sz w:val="24"/>
        </w:rPr>
      </w:pPr>
    </w:p>
    <w:p w14:paraId="27489C5D" w14:textId="77777777" w:rsidR="00477843" w:rsidRDefault="00477843" w:rsidP="00477843">
      <w:pPr>
        <w:pStyle w:val="Titre3"/>
        <w:rPr>
          <w:rStyle w:val="Accentuation"/>
          <w:i w:val="0"/>
        </w:rPr>
      </w:pPr>
      <w:bookmarkStart w:id="43" w:name="_Toc165270387"/>
      <w:bookmarkStart w:id="44" w:name="_Toc168046939"/>
      <w:r>
        <w:rPr>
          <w:rStyle w:val="Accentuation"/>
          <w:i w:val="0"/>
        </w:rPr>
        <w:t>Choix du matériel</w:t>
      </w:r>
      <w:bookmarkEnd w:id="43"/>
      <w:bookmarkEnd w:id="44"/>
    </w:p>
    <w:p w14:paraId="27A367EA" w14:textId="77777777" w:rsidR="00477843" w:rsidRDefault="00477843" w:rsidP="00477843"/>
    <w:p w14:paraId="42D64477" w14:textId="77777777" w:rsidR="00477843" w:rsidRDefault="00477843" w:rsidP="00477843">
      <w:pPr>
        <w:ind w:left="708"/>
      </w:pPr>
      <w:r>
        <w:t>Le matériel utilisé sont les PC de l’ETML :</w:t>
      </w:r>
    </w:p>
    <w:p w14:paraId="310D5582" w14:textId="77777777" w:rsidR="00477843" w:rsidRDefault="00477843" w:rsidP="00477843">
      <w:pPr>
        <w:pStyle w:val="Paragraphedeliste"/>
        <w:numPr>
          <w:ilvl w:val="0"/>
          <w:numId w:val="19"/>
        </w:numPr>
      </w:pPr>
      <w:r>
        <w:t>PC Dell</w:t>
      </w:r>
    </w:p>
    <w:p w14:paraId="6796329E" w14:textId="77777777" w:rsidR="00477843" w:rsidRDefault="00477843" w:rsidP="00477843">
      <w:pPr>
        <w:pStyle w:val="Paragraphedeliste"/>
        <w:numPr>
          <w:ilvl w:val="0"/>
          <w:numId w:val="19"/>
        </w:numPr>
      </w:pPr>
      <w:r>
        <w:t>2 écrans Dell</w:t>
      </w:r>
    </w:p>
    <w:p w14:paraId="0820C1CD" w14:textId="77777777" w:rsidR="00477843" w:rsidRDefault="00477843" w:rsidP="00477843">
      <w:pPr>
        <w:pStyle w:val="Paragraphedeliste"/>
        <w:numPr>
          <w:ilvl w:val="0"/>
          <w:numId w:val="19"/>
        </w:numPr>
      </w:pPr>
      <w:r>
        <w:t>Clavier + Souris</w:t>
      </w:r>
    </w:p>
    <w:p w14:paraId="6BB78640" w14:textId="77777777" w:rsidR="00477843" w:rsidRPr="00ED7E5B" w:rsidRDefault="00477843" w:rsidP="00477843"/>
    <w:p w14:paraId="7AA6289A" w14:textId="77777777" w:rsidR="00477843" w:rsidRDefault="00477843" w:rsidP="00477843">
      <w:pPr>
        <w:pStyle w:val="Titre3"/>
      </w:pPr>
      <w:bookmarkStart w:id="45" w:name="_Toc165270388"/>
      <w:bookmarkStart w:id="46" w:name="_Toc168046940"/>
      <w:r>
        <w:t>Systèmes d’exploitation</w:t>
      </w:r>
      <w:bookmarkEnd w:id="45"/>
      <w:bookmarkEnd w:id="46"/>
    </w:p>
    <w:p w14:paraId="537096C0" w14:textId="77777777" w:rsidR="00477843" w:rsidRDefault="00477843" w:rsidP="00477843">
      <w:pPr>
        <w:ind w:left="708"/>
      </w:pPr>
    </w:p>
    <w:p w14:paraId="215438DD" w14:textId="77777777" w:rsidR="00477843" w:rsidRDefault="00477843" w:rsidP="00477843">
      <w:pPr>
        <w:ind w:left="708"/>
      </w:pPr>
      <w:r>
        <w:t>Windows 10</w:t>
      </w:r>
    </w:p>
    <w:p w14:paraId="37164C74" w14:textId="77777777" w:rsidR="00477843" w:rsidRPr="00ED7E5B" w:rsidRDefault="00477843" w:rsidP="00477843">
      <w:pPr>
        <w:ind w:left="708"/>
      </w:pPr>
    </w:p>
    <w:p w14:paraId="6D7FD3A2" w14:textId="77777777" w:rsidR="00477843" w:rsidRDefault="00477843" w:rsidP="00477843">
      <w:pPr>
        <w:pStyle w:val="Titre3"/>
      </w:pPr>
      <w:bookmarkStart w:id="47" w:name="_Toc165270389"/>
      <w:bookmarkStart w:id="48" w:name="_Toc168046941"/>
      <w:r>
        <w:lastRenderedPageBreak/>
        <w:t>Logiciel et outils</w:t>
      </w:r>
      <w:bookmarkEnd w:id="47"/>
      <w:bookmarkEnd w:id="48"/>
    </w:p>
    <w:p w14:paraId="5BE6D15B" w14:textId="77777777" w:rsidR="00477843" w:rsidRDefault="00477843" w:rsidP="00477843"/>
    <w:p w14:paraId="40FA724A" w14:textId="77777777" w:rsidR="00477843" w:rsidRDefault="00477843" w:rsidP="00477843">
      <w:pPr>
        <w:ind w:left="708"/>
        <w:rPr>
          <w:b/>
        </w:rPr>
      </w:pPr>
      <w:proofErr w:type="spellStart"/>
      <w:r w:rsidRPr="00ED7E5B">
        <w:rPr>
          <w:b/>
        </w:rPr>
        <w:t>DBeaver</w:t>
      </w:r>
      <w:proofErr w:type="spellEnd"/>
      <w:r w:rsidRPr="00ED7E5B">
        <w:rPr>
          <w:b/>
        </w:rPr>
        <w:t> </w:t>
      </w:r>
    </w:p>
    <w:p w14:paraId="62FF5FBD" w14:textId="77777777" w:rsidR="00477843" w:rsidRDefault="00477843" w:rsidP="00477843">
      <w:pPr>
        <w:ind w:left="708"/>
      </w:pPr>
    </w:p>
    <w:p w14:paraId="7A08D436" w14:textId="77777777" w:rsidR="00477843" w:rsidRDefault="00477843" w:rsidP="00477843">
      <w:pPr>
        <w:ind w:left="708"/>
      </w:pPr>
      <w:r>
        <w:t xml:space="preserve">J’ai choisi avec mon chef de projet </w:t>
      </w:r>
      <w:proofErr w:type="spellStart"/>
      <w:r>
        <w:t>DBeaver</w:t>
      </w:r>
      <w:proofErr w:type="spellEnd"/>
      <w:r>
        <w:t xml:space="preserve">, un outil qui permet de créer des bases de données et de les gérer. Cet outil est simple d’utilisation et j’aime bien l’options de pouvoir voire le ER Diagram ce qui aide pour la compréhension de la base de données </w:t>
      </w:r>
    </w:p>
    <w:p w14:paraId="3FC213CD" w14:textId="77777777" w:rsidR="00477843" w:rsidRPr="00ED7E5B" w:rsidRDefault="00477843" w:rsidP="00477843">
      <w:pPr>
        <w:ind w:left="708"/>
      </w:pPr>
    </w:p>
    <w:p w14:paraId="137E86CD" w14:textId="77777777" w:rsidR="00477843" w:rsidRDefault="00477843" w:rsidP="00477843">
      <w:pPr>
        <w:ind w:left="708"/>
        <w:rPr>
          <w:b/>
        </w:rPr>
      </w:pPr>
      <w:proofErr w:type="spellStart"/>
      <w:r w:rsidRPr="00ED7E5B">
        <w:rPr>
          <w:b/>
        </w:rPr>
        <w:t>Github</w:t>
      </w:r>
      <w:proofErr w:type="spellEnd"/>
      <w:r w:rsidRPr="00ED7E5B">
        <w:rPr>
          <w:b/>
        </w:rPr>
        <w:t xml:space="preserve"> </w:t>
      </w:r>
    </w:p>
    <w:p w14:paraId="78062C74" w14:textId="77777777" w:rsidR="00477843" w:rsidRDefault="00477843" w:rsidP="00477843">
      <w:pPr>
        <w:ind w:left="708"/>
        <w:rPr>
          <w:b/>
        </w:rPr>
      </w:pPr>
    </w:p>
    <w:p w14:paraId="1FE45102" w14:textId="77777777" w:rsidR="00477843" w:rsidRDefault="00477843" w:rsidP="00477843">
      <w:pPr>
        <w:ind w:left="708"/>
      </w:pPr>
      <w:r>
        <w:t>Outil qui me permet de stocker mes fichiers en ligne et qui est très efficace.</w:t>
      </w:r>
    </w:p>
    <w:p w14:paraId="15047EBD" w14:textId="77777777" w:rsidR="00477843" w:rsidRPr="00ED7E5B" w:rsidRDefault="00477843" w:rsidP="00477843">
      <w:pPr>
        <w:ind w:left="708"/>
      </w:pPr>
    </w:p>
    <w:p w14:paraId="687ED74C" w14:textId="77777777" w:rsidR="00477843" w:rsidRDefault="00477843" w:rsidP="00477843">
      <w:pPr>
        <w:ind w:left="708"/>
        <w:rPr>
          <w:b/>
        </w:rPr>
      </w:pPr>
      <w:r w:rsidRPr="00ED7E5B">
        <w:rPr>
          <w:b/>
        </w:rPr>
        <w:t>Visual Studio Code</w:t>
      </w:r>
    </w:p>
    <w:p w14:paraId="6516791D" w14:textId="77777777" w:rsidR="00477843" w:rsidRDefault="00477843" w:rsidP="00477843">
      <w:pPr>
        <w:ind w:left="708"/>
        <w:rPr>
          <w:b/>
        </w:rPr>
      </w:pPr>
    </w:p>
    <w:p w14:paraId="2A314D11" w14:textId="77777777" w:rsidR="00477843" w:rsidRDefault="00477843" w:rsidP="00477843">
      <w:pPr>
        <w:ind w:left="708"/>
      </w:pPr>
      <w:r>
        <w:t xml:space="preserve">Un des meilleurs outils pour la programmation de HTML, CSS, PHP et JS à mon avis et c’est pour cela que j’utilise. L’option de débogage qui peut être intégrer qui est très utile. </w:t>
      </w:r>
    </w:p>
    <w:p w14:paraId="40663E7F" w14:textId="77777777" w:rsidR="00477843" w:rsidRDefault="00477843" w:rsidP="00477843">
      <w:pPr>
        <w:ind w:left="708"/>
      </w:pPr>
    </w:p>
    <w:p w14:paraId="2D786641" w14:textId="77777777" w:rsidR="00477843" w:rsidRDefault="00477843" w:rsidP="00477843">
      <w:pPr>
        <w:ind w:left="708"/>
        <w:rPr>
          <w:b/>
          <w:bCs/>
        </w:rPr>
      </w:pPr>
      <w:proofErr w:type="spellStart"/>
      <w:r w:rsidRPr="00731D3C">
        <w:rPr>
          <w:b/>
          <w:bCs/>
        </w:rPr>
        <w:t>IceScrum</w:t>
      </w:r>
      <w:proofErr w:type="spellEnd"/>
    </w:p>
    <w:p w14:paraId="7EF79677" w14:textId="77777777" w:rsidR="00477843" w:rsidRDefault="00477843" w:rsidP="00477843">
      <w:pPr>
        <w:ind w:left="708"/>
        <w:rPr>
          <w:b/>
          <w:bCs/>
        </w:rPr>
      </w:pPr>
    </w:p>
    <w:p w14:paraId="7B543EAD" w14:textId="77777777" w:rsidR="00477843" w:rsidRDefault="00477843" w:rsidP="00477843">
      <w:pPr>
        <w:ind w:left="708"/>
      </w:pPr>
      <w:r>
        <w:t>Outil de gestion de projet Agile.</w:t>
      </w:r>
    </w:p>
    <w:p w14:paraId="14F9306A" w14:textId="36C31BDD" w:rsidR="00AB1417" w:rsidRDefault="00AB1417">
      <w:pPr>
        <w:jc w:val="left"/>
      </w:pPr>
      <w:r>
        <w:br w:type="page"/>
      </w:r>
    </w:p>
    <w:p w14:paraId="29FBE796" w14:textId="77777777" w:rsidR="002D22E4" w:rsidRPr="00FE7095" w:rsidRDefault="002D22E4" w:rsidP="002D22E4">
      <w:pPr>
        <w:pStyle w:val="Titre1"/>
        <w:tabs>
          <w:tab w:val="num" w:pos="360"/>
        </w:tabs>
        <w:jc w:val="center"/>
        <w:rPr>
          <w:u w:val="none"/>
        </w:rPr>
      </w:pPr>
      <w:bookmarkStart w:id="49" w:name="_Toc71703259"/>
      <w:bookmarkStart w:id="50" w:name="_Toc165270390"/>
      <w:bookmarkStart w:id="51" w:name="_Toc168046942"/>
      <w:r w:rsidRPr="00FE7095">
        <w:rPr>
          <w:u w:val="none"/>
        </w:rPr>
        <w:lastRenderedPageBreak/>
        <w:t>R</w:t>
      </w:r>
      <w:bookmarkEnd w:id="49"/>
      <w:r w:rsidRPr="00FE7095">
        <w:rPr>
          <w:u w:val="none"/>
        </w:rPr>
        <w:t>éalisation</w:t>
      </w:r>
      <w:bookmarkEnd w:id="50"/>
      <w:bookmarkEnd w:id="51"/>
    </w:p>
    <w:p w14:paraId="3FF03A76" w14:textId="5D2611B0" w:rsidR="002D22E4" w:rsidRDefault="002C378C" w:rsidP="002D22E4">
      <w:pPr>
        <w:pStyle w:val="Titre2"/>
        <w:jc w:val="center"/>
        <w:rPr>
          <w:i w:val="0"/>
          <w:iCs/>
          <w:u w:val="none"/>
        </w:rPr>
      </w:pPr>
      <w:bookmarkStart w:id="52" w:name="_Toc168046943"/>
      <w:r>
        <w:rPr>
          <w:i w:val="0"/>
          <w:iCs/>
          <w:u w:val="none"/>
        </w:rPr>
        <w:t>Mise en place de l’environnement de travail</w:t>
      </w:r>
      <w:bookmarkEnd w:id="52"/>
    </w:p>
    <w:p w14:paraId="7DFF99F4" w14:textId="150C93A2" w:rsidR="002D22E4" w:rsidRDefault="002D22E4" w:rsidP="002D22E4">
      <w:pPr>
        <w:pStyle w:val="Paragraphedeliste"/>
        <w:numPr>
          <w:ilvl w:val="0"/>
          <w:numId w:val="23"/>
        </w:numPr>
      </w:pPr>
      <w:r>
        <w:t>Git 2.45.0</w:t>
      </w:r>
    </w:p>
    <w:p w14:paraId="51C224B8" w14:textId="0E6F9A8D" w:rsidR="002D22E4" w:rsidRDefault="002D22E4" w:rsidP="002D22E4">
      <w:pPr>
        <w:pStyle w:val="Paragraphedeliste"/>
        <w:numPr>
          <w:ilvl w:val="0"/>
          <w:numId w:val="23"/>
        </w:numPr>
      </w:pPr>
      <w:r>
        <w:t>Choco 1.89.0</w:t>
      </w:r>
    </w:p>
    <w:p w14:paraId="20078315" w14:textId="67590841" w:rsidR="002D22E4" w:rsidRDefault="002D22E4" w:rsidP="002D22E4">
      <w:pPr>
        <w:pStyle w:val="Paragraphedeliste"/>
        <w:numPr>
          <w:ilvl w:val="0"/>
          <w:numId w:val="23"/>
        </w:numPr>
      </w:pPr>
      <w:r>
        <w:t>PHP 8.3.4</w:t>
      </w:r>
    </w:p>
    <w:p w14:paraId="5B3C871B" w14:textId="5F0FEC85" w:rsidR="002D22E4" w:rsidRDefault="002D22E4" w:rsidP="002D22E4">
      <w:pPr>
        <w:pStyle w:val="Paragraphedeliste"/>
        <w:numPr>
          <w:ilvl w:val="0"/>
          <w:numId w:val="23"/>
        </w:numPr>
      </w:pPr>
      <w:r>
        <w:t>MySQL 8.3.0</w:t>
      </w:r>
    </w:p>
    <w:p w14:paraId="3C1805C7" w14:textId="7B94AB86" w:rsidR="002D22E4" w:rsidRDefault="002D22E4" w:rsidP="002D22E4">
      <w:pPr>
        <w:pStyle w:val="Paragraphedeliste"/>
        <w:numPr>
          <w:ilvl w:val="0"/>
          <w:numId w:val="23"/>
        </w:numPr>
      </w:pPr>
      <w:proofErr w:type="spellStart"/>
      <w:r>
        <w:t>DBeaver</w:t>
      </w:r>
      <w:proofErr w:type="spellEnd"/>
      <w:r>
        <w:t xml:space="preserve"> 24.0.4</w:t>
      </w:r>
    </w:p>
    <w:p w14:paraId="00A27D83" w14:textId="77777777" w:rsidR="002D22E4" w:rsidRDefault="002D22E4" w:rsidP="002D22E4"/>
    <w:p w14:paraId="7988F805" w14:textId="36DDD4FD" w:rsidR="002D22E4" w:rsidRDefault="002D22E4" w:rsidP="002D22E4">
      <w:r>
        <w:t>Choco est à jour il prendra toujours la dernière version disponible. Cependant il ne les met pas à jour ce qui faudrait mettre à jour.</w:t>
      </w:r>
      <w:r w:rsidR="00DD55D8">
        <w:t xml:space="preserve"> </w:t>
      </w:r>
    </w:p>
    <w:p w14:paraId="169FD9D2" w14:textId="77777777" w:rsidR="002D22E4" w:rsidRDefault="002D22E4" w:rsidP="002D22E4"/>
    <w:p w14:paraId="0D740676" w14:textId="77777777" w:rsidR="002D22E4" w:rsidRDefault="002D22E4" w:rsidP="002D22E4"/>
    <w:p w14:paraId="3728A70C" w14:textId="77777777" w:rsidR="002D22E4" w:rsidRDefault="002D22E4" w:rsidP="002D22E4">
      <w:pPr>
        <w:pStyle w:val="Titre3"/>
      </w:pPr>
      <w:bookmarkStart w:id="53" w:name="_Toc165270392"/>
      <w:bookmarkStart w:id="54" w:name="_Toc168046944"/>
      <w:r>
        <w:t>Git</w:t>
      </w:r>
      <w:bookmarkEnd w:id="53"/>
      <w:bookmarkEnd w:id="54"/>
    </w:p>
    <w:p w14:paraId="2D9D4A75" w14:textId="77777777" w:rsidR="002D22E4" w:rsidRDefault="002D22E4" w:rsidP="002D22E4"/>
    <w:p w14:paraId="063E2ED8" w14:textId="77777777" w:rsidR="002D22E4" w:rsidRDefault="002D22E4" w:rsidP="002D22E4">
      <w:r>
        <w:t>Cloner le repos</w:t>
      </w:r>
    </w:p>
    <w:p w14:paraId="0896D433" w14:textId="77777777" w:rsidR="00AB1417" w:rsidRDefault="00AB1417" w:rsidP="002D22E4"/>
    <w:p w14:paraId="1A97BAC2" w14:textId="77777777" w:rsidR="002D22E4" w:rsidRDefault="002D22E4" w:rsidP="002D22E4">
      <w:r>
        <w:rPr>
          <w:noProof/>
          <w:lang w:val="fr-CH"/>
        </w:rPr>
        <mc:AlternateContent>
          <mc:Choice Requires="wps">
            <w:drawing>
              <wp:anchor distT="0" distB="0" distL="114300" distR="114300" simplePos="0" relativeHeight="251693056" behindDoc="0" locked="0" layoutInCell="1" allowOverlap="1" wp14:anchorId="1F805C81" wp14:editId="29BB16CC">
                <wp:simplePos x="0" y="0"/>
                <wp:positionH relativeFrom="column">
                  <wp:posOffset>852854</wp:posOffset>
                </wp:positionH>
                <wp:positionV relativeFrom="paragraph">
                  <wp:posOffset>62376</wp:posOffset>
                </wp:positionV>
                <wp:extent cx="3956539" cy="720969"/>
                <wp:effectExtent l="19050" t="19050" r="25400" b="22225"/>
                <wp:wrapNone/>
                <wp:docPr id="18" name="Rectangle 18"/>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A557881" w14:textId="77777777" w:rsidR="002D22E4" w:rsidRPr="00BB7113" w:rsidRDefault="002D22E4" w:rsidP="002D22E4">
                            <w:pPr>
                              <w:jc w:val="center"/>
                              <w:rPr>
                                <w:lang w:val="fr-CH"/>
                              </w:rPr>
                            </w:pPr>
                            <w:proofErr w:type="gramStart"/>
                            <w:r w:rsidRPr="00BB7113">
                              <w:rPr>
                                <w:lang w:val="fr-CH"/>
                              </w:rPr>
                              <w:t>git</w:t>
                            </w:r>
                            <w:proofErr w:type="gramEnd"/>
                            <w:r w:rsidRPr="00BB7113">
                              <w:rPr>
                                <w:lang w:val="fr-CH"/>
                              </w:rPr>
                              <w:t xml:space="preserve"> clone https://github.com/XCarrel/Volscore.git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05C81" id="Rectangle 18" o:spid="_x0000_s1031" style="position:absolute;left:0;text-align:left;margin-left:67.15pt;margin-top:4.9pt;width:311.55pt;height:56.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" fillcolor="white [3201]" strokecolor="#538135 [2409]" strokeweight="3pt">
                <v:textbox>
                  <w:txbxContent>
                    <w:p w14:paraId="4A557881" w14:textId="77777777" w:rsidR="002D22E4" w:rsidRPr="00BB7113" w:rsidRDefault="002D22E4" w:rsidP="002D22E4">
                      <w:pPr>
                        <w:jc w:val="center"/>
                        <w:rPr>
                          <w:lang w:val="fr-CH"/>
                        </w:rPr>
                      </w:pPr>
                      <w:proofErr w:type="gramStart"/>
                      <w:r w:rsidRPr="00BB7113">
                        <w:rPr>
                          <w:lang w:val="fr-CH"/>
                        </w:rPr>
                        <w:t>git</w:t>
                      </w:r>
                      <w:proofErr w:type="gramEnd"/>
                      <w:r w:rsidRPr="00BB7113">
                        <w:rPr>
                          <w:lang w:val="fr-CH"/>
                        </w:rPr>
                        <w:t xml:space="preserve"> clone https://github.com/XCarrel/Volscore.git</w:t>
                      </w:r>
                    </w:p>
                  </w:txbxContent>
                </v:textbox>
              </v:rect>
            </w:pict>
          </mc:Fallback>
        </mc:AlternateContent>
      </w:r>
    </w:p>
    <w:p w14:paraId="49E47759" w14:textId="77777777" w:rsidR="002D22E4" w:rsidRDefault="002D22E4" w:rsidP="002D22E4"/>
    <w:p w14:paraId="5CC36720" w14:textId="77777777" w:rsidR="002D22E4" w:rsidRDefault="002D22E4" w:rsidP="002D22E4"/>
    <w:p w14:paraId="4F580FA4" w14:textId="77777777" w:rsidR="002D22E4" w:rsidRPr="00BB7113" w:rsidRDefault="002D22E4" w:rsidP="002D22E4"/>
    <w:p w14:paraId="005CD854" w14:textId="77777777" w:rsidR="002D22E4" w:rsidRDefault="002D22E4" w:rsidP="002D22E4"/>
    <w:p w14:paraId="04E3C884" w14:textId="77777777" w:rsidR="002D22E4" w:rsidRDefault="002D22E4" w:rsidP="002D22E4">
      <w:pPr>
        <w:pStyle w:val="Titre3"/>
      </w:pPr>
      <w:bookmarkStart w:id="55" w:name="_Toc165270393"/>
      <w:bookmarkStart w:id="56" w:name="_Toc168046945"/>
      <w:r>
        <w:t>Choco</w:t>
      </w:r>
      <w:bookmarkEnd w:id="55"/>
      <w:bookmarkEnd w:id="56"/>
    </w:p>
    <w:p w14:paraId="319013B2" w14:textId="77777777" w:rsidR="002D22E4" w:rsidRDefault="002D22E4" w:rsidP="002D22E4"/>
    <w:p w14:paraId="7F506E29" w14:textId="77777777" w:rsidR="002D22E4" w:rsidRDefault="002D22E4" w:rsidP="002D22E4">
      <w:r>
        <w:t>Lancer un CMD avec les droits admins</w:t>
      </w:r>
    </w:p>
    <w:p w14:paraId="4B9F1464" w14:textId="77777777" w:rsidR="002D22E4" w:rsidRPr="0049754F" w:rsidRDefault="002D22E4" w:rsidP="002D22E4"/>
    <w:p w14:paraId="30DE1B5E" w14:textId="77777777" w:rsidR="002D22E4" w:rsidRDefault="002D22E4" w:rsidP="002D22E4">
      <w:r>
        <w:rPr>
          <w:noProof/>
        </w:rPr>
        <mc:AlternateContent>
          <mc:Choice Requires="wps">
            <w:drawing>
              <wp:anchor distT="0" distB="0" distL="114300" distR="114300" simplePos="0" relativeHeight="251694080" behindDoc="0" locked="0" layoutInCell="1" allowOverlap="1" wp14:anchorId="5C6FCA74" wp14:editId="7D979CFD">
                <wp:simplePos x="0" y="0"/>
                <wp:positionH relativeFrom="margin">
                  <wp:posOffset>4445</wp:posOffset>
                </wp:positionH>
                <wp:positionV relativeFrom="paragraph">
                  <wp:posOffset>17145</wp:posOffset>
                </wp:positionV>
                <wp:extent cx="5748704" cy="1125416"/>
                <wp:effectExtent l="19050" t="19050" r="23495" b="17780"/>
                <wp:wrapNone/>
                <wp:docPr id="4" name="Rectangle 4"/>
                <wp:cNvGraphicFramePr/>
                <a:graphic xmlns:a="http://schemas.openxmlformats.org/drawingml/2006/main">
                  <a:graphicData uri="http://schemas.microsoft.com/office/word/2010/wordprocessingShape">
                    <wps:wsp>
                      <wps:cNvSpPr/>
                      <wps:spPr>
                        <a:xfrm>
                          <a:off x="0" y="0"/>
                          <a:ext cx="5748704" cy="1125416"/>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9EA09E0" w14:textId="77777777" w:rsidR="002D22E4" w:rsidRDefault="002D22E4" w:rsidP="002D22E4">
                            <w:pPr>
                              <w:jc w:val="center"/>
                            </w:pPr>
                            <w:r w:rsidRPr="0049754F">
                              <w:t>Set-</w:t>
                            </w:r>
                            <w:proofErr w:type="spellStart"/>
                            <w:r w:rsidRPr="0049754F">
                              <w:t>ExecutionPolicy</w:t>
                            </w:r>
                            <w:proofErr w:type="spellEnd"/>
                            <w:r w:rsidRPr="0049754F">
                              <w:t xml:space="preserve"> Bypass -Scope Process -</w:t>
                            </w:r>
                            <w:proofErr w:type="gramStart"/>
                            <w:r w:rsidRPr="0049754F">
                              <w:t>Force;</w:t>
                            </w:r>
                            <w:proofErr w:type="gramEnd"/>
                            <w:r w:rsidRPr="0049754F">
                              <w:t xml:space="preserve"> [</w:t>
                            </w:r>
                            <w:proofErr w:type="spellStart"/>
                            <w:r w:rsidRPr="0049754F">
                              <w:t>System.Net.ServicePointManager</w:t>
                            </w:r>
                            <w:proofErr w:type="spellEnd"/>
                            <w:r w:rsidRPr="0049754F">
                              <w:t>]::</w:t>
                            </w:r>
                            <w:proofErr w:type="spellStart"/>
                            <w:r w:rsidRPr="0049754F">
                              <w:t>SecurityProtocol</w:t>
                            </w:r>
                            <w:proofErr w:type="spellEnd"/>
                            <w:r w:rsidRPr="0049754F">
                              <w:t xml:space="preserve"> = [</w:t>
                            </w:r>
                            <w:proofErr w:type="spellStart"/>
                            <w:r w:rsidRPr="0049754F">
                              <w:t>System.Net.ServicePointManager</w:t>
                            </w:r>
                            <w:proofErr w:type="spellEnd"/>
                            <w:r w:rsidRPr="0049754F">
                              <w:t>]::</w:t>
                            </w:r>
                            <w:proofErr w:type="spellStart"/>
                            <w:r w:rsidRPr="0049754F">
                              <w:t>SecurityProtocol</w:t>
                            </w:r>
                            <w:proofErr w:type="spellEnd"/>
                            <w:r w:rsidRPr="0049754F">
                              <w:t xml:space="preserve"> -</w:t>
                            </w:r>
                            <w:proofErr w:type="spellStart"/>
                            <w:r w:rsidRPr="0049754F">
                              <w:t>bor</w:t>
                            </w:r>
                            <w:proofErr w:type="spellEnd"/>
                            <w:r w:rsidRPr="0049754F">
                              <w:t xml:space="preserve"> 3072; </w:t>
                            </w:r>
                            <w:proofErr w:type="spellStart"/>
                            <w:r w:rsidRPr="0049754F">
                              <w:t>iex</w:t>
                            </w:r>
                            <w:proofErr w:type="spellEnd"/>
                            <w:r w:rsidRPr="0049754F">
                              <w:t xml:space="preserve"> ((New-Object System.Net.WebClient).DownloadString('https://community.chocolatey.org/install.ps1'))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6FCA74" id="Rectangle 4" o:spid="_x0000_s1032" style="position:absolute;left:0;text-align:left;margin-left:.35pt;margin-top:1.35pt;width:452.65pt;height:88.6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" fillcolor="white [3201]" strokecolor="#538135 [2409]" strokeweight="3pt">
                <v:textbox>
                  <w:txbxContent>
                    <w:p w14:paraId="39EA09E0" w14:textId="77777777" w:rsidR="002D22E4" w:rsidRDefault="002D22E4" w:rsidP="002D22E4">
                      <w:pPr>
                        <w:jc w:val="center"/>
                      </w:pPr>
                      <w:r w:rsidRPr="0049754F">
                        <w:t>Set-</w:t>
                      </w:r>
                      <w:proofErr w:type="spellStart"/>
                      <w:r w:rsidRPr="0049754F">
                        <w:t>ExecutionPolicy</w:t>
                      </w:r>
                      <w:proofErr w:type="spellEnd"/>
                      <w:r w:rsidRPr="0049754F">
                        <w:t xml:space="preserve"> Bypass -Scope Process -</w:t>
                      </w:r>
                      <w:proofErr w:type="gramStart"/>
                      <w:r w:rsidRPr="0049754F">
                        <w:t>Force;</w:t>
                      </w:r>
                      <w:proofErr w:type="gramEnd"/>
                      <w:r w:rsidRPr="0049754F">
                        <w:t xml:space="preserve"> [</w:t>
                      </w:r>
                      <w:proofErr w:type="spellStart"/>
                      <w:r w:rsidRPr="0049754F">
                        <w:t>System.Net.ServicePointManager</w:t>
                      </w:r>
                      <w:proofErr w:type="spellEnd"/>
                      <w:r w:rsidRPr="0049754F">
                        <w:t>]::</w:t>
                      </w:r>
                      <w:proofErr w:type="spellStart"/>
                      <w:r w:rsidRPr="0049754F">
                        <w:t>SecurityProtocol</w:t>
                      </w:r>
                      <w:proofErr w:type="spellEnd"/>
                      <w:r w:rsidRPr="0049754F">
                        <w:t xml:space="preserve"> = [</w:t>
                      </w:r>
                      <w:proofErr w:type="spellStart"/>
                      <w:r w:rsidRPr="0049754F">
                        <w:t>System.Net.ServicePointManager</w:t>
                      </w:r>
                      <w:proofErr w:type="spellEnd"/>
                      <w:r w:rsidRPr="0049754F">
                        <w:t>]::</w:t>
                      </w:r>
                      <w:proofErr w:type="spellStart"/>
                      <w:r w:rsidRPr="0049754F">
                        <w:t>SecurityProtocol</w:t>
                      </w:r>
                      <w:proofErr w:type="spellEnd"/>
                      <w:r w:rsidRPr="0049754F">
                        <w:t xml:space="preserve"> -</w:t>
                      </w:r>
                      <w:proofErr w:type="spellStart"/>
                      <w:r w:rsidRPr="0049754F">
                        <w:t>bor</w:t>
                      </w:r>
                      <w:proofErr w:type="spellEnd"/>
                      <w:r w:rsidRPr="0049754F">
                        <w:t xml:space="preserve"> 3072; </w:t>
                      </w:r>
                      <w:proofErr w:type="spellStart"/>
                      <w:r w:rsidRPr="0049754F">
                        <w:t>iex</w:t>
                      </w:r>
                      <w:proofErr w:type="spellEnd"/>
                      <w:r w:rsidRPr="0049754F">
                        <w:t xml:space="preserve"> ((New-Object System.Net.WebClient).DownloadString('https://community.chocolatey.org/install.ps1'))</w:t>
                      </w:r>
                    </w:p>
                  </w:txbxContent>
                </v:textbox>
                <w10:wrap anchorx="margin"/>
              </v:rect>
            </w:pict>
          </mc:Fallback>
        </mc:AlternateContent>
      </w:r>
    </w:p>
    <w:p w14:paraId="53CCB339" w14:textId="77777777" w:rsidR="002D22E4" w:rsidRDefault="002D22E4" w:rsidP="002D22E4"/>
    <w:p w14:paraId="6F0475E2" w14:textId="77777777" w:rsidR="002D22E4" w:rsidRDefault="002D22E4" w:rsidP="002D22E4"/>
    <w:p w14:paraId="192B59B0" w14:textId="77777777" w:rsidR="002D22E4" w:rsidRDefault="002D22E4" w:rsidP="002D22E4"/>
    <w:p w14:paraId="2F1C6EB5" w14:textId="77777777" w:rsidR="002D22E4" w:rsidRDefault="002D22E4" w:rsidP="002D22E4"/>
    <w:p w14:paraId="70CFF150" w14:textId="77777777" w:rsidR="002D22E4" w:rsidRDefault="002D22E4" w:rsidP="002D22E4"/>
    <w:p w14:paraId="746988EA" w14:textId="77777777" w:rsidR="002D22E4" w:rsidRDefault="002D22E4" w:rsidP="002D22E4"/>
    <w:p w14:paraId="0FB666C8" w14:textId="77777777" w:rsidR="002D22E4" w:rsidRPr="0049754F" w:rsidRDefault="002D22E4" w:rsidP="002D22E4"/>
    <w:p w14:paraId="6391BE2D" w14:textId="77777777" w:rsidR="002D22E4" w:rsidRDefault="002D22E4" w:rsidP="002D22E4">
      <w:pPr>
        <w:pStyle w:val="Titre3"/>
        <w:rPr>
          <w:lang w:val="fr-CH"/>
        </w:rPr>
      </w:pPr>
      <w:bookmarkStart w:id="57" w:name="_Toc165270394"/>
      <w:bookmarkStart w:id="58" w:name="_Toc168046946"/>
      <w:r>
        <w:rPr>
          <w:lang w:val="fr-CH"/>
        </w:rPr>
        <w:t>PHP</w:t>
      </w:r>
      <w:bookmarkEnd w:id="57"/>
      <w:bookmarkEnd w:id="58"/>
    </w:p>
    <w:p w14:paraId="6939B50A" w14:textId="77777777" w:rsidR="002D22E4" w:rsidRDefault="002D22E4" w:rsidP="002D22E4">
      <w:pPr>
        <w:rPr>
          <w:lang w:val="fr-CH"/>
        </w:rPr>
      </w:pPr>
    </w:p>
    <w:p w14:paraId="65E321AA" w14:textId="588329BE" w:rsidR="002D22E4" w:rsidRDefault="002D22E4" w:rsidP="002D22E4">
      <w:pPr>
        <w:rPr>
          <w:lang w:val="fr-CH"/>
        </w:rPr>
      </w:pPr>
      <w:r>
        <w:rPr>
          <w:lang w:val="fr-CH"/>
        </w:rPr>
        <w:t>Installer PHP grâce à choco</w:t>
      </w:r>
      <w:r w:rsidR="00DD55D8">
        <w:rPr>
          <w:lang w:val="fr-CH"/>
        </w:rPr>
        <w:t>, ensuite modifier le fichier .</w:t>
      </w:r>
      <w:proofErr w:type="spellStart"/>
      <w:r w:rsidR="00DD55D8">
        <w:rPr>
          <w:lang w:val="fr-CH"/>
        </w:rPr>
        <w:t>ini</w:t>
      </w:r>
      <w:proofErr w:type="spellEnd"/>
      <w:r w:rsidR="00DD55D8">
        <w:rPr>
          <w:lang w:val="fr-CH"/>
        </w:rPr>
        <w:t xml:space="preserve"> qui se situe dans le dossier </w:t>
      </w:r>
      <w:r w:rsidR="00AB1417">
        <w:rPr>
          <w:lang w:val="fr-CH"/>
        </w:rPr>
        <w:t>PHP</w:t>
      </w:r>
      <w:r w:rsidR="00DD55D8">
        <w:rPr>
          <w:lang w:val="fr-CH"/>
        </w:rPr>
        <w:t xml:space="preserve"> comme l’image si dessous</w:t>
      </w:r>
    </w:p>
    <w:p w14:paraId="558F5936" w14:textId="77777777" w:rsidR="002D22E4" w:rsidRDefault="002D22E4" w:rsidP="002D22E4">
      <w:pPr>
        <w:rPr>
          <w:lang w:val="fr-CH"/>
        </w:rPr>
      </w:pPr>
    </w:p>
    <w:p w14:paraId="775E6061" w14:textId="77777777" w:rsidR="002D22E4" w:rsidRDefault="002D22E4" w:rsidP="002D22E4">
      <w:pPr>
        <w:rPr>
          <w:lang w:val="fr-CH"/>
        </w:rPr>
      </w:pPr>
      <w:r>
        <w:rPr>
          <w:noProof/>
          <w:lang w:val="fr-CH"/>
        </w:rPr>
        <mc:AlternateContent>
          <mc:Choice Requires="wps">
            <w:drawing>
              <wp:anchor distT="0" distB="0" distL="114300" distR="114300" simplePos="0" relativeHeight="251689984" behindDoc="0" locked="0" layoutInCell="1" allowOverlap="1" wp14:anchorId="47D3E9F2" wp14:editId="24C632AB">
                <wp:simplePos x="0" y="0"/>
                <wp:positionH relativeFrom="column">
                  <wp:posOffset>852170</wp:posOffset>
                </wp:positionH>
                <wp:positionV relativeFrom="paragraph">
                  <wp:posOffset>152400</wp:posOffset>
                </wp:positionV>
                <wp:extent cx="3956539" cy="720969"/>
                <wp:effectExtent l="19050" t="19050" r="25400" b="22225"/>
                <wp:wrapNone/>
                <wp:docPr id="5" name="Rectangle 5"/>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6F502C1"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sidRPr="00070238">
                              <w:rPr>
                                <w:lang w:val="fr-CH"/>
                              </w:rPr>
                              <w:t>php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3E9F2" id="Rectangle 5" o:spid="_x0000_s1033" style="position:absolute;left:0;text-align:left;margin-left:67.1pt;margin-top:12pt;width:311.55pt;height:56.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" fillcolor="white [3201]" strokecolor="#538135 [2409]" strokeweight="3pt">
                <v:textbox>
                  <w:txbxContent>
                    <w:p w14:paraId="56F502C1"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sidRPr="00070238">
                        <w:rPr>
                          <w:lang w:val="fr-CH"/>
                        </w:rPr>
                        <w:t>php</w:t>
                      </w:r>
                      <w:proofErr w:type="spellEnd"/>
                    </w:p>
                  </w:txbxContent>
                </v:textbox>
              </v:rect>
            </w:pict>
          </mc:Fallback>
        </mc:AlternateContent>
      </w:r>
    </w:p>
    <w:p w14:paraId="7AA45B6D" w14:textId="77777777" w:rsidR="002D22E4" w:rsidRDefault="002D22E4" w:rsidP="002D22E4">
      <w:pPr>
        <w:rPr>
          <w:lang w:val="fr-CH"/>
        </w:rPr>
      </w:pPr>
    </w:p>
    <w:p w14:paraId="0E545DE9" w14:textId="77777777" w:rsidR="002D22E4" w:rsidRDefault="002D22E4" w:rsidP="002D22E4">
      <w:pPr>
        <w:rPr>
          <w:lang w:val="fr-CH"/>
        </w:rPr>
      </w:pPr>
    </w:p>
    <w:p w14:paraId="55A36A1E" w14:textId="77777777" w:rsidR="002D22E4" w:rsidRDefault="002D22E4" w:rsidP="002D22E4">
      <w:pPr>
        <w:rPr>
          <w:lang w:val="fr-CH"/>
        </w:rPr>
      </w:pPr>
    </w:p>
    <w:p w14:paraId="792ADCC2" w14:textId="77777777" w:rsidR="002D22E4" w:rsidRDefault="002D22E4" w:rsidP="002D22E4">
      <w:pPr>
        <w:rPr>
          <w:lang w:val="fr-CH"/>
        </w:rPr>
      </w:pPr>
    </w:p>
    <w:p w14:paraId="1F12DA4C" w14:textId="77777777" w:rsidR="00F54266" w:rsidRDefault="00111E18" w:rsidP="00F54266">
      <w:pPr>
        <w:keepNext/>
        <w:jc w:val="center"/>
      </w:pPr>
      <w:r>
        <w:rPr>
          <w:noProof/>
        </w:rPr>
        <w:lastRenderedPageBreak/>
        <w:drawing>
          <wp:inline distT="0" distB="0" distL="0" distR="0" wp14:anchorId="6ED12A20" wp14:editId="7925CBC1">
            <wp:extent cx="4699568" cy="3506282"/>
            <wp:effectExtent l="38100" t="38100" r="44450" b="3746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5544" cy="3510741"/>
                    </a:xfrm>
                    <a:prstGeom prst="rect">
                      <a:avLst/>
                    </a:prstGeom>
                    <a:ln w="38100">
                      <a:solidFill>
                        <a:schemeClr val="accent6">
                          <a:lumMod val="75000"/>
                        </a:schemeClr>
                      </a:solidFill>
                    </a:ln>
                  </pic:spPr>
                </pic:pic>
              </a:graphicData>
            </a:graphic>
          </wp:inline>
        </w:drawing>
      </w:r>
    </w:p>
    <w:p w14:paraId="7C63F2D6" w14:textId="0F19ABEF" w:rsidR="00DD55D8" w:rsidRDefault="00F54266" w:rsidP="00F54266">
      <w:pPr>
        <w:pStyle w:val="Lgende"/>
        <w:jc w:val="center"/>
        <w:rPr>
          <w:lang w:val="fr-CH"/>
        </w:rPr>
      </w:pPr>
      <w:r>
        <w:t xml:space="preserve">Figure </w:t>
      </w:r>
      <w:r>
        <w:fldChar w:fldCharType="begin"/>
      </w:r>
      <w:r>
        <w:instrText xml:space="preserve"> SEQ Figure \* ARABIC </w:instrText>
      </w:r>
      <w:r>
        <w:fldChar w:fldCharType="separate"/>
      </w:r>
      <w:r w:rsidR="00C3533A">
        <w:rPr>
          <w:noProof/>
        </w:rPr>
        <w:t>24</w:t>
      </w:r>
      <w:r>
        <w:fldChar w:fldCharType="end"/>
      </w:r>
      <w:r>
        <w:t xml:space="preserve"> Extension a désactiver dans le .</w:t>
      </w:r>
      <w:proofErr w:type="spellStart"/>
      <w:r>
        <w:t>ini</w:t>
      </w:r>
      <w:proofErr w:type="spellEnd"/>
      <w:r>
        <w:t xml:space="preserve"> pour le projet</w:t>
      </w:r>
    </w:p>
    <w:p w14:paraId="584A564E" w14:textId="77777777" w:rsidR="002D22E4" w:rsidRDefault="002D22E4" w:rsidP="002D22E4">
      <w:pPr>
        <w:rPr>
          <w:lang w:val="fr-CH"/>
        </w:rPr>
      </w:pPr>
    </w:p>
    <w:p w14:paraId="2167FF65" w14:textId="77777777" w:rsidR="002D22E4" w:rsidRDefault="002D22E4" w:rsidP="002D22E4">
      <w:pPr>
        <w:pStyle w:val="Titre3"/>
        <w:rPr>
          <w:lang w:val="fr-CH"/>
        </w:rPr>
      </w:pPr>
      <w:bookmarkStart w:id="59" w:name="_Toc165270395"/>
      <w:bookmarkStart w:id="60" w:name="_Toc168046947"/>
      <w:r>
        <w:rPr>
          <w:lang w:val="fr-CH"/>
        </w:rPr>
        <w:t>MySQL</w:t>
      </w:r>
      <w:bookmarkEnd w:id="59"/>
      <w:bookmarkEnd w:id="60"/>
    </w:p>
    <w:p w14:paraId="2DBD7EB7" w14:textId="77777777" w:rsidR="002D22E4" w:rsidRDefault="002D22E4" w:rsidP="002D22E4">
      <w:pPr>
        <w:rPr>
          <w:lang w:val="fr-CH"/>
        </w:rPr>
      </w:pPr>
    </w:p>
    <w:p w14:paraId="59B2EEB9" w14:textId="77777777" w:rsidR="002D22E4" w:rsidRDefault="002D22E4" w:rsidP="002D22E4">
      <w:pPr>
        <w:rPr>
          <w:lang w:val="fr-CH"/>
        </w:rPr>
      </w:pPr>
      <w:r>
        <w:rPr>
          <w:lang w:val="fr-CH"/>
        </w:rPr>
        <w:t>Installer MySQL grâce à choco</w:t>
      </w:r>
    </w:p>
    <w:p w14:paraId="407D0A8B" w14:textId="77777777" w:rsidR="002D22E4" w:rsidRDefault="002D22E4" w:rsidP="002D22E4">
      <w:pPr>
        <w:rPr>
          <w:lang w:val="fr-CH"/>
        </w:rPr>
      </w:pPr>
      <w:r>
        <w:rPr>
          <w:noProof/>
          <w:lang w:val="fr-CH"/>
        </w:rPr>
        <mc:AlternateContent>
          <mc:Choice Requires="wps">
            <w:drawing>
              <wp:anchor distT="0" distB="0" distL="114300" distR="114300" simplePos="0" relativeHeight="251691008" behindDoc="0" locked="0" layoutInCell="1" allowOverlap="1" wp14:anchorId="74DEA17B" wp14:editId="3F8D8DA3">
                <wp:simplePos x="0" y="0"/>
                <wp:positionH relativeFrom="column">
                  <wp:posOffset>852170</wp:posOffset>
                </wp:positionH>
                <wp:positionV relativeFrom="paragraph">
                  <wp:posOffset>154305</wp:posOffset>
                </wp:positionV>
                <wp:extent cx="3956539" cy="720969"/>
                <wp:effectExtent l="19050" t="19050" r="25400" b="22225"/>
                <wp:wrapNone/>
                <wp:docPr id="9" name="Rectangle 9"/>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6B61FCF"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Pr>
                                <w:lang w:val="fr-CH"/>
                              </w:rPr>
                              <w:t>mysql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EA17B" id="Rectangle 9" o:spid="_x0000_s1034" style="position:absolute;left:0;text-align:left;margin-left:67.1pt;margin-top:12.15pt;width:311.55pt;height:56.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" fillcolor="white [3201]" strokecolor="#538135 [2409]" strokeweight="3pt">
                <v:textbox>
                  <w:txbxContent>
                    <w:p w14:paraId="56B61FCF" w14:textId="77777777" w:rsidR="002D22E4" w:rsidRPr="00070238" w:rsidRDefault="002D22E4" w:rsidP="002D22E4">
                      <w:pPr>
                        <w:pStyle w:val="Paragraphedeliste"/>
                        <w:ind w:left="1428" w:firstLine="696"/>
                        <w:rPr>
                          <w:lang w:val="fr-CH"/>
                        </w:rPr>
                      </w:pPr>
                      <w:proofErr w:type="gramStart"/>
                      <w:r w:rsidRPr="00070238">
                        <w:rPr>
                          <w:lang w:val="fr-CH"/>
                        </w:rPr>
                        <w:t>choco</w:t>
                      </w:r>
                      <w:proofErr w:type="gramEnd"/>
                      <w:r w:rsidRPr="00070238">
                        <w:rPr>
                          <w:lang w:val="fr-CH"/>
                        </w:rPr>
                        <w:t xml:space="preserve"> </w:t>
                      </w:r>
                      <w:proofErr w:type="spellStart"/>
                      <w:r w:rsidRPr="00070238">
                        <w:rPr>
                          <w:lang w:val="fr-CH"/>
                        </w:rPr>
                        <w:t>install</w:t>
                      </w:r>
                      <w:proofErr w:type="spellEnd"/>
                      <w:r w:rsidRPr="00070238">
                        <w:rPr>
                          <w:lang w:val="fr-CH"/>
                        </w:rPr>
                        <w:t xml:space="preserve"> </w:t>
                      </w:r>
                      <w:proofErr w:type="spellStart"/>
                      <w:r>
                        <w:rPr>
                          <w:lang w:val="fr-CH"/>
                        </w:rPr>
                        <w:t>mysql</w:t>
                      </w:r>
                      <w:proofErr w:type="spellEnd"/>
                    </w:p>
                  </w:txbxContent>
                </v:textbox>
              </v:rect>
            </w:pict>
          </mc:Fallback>
        </mc:AlternateContent>
      </w:r>
    </w:p>
    <w:p w14:paraId="180A6073" w14:textId="77777777" w:rsidR="002D22E4" w:rsidRDefault="002D22E4" w:rsidP="002D22E4">
      <w:pPr>
        <w:rPr>
          <w:lang w:val="fr-CH"/>
        </w:rPr>
      </w:pPr>
    </w:p>
    <w:p w14:paraId="6122C91B" w14:textId="77777777" w:rsidR="002D22E4" w:rsidRDefault="002D22E4" w:rsidP="002D22E4">
      <w:pPr>
        <w:rPr>
          <w:lang w:val="fr-CH"/>
        </w:rPr>
      </w:pPr>
    </w:p>
    <w:p w14:paraId="0E8A0CE5" w14:textId="77777777" w:rsidR="002D22E4" w:rsidRDefault="002D22E4" w:rsidP="002D22E4">
      <w:pPr>
        <w:rPr>
          <w:lang w:val="fr-CH"/>
        </w:rPr>
      </w:pPr>
    </w:p>
    <w:p w14:paraId="611D58DF" w14:textId="77777777" w:rsidR="002D22E4" w:rsidRDefault="002D22E4" w:rsidP="002D22E4">
      <w:pPr>
        <w:rPr>
          <w:lang w:val="fr-CH"/>
        </w:rPr>
      </w:pPr>
    </w:p>
    <w:p w14:paraId="3DE75F3E" w14:textId="77777777" w:rsidR="002D22E4" w:rsidRDefault="002D22E4" w:rsidP="002D22E4">
      <w:pPr>
        <w:rPr>
          <w:lang w:val="fr-CH"/>
        </w:rPr>
      </w:pPr>
    </w:p>
    <w:p w14:paraId="703DAD81" w14:textId="77777777" w:rsidR="002D22E4" w:rsidRDefault="002D22E4" w:rsidP="002D22E4">
      <w:pPr>
        <w:rPr>
          <w:lang w:val="fr-CH"/>
        </w:rPr>
      </w:pPr>
      <w:r>
        <w:rPr>
          <w:lang w:val="fr-CH"/>
        </w:rPr>
        <w:t>Lorsque MySQL est installer (vérifier l’installation avec « </w:t>
      </w:r>
      <w:proofErr w:type="spellStart"/>
      <w:r>
        <w:rPr>
          <w:lang w:val="fr-CH"/>
        </w:rPr>
        <w:t>mysql</w:t>
      </w:r>
      <w:proofErr w:type="spellEnd"/>
      <w:r>
        <w:rPr>
          <w:lang w:val="fr-CH"/>
        </w:rPr>
        <w:t xml:space="preserve"> -v »)</w:t>
      </w:r>
    </w:p>
    <w:p w14:paraId="093621DB" w14:textId="77777777" w:rsidR="002D22E4" w:rsidRDefault="002D22E4" w:rsidP="002D22E4">
      <w:pPr>
        <w:rPr>
          <w:lang w:val="fr-CH"/>
        </w:rPr>
      </w:pPr>
    </w:p>
    <w:p w14:paraId="7CBD88ED" w14:textId="77777777" w:rsidR="002D22E4" w:rsidRDefault="002D22E4" w:rsidP="002D22E4">
      <w:pPr>
        <w:rPr>
          <w:lang w:val="fr-CH"/>
        </w:rPr>
      </w:pPr>
      <w:r>
        <w:rPr>
          <w:lang w:val="fr-CH"/>
        </w:rPr>
        <w:t>Effectuer ses commandes pour se connecter au compte root qui est dans le MySQL en local.</w:t>
      </w:r>
    </w:p>
    <w:p w14:paraId="0E3AD90C" w14:textId="77777777" w:rsidR="002D22E4" w:rsidRDefault="002D22E4" w:rsidP="002D22E4">
      <w:pPr>
        <w:rPr>
          <w:lang w:val="fr-CH"/>
        </w:rPr>
      </w:pPr>
      <w:r>
        <w:rPr>
          <w:noProof/>
          <w:lang w:val="fr-CH"/>
        </w:rPr>
        <mc:AlternateContent>
          <mc:Choice Requires="wps">
            <w:drawing>
              <wp:anchor distT="0" distB="0" distL="114300" distR="114300" simplePos="0" relativeHeight="251692032" behindDoc="0" locked="0" layoutInCell="1" allowOverlap="1" wp14:anchorId="5ED9524F" wp14:editId="65CC7163">
                <wp:simplePos x="0" y="0"/>
                <wp:positionH relativeFrom="column">
                  <wp:posOffset>814070</wp:posOffset>
                </wp:positionH>
                <wp:positionV relativeFrom="paragraph">
                  <wp:posOffset>30480</wp:posOffset>
                </wp:positionV>
                <wp:extent cx="3956539" cy="720969"/>
                <wp:effectExtent l="19050" t="19050" r="25400" b="22225"/>
                <wp:wrapNone/>
                <wp:docPr id="16" name="Rectangle 16"/>
                <wp:cNvGraphicFramePr/>
                <a:graphic xmlns:a="http://schemas.openxmlformats.org/drawingml/2006/main">
                  <a:graphicData uri="http://schemas.microsoft.com/office/word/2010/wordprocessingShape">
                    <wps:wsp>
                      <wps:cNvSpPr/>
                      <wps:spPr>
                        <a:xfrm>
                          <a:off x="0" y="0"/>
                          <a:ext cx="3956539" cy="720969"/>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708362B" w14:textId="77777777" w:rsidR="002D22E4" w:rsidRPr="00070238" w:rsidRDefault="002D22E4" w:rsidP="002D22E4">
                            <w:pPr>
                              <w:pStyle w:val="Paragraphedeliste"/>
                              <w:ind w:left="1428" w:firstLine="696"/>
                              <w:rPr>
                                <w:lang w:val="fr-CH"/>
                              </w:rPr>
                            </w:pPr>
                            <w:proofErr w:type="spellStart"/>
                            <w:proofErr w:type="gramStart"/>
                            <w:r>
                              <w:rPr>
                                <w:lang w:val="fr-CH"/>
                              </w:rPr>
                              <w:t>mysql</w:t>
                            </w:r>
                            <w:proofErr w:type="spellEnd"/>
                            <w:proofErr w:type="gramEnd"/>
                            <w:r>
                              <w:rPr>
                                <w:lang w:val="fr-CH"/>
                              </w:rPr>
                              <w:t xml:space="preserve"> -u root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9524F" id="Rectangle 16" o:spid="_x0000_s1035" style="position:absolute;left:0;text-align:left;margin-left:64.1pt;margin-top:2.4pt;width:311.55pt;height:56.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" fillcolor="white [3201]" strokecolor="#538135 [2409]" strokeweight="3pt">
                <v:textbox>
                  <w:txbxContent>
                    <w:p w14:paraId="2708362B" w14:textId="77777777" w:rsidR="002D22E4" w:rsidRPr="00070238" w:rsidRDefault="002D22E4" w:rsidP="002D22E4">
                      <w:pPr>
                        <w:pStyle w:val="Paragraphedeliste"/>
                        <w:ind w:left="1428" w:firstLine="696"/>
                        <w:rPr>
                          <w:lang w:val="fr-CH"/>
                        </w:rPr>
                      </w:pPr>
                      <w:proofErr w:type="spellStart"/>
                      <w:proofErr w:type="gramStart"/>
                      <w:r>
                        <w:rPr>
                          <w:lang w:val="fr-CH"/>
                        </w:rPr>
                        <w:t>mysql</w:t>
                      </w:r>
                      <w:proofErr w:type="spellEnd"/>
                      <w:proofErr w:type="gramEnd"/>
                      <w:r>
                        <w:rPr>
                          <w:lang w:val="fr-CH"/>
                        </w:rPr>
                        <w:t xml:space="preserve"> -u root -p</w:t>
                      </w:r>
                    </w:p>
                  </w:txbxContent>
                </v:textbox>
              </v:rect>
            </w:pict>
          </mc:Fallback>
        </mc:AlternateContent>
      </w:r>
    </w:p>
    <w:p w14:paraId="02A55909" w14:textId="77777777" w:rsidR="002D22E4" w:rsidRDefault="002D22E4" w:rsidP="002D22E4">
      <w:pPr>
        <w:rPr>
          <w:lang w:val="fr-CH"/>
        </w:rPr>
      </w:pPr>
    </w:p>
    <w:p w14:paraId="1C55602D" w14:textId="77777777" w:rsidR="002D22E4" w:rsidRDefault="002D22E4" w:rsidP="002D22E4">
      <w:pPr>
        <w:rPr>
          <w:lang w:val="fr-CH"/>
        </w:rPr>
      </w:pPr>
    </w:p>
    <w:p w14:paraId="125750C8" w14:textId="77777777" w:rsidR="002D22E4" w:rsidRDefault="002D22E4" w:rsidP="002D22E4">
      <w:pPr>
        <w:rPr>
          <w:lang w:val="fr-CH"/>
        </w:rPr>
      </w:pPr>
    </w:p>
    <w:p w14:paraId="3AC2B623" w14:textId="77777777" w:rsidR="002D22E4" w:rsidRDefault="002D22E4" w:rsidP="002D22E4">
      <w:pPr>
        <w:rPr>
          <w:lang w:val="fr-CH"/>
        </w:rPr>
      </w:pPr>
    </w:p>
    <w:p w14:paraId="5AD2405E" w14:textId="77777777" w:rsidR="002D22E4" w:rsidRDefault="002D22E4" w:rsidP="002D22E4">
      <w:pPr>
        <w:rPr>
          <w:lang w:val="fr-CH"/>
        </w:rPr>
      </w:pPr>
      <w:r>
        <w:rPr>
          <w:lang w:val="fr-CH"/>
        </w:rPr>
        <w:t>Le mot de passe devrait être « » ou « root »</w:t>
      </w:r>
    </w:p>
    <w:p w14:paraId="4EFC4651" w14:textId="77777777" w:rsidR="002D22E4" w:rsidRDefault="002D22E4" w:rsidP="002D22E4">
      <w:pPr>
        <w:rPr>
          <w:lang w:val="fr-CH"/>
        </w:rPr>
      </w:pPr>
    </w:p>
    <w:p w14:paraId="3F22680B" w14:textId="77777777" w:rsidR="002D22E4" w:rsidRDefault="002D22E4" w:rsidP="002D22E4">
      <w:pPr>
        <w:rPr>
          <w:lang w:val="fr-CH"/>
        </w:rPr>
      </w:pPr>
      <w:r>
        <w:rPr>
          <w:lang w:val="fr-CH"/>
        </w:rPr>
        <w:t>Une fois connecter lancer le script SQL qui se trouve dans le git depuis le CMD connecter à root qui va créer la DB.</w:t>
      </w:r>
    </w:p>
    <w:p w14:paraId="25FE46F0" w14:textId="77777777" w:rsidR="002D22E4" w:rsidRDefault="002D22E4" w:rsidP="002D22E4">
      <w:pPr>
        <w:rPr>
          <w:lang w:val="fr-CH"/>
        </w:rPr>
      </w:pPr>
    </w:p>
    <w:p w14:paraId="26F42FF8" w14:textId="4B2736E7" w:rsidR="002D22E4" w:rsidRDefault="002D22E4" w:rsidP="002D22E4">
      <w:pPr>
        <w:rPr>
          <w:lang w:val="fr-CH"/>
        </w:rPr>
      </w:pPr>
      <w:r>
        <w:rPr>
          <w:lang w:val="fr-CH"/>
        </w:rPr>
        <w:t xml:space="preserve">Ensuite dans les </w:t>
      </w:r>
      <w:proofErr w:type="spellStart"/>
      <w:r>
        <w:rPr>
          <w:lang w:val="fr-CH"/>
        </w:rPr>
        <w:t>credentials</w:t>
      </w:r>
      <w:proofErr w:type="spellEnd"/>
      <w:r>
        <w:rPr>
          <w:lang w:val="fr-CH"/>
        </w:rPr>
        <w:t xml:space="preserve"> vous pourrez mettre ses informations</w:t>
      </w:r>
      <w:r w:rsidR="00140AD7">
        <w:rPr>
          <w:lang w:val="fr-CH"/>
        </w:rPr>
        <w:t xml:space="preserve"> si dessous et remplir les </w:t>
      </w:r>
      <w:proofErr w:type="spellStart"/>
      <w:r w:rsidR="00140AD7">
        <w:rPr>
          <w:lang w:val="fr-CH"/>
        </w:rPr>
        <w:t>credentials</w:t>
      </w:r>
      <w:proofErr w:type="spellEnd"/>
      <w:r w:rsidR="00140AD7">
        <w:rPr>
          <w:lang w:val="fr-CH"/>
        </w:rPr>
        <w:t>-</w:t>
      </w:r>
      <w:proofErr w:type="gramStart"/>
      <w:r w:rsidR="00140AD7">
        <w:rPr>
          <w:lang w:val="fr-CH"/>
        </w:rPr>
        <w:t>email</w:t>
      </w:r>
      <w:proofErr w:type="gramEnd"/>
    </w:p>
    <w:p w14:paraId="00E0FB37" w14:textId="77777777" w:rsidR="002D22E4" w:rsidRDefault="002D22E4" w:rsidP="002D22E4">
      <w:pPr>
        <w:rPr>
          <w:lang w:val="fr-CH"/>
        </w:rPr>
      </w:pPr>
    </w:p>
    <w:p w14:paraId="67A01C3E" w14:textId="77777777" w:rsidR="00F54266" w:rsidRDefault="002D22E4" w:rsidP="00F54266">
      <w:pPr>
        <w:keepNext/>
        <w:jc w:val="center"/>
      </w:pPr>
      <w:r>
        <w:rPr>
          <w:noProof/>
        </w:rPr>
        <w:lastRenderedPageBreak/>
        <w:drawing>
          <wp:inline distT="0" distB="0" distL="0" distR="0" wp14:anchorId="3A75377B" wp14:editId="1BD73C51">
            <wp:extent cx="1914525" cy="1314450"/>
            <wp:effectExtent l="38100" t="38100" r="47625" b="381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4525" cy="1314450"/>
                    </a:xfrm>
                    <a:prstGeom prst="rect">
                      <a:avLst/>
                    </a:prstGeom>
                    <a:ln w="38100">
                      <a:solidFill>
                        <a:schemeClr val="accent6">
                          <a:lumMod val="75000"/>
                        </a:schemeClr>
                      </a:solidFill>
                    </a:ln>
                  </pic:spPr>
                </pic:pic>
              </a:graphicData>
            </a:graphic>
          </wp:inline>
        </w:drawing>
      </w:r>
    </w:p>
    <w:p w14:paraId="52121059" w14:textId="2D3AE6CC" w:rsidR="002D22E4" w:rsidRDefault="00F54266" w:rsidP="00F54266">
      <w:pPr>
        <w:pStyle w:val="Lgende"/>
        <w:jc w:val="center"/>
        <w:rPr>
          <w:lang w:val="fr-CH"/>
        </w:rPr>
      </w:pPr>
      <w:r>
        <w:t xml:space="preserve">Figure </w:t>
      </w:r>
      <w:r>
        <w:fldChar w:fldCharType="begin"/>
      </w:r>
      <w:r>
        <w:instrText xml:space="preserve"> SEQ Figure \* ARABIC </w:instrText>
      </w:r>
      <w:r>
        <w:fldChar w:fldCharType="separate"/>
      </w:r>
      <w:r w:rsidR="00C3533A">
        <w:rPr>
          <w:noProof/>
        </w:rPr>
        <w:t>25</w:t>
      </w:r>
      <w:r>
        <w:fldChar w:fldCharType="end"/>
      </w:r>
      <w:r>
        <w:t xml:space="preserve"> Configuration du </w:t>
      </w:r>
      <w:proofErr w:type="spellStart"/>
      <w:r>
        <w:t>credentials</w:t>
      </w:r>
      <w:proofErr w:type="spellEnd"/>
    </w:p>
    <w:p w14:paraId="1A09F5FC" w14:textId="77777777" w:rsidR="002D22E4" w:rsidRDefault="002D22E4" w:rsidP="002D22E4">
      <w:pPr>
        <w:rPr>
          <w:lang w:val="fr-CH"/>
        </w:rPr>
      </w:pPr>
    </w:p>
    <w:p w14:paraId="0B2E86B6" w14:textId="77777777" w:rsidR="002D22E4" w:rsidRDefault="002D22E4" w:rsidP="002D22E4">
      <w:pPr>
        <w:rPr>
          <w:lang w:val="fr-CH"/>
        </w:rPr>
      </w:pPr>
    </w:p>
    <w:p w14:paraId="12F2B682" w14:textId="77777777" w:rsidR="002D22E4" w:rsidRDefault="002D22E4" w:rsidP="002D22E4">
      <w:pPr>
        <w:pStyle w:val="Titre3"/>
        <w:rPr>
          <w:lang w:val="fr-CH"/>
        </w:rPr>
      </w:pPr>
      <w:bookmarkStart w:id="61" w:name="_Toc165270396"/>
      <w:bookmarkStart w:id="62" w:name="_Toc168046948"/>
      <w:proofErr w:type="spellStart"/>
      <w:r>
        <w:rPr>
          <w:lang w:val="fr-CH"/>
        </w:rPr>
        <w:t>DBeaver</w:t>
      </w:r>
      <w:bookmarkEnd w:id="61"/>
      <w:bookmarkEnd w:id="62"/>
      <w:proofErr w:type="spellEnd"/>
    </w:p>
    <w:p w14:paraId="04504A29" w14:textId="77777777" w:rsidR="002D22E4" w:rsidRDefault="002D22E4" w:rsidP="002D22E4">
      <w:pPr>
        <w:rPr>
          <w:lang w:val="fr-CH"/>
        </w:rPr>
      </w:pPr>
    </w:p>
    <w:p w14:paraId="1739AB76" w14:textId="7F37D573" w:rsidR="002D22E4" w:rsidRDefault="002D22E4" w:rsidP="002D22E4">
      <w:pPr>
        <w:rPr>
          <w:lang w:val="fr-CH"/>
        </w:rPr>
      </w:pPr>
      <w:r>
        <w:rPr>
          <w:lang w:val="fr-CH"/>
        </w:rPr>
        <w:t xml:space="preserve">Installer </w:t>
      </w:r>
      <w:proofErr w:type="spellStart"/>
      <w:r>
        <w:rPr>
          <w:lang w:val="fr-CH"/>
        </w:rPr>
        <w:t>DBeaver</w:t>
      </w:r>
      <w:proofErr w:type="spellEnd"/>
      <w:r>
        <w:rPr>
          <w:lang w:val="fr-CH"/>
        </w:rPr>
        <w:t xml:space="preserve"> </w:t>
      </w:r>
    </w:p>
    <w:p w14:paraId="1A7399EC" w14:textId="77777777" w:rsidR="002D22E4" w:rsidRPr="00B91293" w:rsidRDefault="002D22E4" w:rsidP="002D22E4">
      <w:pPr>
        <w:rPr>
          <w:lang w:val="fr-CH"/>
        </w:rPr>
      </w:pPr>
    </w:p>
    <w:p w14:paraId="5FE4B438" w14:textId="5672FC42" w:rsidR="002D22E4" w:rsidRDefault="00C01DD6" w:rsidP="002D22E4">
      <w:pPr>
        <w:rPr>
          <w:lang w:val="fr-CH"/>
        </w:rPr>
      </w:pPr>
      <w:r>
        <w:rPr>
          <w:noProof/>
          <w:lang w:val="fr-CH"/>
        </w:rPr>
        <mc:AlternateContent>
          <mc:Choice Requires="wps">
            <w:drawing>
              <wp:anchor distT="0" distB="0" distL="114300" distR="114300" simplePos="0" relativeHeight="251695104" behindDoc="0" locked="0" layoutInCell="1" allowOverlap="1" wp14:anchorId="102DBBBF" wp14:editId="1ECD1AB0">
                <wp:simplePos x="0" y="0"/>
                <wp:positionH relativeFrom="margin">
                  <wp:align>center</wp:align>
                </wp:positionH>
                <wp:positionV relativeFrom="paragraph">
                  <wp:posOffset>4445</wp:posOffset>
                </wp:positionV>
                <wp:extent cx="3956050" cy="720725"/>
                <wp:effectExtent l="19050" t="19050" r="25400" b="22225"/>
                <wp:wrapNone/>
                <wp:docPr id="13" name="Rectangle 13"/>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E31710A" w14:textId="77777777" w:rsidR="00C01DD6" w:rsidRPr="00C01DD6" w:rsidRDefault="00C01DD6" w:rsidP="00C01DD6">
                            <w:pPr>
                              <w:jc w:val="center"/>
                              <w:rPr>
                                <w:lang w:val="fr-CH"/>
                              </w:rPr>
                            </w:pPr>
                            <w:proofErr w:type="gramStart"/>
                            <w:r w:rsidRPr="00C01DD6">
                              <w:rPr>
                                <w:lang w:val="fr-CH"/>
                              </w:rPr>
                              <w:t>choco</w:t>
                            </w:r>
                            <w:proofErr w:type="gramEnd"/>
                            <w:r w:rsidRPr="00C01DD6">
                              <w:rPr>
                                <w:lang w:val="fr-CH"/>
                              </w:rPr>
                              <w:t xml:space="preserve"> </w:t>
                            </w:r>
                            <w:proofErr w:type="spellStart"/>
                            <w:r w:rsidRPr="00C01DD6">
                              <w:rPr>
                                <w:lang w:val="fr-CH"/>
                              </w:rPr>
                              <w:t>install</w:t>
                            </w:r>
                            <w:proofErr w:type="spellEnd"/>
                            <w:r w:rsidRPr="00C01DD6">
                              <w:rPr>
                                <w:lang w:val="fr-CH"/>
                              </w:rPr>
                              <w:t xml:space="preserve"> </w:t>
                            </w:r>
                            <w:proofErr w:type="spellStart"/>
                            <w:r w:rsidRPr="00C01DD6">
                              <w:rPr>
                                <w:lang w:val="fr-CH"/>
                              </w:rPr>
                              <w:t>dbeaver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DBBBF" id="Rectangle 13" o:spid="_x0000_s1036" style="position:absolute;left:0;text-align:left;margin-left:0;margin-top:.35pt;width:311.5pt;height:56.75pt;z-index:251695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" fillcolor="white [3201]" strokecolor="#538135 [2409]" strokeweight="3pt">
                <v:textbox>
                  <w:txbxContent>
                    <w:p w14:paraId="1E31710A" w14:textId="77777777" w:rsidR="00C01DD6" w:rsidRPr="00C01DD6" w:rsidRDefault="00C01DD6" w:rsidP="00C01DD6">
                      <w:pPr>
                        <w:jc w:val="center"/>
                        <w:rPr>
                          <w:lang w:val="fr-CH"/>
                        </w:rPr>
                      </w:pPr>
                      <w:proofErr w:type="gramStart"/>
                      <w:r w:rsidRPr="00C01DD6">
                        <w:rPr>
                          <w:lang w:val="fr-CH"/>
                        </w:rPr>
                        <w:t>choco</w:t>
                      </w:r>
                      <w:proofErr w:type="gramEnd"/>
                      <w:r w:rsidRPr="00C01DD6">
                        <w:rPr>
                          <w:lang w:val="fr-CH"/>
                        </w:rPr>
                        <w:t xml:space="preserve"> </w:t>
                      </w:r>
                      <w:proofErr w:type="spellStart"/>
                      <w:r w:rsidRPr="00C01DD6">
                        <w:rPr>
                          <w:lang w:val="fr-CH"/>
                        </w:rPr>
                        <w:t>install</w:t>
                      </w:r>
                      <w:proofErr w:type="spellEnd"/>
                      <w:r w:rsidRPr="00C01DD6">
                        <w:rPr>
                          <w:lang w:val="fr-CH"/>
                        </w:rPr>
                        <w:t xml:space="preserve"> </w:t>
                      </w:r>
                      <w:proofErr w:type="spellStart"/>
                      <w:r w:rsidRPr="00C01DD6">
                        <w:rPr>
                          <w:lang w:val="fr-CH"/>
                        </w:rPr>
                        <w:t>dbeaver</w:t>
                      </w:r>
                      <w:proofErr w:type="spellEnd"/>
                    </w:p>
                  </w:txbxContent>
                </v:textbox>
                <w10:wrap anchorx="margin"/>
              </v:rect>
            </w:pict>
          </mc:Fallback>
        </mc:AlternateContent>
      </w:r>
    </w:p>
    <w:p w14:paraId="63E2BF1A" w14:textId="35D3847D" w:rsidR="002D22E4" w:rsidRDefault="002D22E4" w:rsidP="002D22E4">
      <w:pPr>
        <w:rPr>
          <w:lang w:val="fr-CH"/>
        </w:rPr>
      </w:pPr>
    </w:p>
    <w:p w14:paraId="0CCA44D4" w14:textId="3DA190FF" w:rsidR="002D22E4" w:rsidRDefault="002D22E4" w:rsidP="002D22E4">
      <w:pPr>
        <w:rPr>
          <w:lang w:val="fr-CH"/>
        </w:rPr>
      </w:pPr>
    </w:p>
    <w:p w14:paraId="46BF4092" w14:textId="78E91B4B" w:rsidR="002D22E4" w:rsidRDefault="002D22E4" w:rsidP="002D22E4">
      <w:pPr>
        <w:rPr>
          <w:lang w:val="fr-CH"/>
        </w:rPr>
      </w:pPr>
    </w:p>
    <w:p w14:paraId="527509FE" w14:textId="04327B8C" w:rsidR="00C01DD6" w:rsidRDefault="00C01DD6" w:rsidP="002D22E4">
      <w:pPr>
        <w:rPr>
          <w:lang w:val="fr-CH"/>
        </w:rPr>
      </w:pPr>
    </w:p>
    <w:p w14:paraId="63657692" w14:textId="16DE05AB" w:rsidR="00C01DD6" w:rsidRDefault="00C01DD6" w:rsidP="00C01DD6">
      <w:pPr>
        <w:pStyle w:val="Titre3"/>
        <w:rPr>
          <w:lang w:val="fr-CH"/>
        </w:rPr>
      </w:pPr>
      <w:bookmarkStart w:id="63" w:name="_Toc168046949"/>
      <w:r>
        <w:rPr>
          <w:lang w:val="fr-CH"/>
        </w:rPr>
        <w:t>Lancement du programme</w:t>
      </w:r>
      <w:bookmarkEnd w:id="63"/>
    </w:p>
    <w:p w14:paraId="42565F65" w14:textId="716BEE05" w:rsidR="00C01DD6" w:rsidRDefault="00C01DD6" w:rsidP="00C01DD6">
      <w:pPr>
        <w:rPr>
          <w:lang w:val="fr-CH"/>
        </w:rPr>
      </w:pPr>
    </w:p>
    <w:p w14:paraId="5517C80E" w14:textId="38F0DA34" w:rsidR="00C01DD6" w:rsidRDefault="00C01DD6" w:rsidP="00C01DD6">
      <w:pPr>
        <w:rPr>
          <w:lang w:val="fr-CH"/>
        </w:rPr>
      </w:pPr>
      <w:r>
        <w:rPr>
          <w:lang w:val="fr-CH"/>
        </w:rPr>
        <w:t>Depuis l’invite de commandes effectuer :</w:t>
      </w:r>
    </w:p>
    <w:p w14:paraId="007CAABB" w14:textId="77777777" w:rsidR="00E764AD" w:rsidRDefault="00E764AD" w:rsidP="00C01DD6">
      <w:pPr>
        <w:rPr>
          <w:lang w:val="fr-CH"/>
        </w:rPr>
      </w:pPr>
    </w:p>
    <w:p w14:paraId="452EA36A" w14:textId="0B18AFE0" w:rsidR="00E764AD" w:rsidRDefault="00E764AD" w:rsidP="00C01DD6">
      <w:pPr>
        <w:rPr>
          <w:lang w:val="fr-CH"/>
        </w:rPr>
      </w:pPr>
      <w:r>
        <w:rPr>
          <w:noProof/>
          <w:lang w:val="fr-CH"/>
        </w:rPr>
        <mc:AlternateContent>
          <mc:Choice Requires="wps">
            <w:drawing>
              <wp:anchor distT="0" distB="0" distL="114300" distR="114300" simplePos="0" relativeHeight="251706368" behindDoc="0" locked="0" layoutInCell="1" allowOverlap="1" wp14:anchorId="4D1FEC02" wp14:editId="3216E322">
                <wp:simplePos x="0" y="0"/>
                <wp:positionH relativeFrom="margin">
                  <wp:align>center</wp:align>
                </wp:positionH>
                <wp:positionV relativeFrom="paragraph">
                  <wp:posOffset>9525</wp:posOffset>
                </wp:positionV>
                <wp:extent cx="3956050" cy="720725"/>
                <wp:effectExtent l="19050" t="19050" r="25400" b="22225"/>
                <wp:wrapNone/>
                <wp:docPr id="47" name="Rectangle 47"/>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93FEA5B" w14:textId="7921C889" w:rsidR="00E764AD" w:rsidRPr="00C01DD6" w:rsidRDefault="00E764AD" w:rsidP="00E764AD">
                            <w:pPr>
                              <w:jc w:val="center"/>
                              <w:rPr>
                                <w:lang w:val="fr-CH"/>
                              </w:rPr>
                            </w:pPr>
                            <w:proofErr w:type="gramStart"/>
                            <w:r>
                              <w:rPr>
                                <w:lang w:val="fr-CH"/>
                              </w:rPr>
                              <w:t>composer</w:t>
                            </w:r>
                            <w:proofErr w:type="gramEnd"/>
                            <w:r>
                              <w:rPr>
                                <w:lang w:val="fr-CH"/>
                              </w:rPr>
                              <w:t xml:space="preserve"> </w:t>
                            </w:r>
                            <w:proofErr w:type="spellStart"/>
                            <w:r>
                              <w:rPr>
                                <w:lang w:val="fr-CH"/>
                              </w:rPr>
                              <w:t>install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FEC02" id="Rectangle 47" o:spid="_x0000_s1037" style="position:absolute;left:0;text-align:left;margin-left:0;margin-top:.75pt;width:311.5pt;height:56.75pt;z-index:2517063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" fillcolor="white [3201]" strokecolor="#538135 [2409]" strokeweight="3pt">
                <v:textbox>
                  <w:txbxContent>
                    <w:p w14:paraId="293FEA5B" w14:textId="7921C889" w:rsidR="00E764AD" w:rsidRPr="00C01DD6" w:rsidRDefault="00E764AD" w:rsidP="00E764AD">
                      <w:pPr>
                        <w:jc w:val="center"/>
                        <w:rPr>
                          <w:lang w:val="fr-CH"/>
                        </w:rPr>
                      </w:pPr>
                      <w:proofErr w:type="gramStart"/>
                      <w:r>
                        <w:rPr>
                          <w:lang w:val="fr-CH"/>
                        </w:rPr>
                        <w:t>composer</w:t>
                      </w:r>
                      <w:proofErr w:type="gramEnd"/>
                      <w:r>
                        <w:rPr>
                          <w:lang w:val="fr-CH"/>
                        </w:rPr>
                        <w:t xml:space="preserve"> </w:t>
                      </w:r>
                      <w:proofErr w:type="spellStart"/>
                      <w:r>
                        <w:rPr>
                          <w:lang w:val="fr-CH"/>
                        </w:rPr>
                        <w:t>install</w:t>
                      </w:r>
                      <w:proofErr w:type="spellEnd"/>
                    </w:p>
                  </w:txbxContent>
                </v:textbox>
                <w10:wrap anchorx="margin"/>
              </v:rect>
            </w:pict>
          </mc:Fallback>
        </mc:AlternateContent>
      </w:r>
    </w:p>
    <w:p w14:paraId="1FF31B1A" w14:textId="78606581" w:rsidR="00C01DD6" w:rsidRPr="00C01DD6" w:rsidRDefault="00C01DD6" w:rsidP="00C01DD6">
      <w:pPr>
        <w:rPr>
          <w:lang w:val="fr-CH"/>
        </w:rPr>
      </w:pPr>
    </w:p>
    <w:p w14:paraId="321D0CCA" w14:textId="35C8C7A8" w:rsidR="002D22E4" w:rsidRDefault="002D22E4" w:rsidP="002D22E4">
      <w:pPr>
        <w:rPr>
          <w:lang w:val="fr-CH"/>
        </w:rPr>
      </w:pPr>
    </w:p>
    <w:p w14:paraId="5E0B9063" w14:textId="77777777" w:rsidR="00E764AD" w:rsidRDefault="00E764AD" w:rsidP="002D22E4">
      <w:pPr>
        <w:rPr>
          <w:lang w:val="fr-CH"/>
        </w:rPr>
      </w:pPr>
    </w:p>
    <w:p w14:paraId="62BD5ACE" w14:textId="77777777" w:rsidR="00E764AD" w:rsidRDefault="00E764AD" w:rsidP="002D22E4">
      <w:pPr>
        <w:rPr>
          <w:lang w:val="fr-CH"/>
        </w:rPr>
      </w:pPr>
    </w:p>
    <w:p w14:paraId="7D47E628" w14:textId="72A054F1" w:rsidR="002D22E4" w:rsidRPr="00731D3C" w:rsidRDefault="00C01DD6" w:rsidP="00477843">
      <w:pPr>
        <w:ind w:left="708"/>
      </w:pPr>
      <w:r>
        <w:rPr>
          <w:noProof/>
          <w:lang w:val="fr-CH"/>
        </w:rPr>
        <mc:AlternateContent>
          <mc:Choice Requires="wps">
            <w:drawing>
              <wp:anchor distT="0" distB="0" distL="114300" distR="114300" simplePos="0" relativeHeight="251697152" behindDoc="0" locked="0" layoutInCell="1" allowOverlap="1" wp14:anchorId="374DB993" wp14:editId="0B6D3108">
                <wp:simplePos x="0" y="0"/>
                <wp:positionH relativeFrom="margin">
                  <wp:align>center</wp:align>
                </wp:positionH>
                <wp:positionV relativeFrom="paragraph">
                  <wp:posOffset>33655</wp:posOffset>
                </wp:positionV>
                <wp:extent cx="3956050" cy="720725"/>
                <wp:effectExtent l="19050" t="19050" r="25400" b="22225"/>
                <wp:wrapNone/>
                <wp:docPr id="1" name="Rectangle 1"/>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C1390DA" w14:textId="6B7761EB" w:rsidR="00C01DD6" w:rsidRPr="00C01DD6" w:rsidRDefault="00C01DD6" w:rsidP="00C01DD6">
                            <w:pPr>
                              <w:jc w:val="center"/>
                              <w:rPr>
                                <w:lang w:val="fr-CH"/>
                              </w:rPr>
                            </w:pPr>
                            <w:proofErr w:type="spellStart"/>
                            <w:proofErr w:type="gramStart"/>
                            <w:r w:rsidRPr="00C01DD6">
                              <w:rPr>
                                <w:lang w:val="fr-CH"/>
                              </w:rPr>
                              <w:t>php</w:t>
                            </w:r>
                            <w:proofErr w:type="spellEnd"/>
                            <w:proofErr w:type="gramEnd"/>
                            <w:r w:rsidRPr="00C01DD6">
                              <w:rPr>
                                <w:lang w:val="fr-CH"/>
                              </w:rPr>
                              <w:t xml:space="preserve"> -S localhost :8000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DB993" id="Rectangle 1" o:spid="_x0000_s1038" style="position:absolute;left:0;text-align:left;margin-left:0;margin-top:2.65pt;width:311.5pt;height:56.75pt;z-index:2516971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" fillcolor="white [3201]" strokecolor="#538135 [2409]" strokeweight="3pt">
                <v:textbox>
                  <w:txbxContent>
                    <w:p w14:paraId="0C1390DA" w14:textId="6B7761EB" w:rsidR="00C01DD6" w:rsidRPr="00C01DD6" w:rsidRDefault="00C01DD6" w:rsidP="00C01DD6">
                      <w:pPr>
                        <w:jc w:val="center"/>
                        <w:rPr>
                          <w:lang w:val="fr-CH"/>
                        </w:rPr>
                      </w:pPr>
                      <w:proofErr w:type="spellStart"/>
                      <w:proofErr w:type="gramStart"/>
                      <w:r w:rsidRPr="00C01DD6">
                        <w:rPr>
                          <w:lang w:val="fr-CH"/>
                        </w:rPr>
                        <w:t>php</w:t>
                      </w:r>
                      <w:proofErr w:type="spellEnd"/>
                      <w:proofErr w:type="gramEnd"/>
                      <w:r w:rsidRPr="00C01DD6">
                        <w:rPr>
                          <w:lang w:val="fr-CH"/>
                        </w:rPr>
                        <w:t xml:space="preserve"> -S localhost :8000</w:t>
                      </w:r>
                    </w:p>
                  </w:txbxContent>
                </v:textbox>
                <w10:wrap anchorx="margin"/>
              </v:rect>
            </w:pict>
          </mc:Fallback>
        </mc:AlternateContent>
      </w:r>
    </w:p>
    <w:p w14:paraId="2FCE3EBC" w14:textId="77777777" w:rsidR="0035234B" w:rsidRDefault="0035234B">
      <w:pPr>
        <w:rPr>
          <w:bCs/>
          <w:szCs w:val="14"/>
        </w:rPr>
      </w:pPr>
    </w:p>
    <w:p w14:paraId="01075855" w14:textId="77777777" w:rsidR="00C01DD6" w:rsidRDefault="00C01DD6">
      <w:pPr>
        <w:rPr>
          <w:bCs/>
          <w:szCs w:val="14"/>
        </w:rPr>
      </w:pPr>
    </w:p>
    <w:p w14:paraId="19810198" w14:textId="77777777" w:rsidR="00C01DD6" w:rsidRDefault="00C01DD6">
      <w:pPr>
        <w:rPr>
          <w:bCs/>
          <w:szCs w:val="14"/>
        </w:rPr>
      </w:pPr>
    </w:p>
    <w:p w14:paraId="0D866EB4" w14:textId="4ABF9D62" w:rsidR="00C01DD6" w:rsidRDefault="00C01DD6">
      <w:pPr>
        <w:rPr>
          <w:bCs/>
          <w:szCs w:val="14"/>
        </w:rPr>
      </w:pPr>
    </w:p>
    <w:p w14:paraId="53E41554" w14:textId="77777777" w:rsidR="00C01DD6" w:rsidRDefault="00C01DD6">
      <w:pPr>
        <w:rPr>
          <w:bCs/>
          <w:szCs w:val="14"/>
        </w:rPr>
      </w:pPr>
    </w:p>
    <w:p w14:paraId="04E70002" w14:textId="46BCEB10" w:rsidR="00C01DD6" w:rsidRDefault="00C01DD6">
      <w:pPr>
        <w:rPr>
          <w:bCs/>
          <w:szCs w:val="14"/>
        </w:rPr>
      </w:pPr>
      <w:r>
        <w:rPr>
          <w:bCs/>
          <w:szCs w:val="14"/>
        </w:rPr>
        <w:t xml:space="preserve">Ensuite lancer dans un navigateur </w:t>
      </w:r>
    </w:p>
    <w:p w14:paraId="465AF398" w14:textId="77777777" w:rsidR="00FE7095" w:rsidRDefault="00FE7095">
      <w:pPr>
        <w:rPr>
          <w:bCs/>
          <w:szCs w:val="14"/>
        </w:rPr>
      </w:pPr>
    </w:p>
    <w:p w14:paraId="6F4669AC" w14:textId="1A861E55" w:rsidR="00FE7095" w:rsidRDefault="00FE7095">
      <w:pPr>
        <w:rPr>
          <w:bCs/>
          <w:szCs w:val="14"/>
        </w:rPr>
      </w:pPr>
      <w:r>
        <w:rPr>
          <w:noProof/>
          <w:lang w:val="fr-CH"/>
        </w:rPr>
        <mc:AlternateContent>
          <mc:Choice Requires="wps">
            <w:drawing>
              <wp:anchor distT="0" distB="0" distL="114300" distR="114300" simplePos="0" relativeHeight="251699200" behindDoc="0" locked="0" layoutInCell="1" allowOverlap="1" wp14:anchorId="257A77D6" wp14:editId="26465190">
                <wp:simplePos x="0" y="0"/>
                <wp:positionH relativeFrom="margin">
                  <wp:align>center</wp:align>
                </wp:positionH>
                <wp:positionV relativeFrom="paragraph">
                  <wp:posOffset>35560</wp:posOffset>
                </wp:positionV>
                <wp:extent cx="3956050" cy="720725"/>
                <wp:effectExtent l="19050" t="19050" r="25400" b="22225"/>
                <wp:wrapNone/>
                <wp:docPr id="2" name="Rectangle 2"/>
                <wp:cNvGraphicFramePr/>
                <a:graphic xmlns:a="http://schemas.openxmlformats.org/drawingml/2006/main">
                  <a:graphicData uri="http://schemas.microsoft.com/office/word/2010/wordprocessingShape">
                    <wps:wsp>
                      <wps:cNvSpPr/>
                      <wps:spPr>
                        <a:xfrm>
                          <a:off x="0" y="0"/>
                          <a:ext cx="3956050" cy="720725"/>
                        </a:xfrm>
                        <a:prstGeom prst="rect">
                          <a:avLst/>
                        </a:prstGeom>
                        <a:ln w="38100">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545DC50" w14:textId="23E3BE3E" w:rsidR="00C01DD6" w:rsidRPr="00C01DD6" w:rsidRDefault="00C01DD6" w:rsidP="00C01DD6">
                            <w:pPr>
                              <w:jc w:val="center"/>
                              <w:rPr>
                                <w:lang w:val="fr-CH"/>
                              </w:rPr>
                            </w:pPr>
                            <w:proofErr w:type="gramStart"/>
                            <w:r w:rsidRPr="00C01DD6">
                              <w:rPr>
                                <w:lang w:val="fr-CH"/>
                              </w:rPr>
                              <w:t>http:\\localhost:</w:t>
                            </w:r>
                            <w:proofErr w:type="gramEnd"/>
                            <w:r w:rsidRPr="00C01DD6">
                              <w:rPr>
                                <w:lang w:val="fr-CH"/>
                              </w:rPr>
                              <w:t>8000\?action=</w:t>
                            </w:r>
                            <w:proofErr w:type="spellStart"/>
                            <w:r w:rsidRPr="00C01DD6">
                              <w:rPr>
                                <w:lang w:val="fr-CH"/>
                              </w:rPr>
                              <w:t>unittests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A77D6" id="Rectangle 2" o:spid="_x0000_s1039" style="position:absolute;left:0;text-align:left;margin-left:0;margin-top:2.8pt;width:311.5pt;height:56.75pt;z-index:2516992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" fillcolor="white [3201]" strokecolor="#538135 [2409]" strokeweight="3pt">
                <v:textbox>
                  <w:txbxContent>
                    <w:p w14:paraId="5545DC50" w14:textId="23E3BE3E" w:rsidR="00C01DD6" w:rsidRPr="00C01DD6" w:rsidRDefault="00C01DD6" w:rsidP="00C01DD6">
                      <w:pPr>
                        <w:jc w:val="center"/>
                        <w:rPr>
                          <w:lang w:val="fr-CH"/>
                        </w:rPr>
                      </w:pPr>
                      <w:proofErr w:type="gramStart"/>
                      <w:r w:rsidRPr="00C01DD6">
                        <w:rPr>
                          <w:lang w:val="fr-CH"/>
                        </w:rPr>
                        <w:t>http:\\localhost:</w:t>
                      </w:r>
                      <w:proofErr w:type="gramEnd"/>
                      <w:r w:rsidRPr="00C01DD6">
                        <w:rPr>
                          <w:lang w:val="fr-CH"/>
                        </w:rPr>
                        <w:t>8000\?action=</w:t>
                      </w:r>
                      <w:proofErr w:type="spellStart"/>
                      <w:r w:rsidRPr="00C01DD6">
                        <w:rPr>
                          <w:lang w:val="fr-CH"/>
                        </w:rPr>
                        <w:t>unittests</w:t>
                      </w:r>
                      <w:proofErr w:type="spellEnd"/>
                    </w:p>
                  </w:txbxContent>
                </v:textbox>
                <w10:wrap anchorx="margin"/>
              </v:rect>
            </w:pict>
          </mc:Fallback>
        </mc:AlternateContent>
      </w:r>
    </w:p>
    <w:p w14:paraId="68ED6203" w14:textId="77777777" w:rsidR="00FE7095" w:rsidRDefault="00FE7095">
      <w:pPr>
        <w:rPr>
          <w:bCs/>
          <w:szCs w:val="14"/>
        </w:rPr>
      </w:pPr>
    </w:p>
    <w:p w14:paraId="741A1051" w14:textId="77777777" w:rsidR="00FE7095" w:rsidRDefault="00FE7095">
      <w:pPr>
        <w:rPr>
          <w:bCs/>
          <w:szCs w:val="14"/>
        </w:rPr>
      </w:pPr>
    </w:p>
    <w:p w14:paraId="38DD445D" w14:textId="77777777" w:rsidR="00FE7095" w:rsidRDefault="00FE7095">
      <w:pPr>
        <w:rPr>
          <w:bCs/>
          <w:szCs w:val="14"/>
        </w:rPr>
      </w:pPr>
    </w:p>
    <w:p w14:paraId="2B6D6BBF" w14:textId="1D575F27" w:rsidR="00AB1417" w:rsidRDefault="00AB1417">
      <w:pPr>
        <w:jc w:val="left"/>
        <w:rPr>
          <w:bCs/>
          <w:szCs w:val="14"/>
        </w:rPr>
      </w:pPr>
      <w:r>
        <w:rPr>
          <w:bCs/>
          <w:szCs w:val="14"/>
        </w:rPr>
        <w:br w:type="page"/>
      </w:r>
    </w:p>
    <w:p w14:paraId="777B4DF2" w14:textId="21FB8791" w:rsidR="00D12E27" w:rsidRDefault="00F7777F" w:rsidP="00D12E27">
      <w:pPr>
        <w:pStyle w:val="Titre3"/>
      </w:pPr>
      <w:bookmarkStart w:id="64" w:name="_Configurer_l’adresse_email"/>
      <w:bookmarkStart w:id="65" w:name="_Toc168046950"/>
      <w:bookmarkEnd w:id="64"/>
      <w:r>
        <w:lastRenderedPageBreak/>
        <w:t xml:space="preserve">Configurer l’adresse </w:t>
      </w:r>
      <w:proofErr w:type="gramStart"/>
      <w:r>
        <w:t>mail</w:t>
      </w:r>
      <w:proofErr w:type="gramEnd"/>
      <w:r>
        <w:t xml:space="preserve"> « ADMIN »</w:t>
      </w:r>
      <w:bookmarkEnd w:id="65"/>
    </w:p>
    <w:p w14:paraId="6A48EB0F" w14:textId="5CE63410" w:rsidR="00D12E27" w:rsidRDefault="00D12E27" w:rsidP="00D12E27"/>
    <w:p w14:paraId="7D04FB81" w14:textId="72E07F8C" w:rsidR="00F7777F" w:rsidRDefault="00F7777F" w:rsidP="00F7777F">
      <w:pPr>
        <w:pStyle w:val="Titre4"/>
        <w:rPr>
          <w:b/>
          <w:bCs/>
          <w:i w:val="0"/>
          <w:iCs/>
          <w:u w:val="none"/>
        </w:rPr>
      </w:pPr>
      <w:r w:rsidRPr="00F7777F">
        <w:rPr>
          <w:b/>
          <w:bCs/>
          <w:i w:val="0"/>
          <w:iCs/>
          <w:u w:val="none"/>
        </w:rPr>
        <w:t>Activer la validation en deux étapes</w:t>
      </w:r>
    </w:p>
    <w:p w14:paraId="225B3792" w14:textId="77777777" w:rsidR="00F7777F" w:rsidRPr="00F7777F" w:rsidRDefault="00F7777F" w:rsidP="00F7777F"/>
    <w:p w14:paraId="4331809E" w14:textId="77777777" w:rsidR="00F7777F" w:rsidRDefault="00F7777F" w:rsidP="00F7777F">
      <w:r>
        <w:t>Accédez à votre compte Google :</w:t>
      </w:r>
    </w:p>
    <w:p w14:paraId="5D2017DF" w14:textId="77777777" w:rsidR="00F7777F" w:rsidRDefault="00F7777F" w:rsidP="00F7777F"/>
    <w:p w14:paraId="3340A41F" w14:textId="77777777" w:rsidR="00F7777F" w:rsidRDefault="00F7777F" w:rsidP="00F7777F">
      <w:pPr>
        <w:pStyle w:val="Paragraphedeliste"/>
        <w:numPr>
          <w:ilvl w:val="0"/>
          <w:numId w:val="44"/>
        </w:numPr>
      </w:pPr>
      <w:r>
        <w:t>Connectez-vous à votre compte Google.</w:t>
      </w:r>
    </w:p>
    <w:p w14:paraId="34FD29B0" w14:textId="77777777" w:rsidR="00F7777F" w:rsidRDefault="00F7777F" w:rsidP="00F7777F">
      <w:pPr>
        <w:pStyle w:val="Paragraphedeliste"/>
      </w:pPr>
    </w:p>
    <w:p w14:paraId="51E5187F" w14:textId="77777777" w:rsidR="00F7777F" w:rsidRDefault="00F7777F" w:rsidP="00F7777F">
      <w:pPr>
        <w:pStyle w:val="Paragraphedeliste"/>
        <w:numPr>
          <w:ilvl w:val="0"/>
          <w:numId w:val="44"/>
        </w:numPr>
      </w:pPr>
      <w:r>
        <w:t>Accédez à la sécurité :</w:t>
      </w:r>
    </w:p>
    <w:p w14:paraId="5CE994CE" w14:textId="77777777" w:rsidR="00F7777F" w:rsidRDefault="00F7777F" w:rsidP="00F7777F"/>
    <w:p w14:paraId="4A7779B5" w14:textId="75396A95" w:rsidR="00F7777F" w:rsidRDefault="00F7777F" w:rsidP="00383645">
      <w:pPr>
        <w:pStyle w:val="Paragraphedeliste"/>
        <w:numPr>
          <w:ilvl w:val="0"/>
          <w:numId w:val="44"/>
        </w:numPr>
      </w:pPr>
      <w:r>
        <w:t>Dans la barre latérale gauche, cliquez sur "Sécurité". Activer la validation en deux étapes :</w:t>
      </w:r>
    </w:p>
    <w:p w14:paraId="6484EF7D" w14:textId="77777777" w:rsidR="00F7777F" w:rsidRDefault="00F7777F" w:rsidP="00F7777F"/>
    <w:p w14:paraId="3B012ABB" w14:textId="77777777" w:rsidR="00F7777F" w:rsidRDefault="00F7777F" w:rsidP="00431F67">
      <w:pPr>
        <w:pStyle w:val="Paragraphedeliste"/>
        <w:numPr>
          <w:ilvl w:val="0"/>
          <w:numId w:val="44"/>
        </w:numPr>
      </w:pPr>
      <w:r>
        <w:t>Sous "Connexion à Google", trouvez "Validation en deux étapes".</w:t>
      </w:r>
    </w:p>
    <w:p w14:paraId="36D10CB8" w14:textId="77777777" w:rsidR="00F7777F" w:rsidRDefault="00F7777F" w:rsidP="00F7777F">
      <w:pPr>
        <w:pStyle w:val="Paragraphedeliste"/>
      </w:pPr>
    </w:p>
    <w:p w14:paraId="0D0F10E9" w14:textId="62DC5DA3" w:rsidR="00F7777F" w:rsidRDefault="00F7777F" w:rsidP="00431F67">
      <w:pPr>
        <w:pStyle w:val="Paragraphedeliste"/>
        <w:numPr>
          <w:ilvl w:val="0"/>
          <w:numId w:val="44"/>
        </w:numPr>
      </w:pPr>
      <w:r>
        <w:t>Assurez-vous qu'elle est activée. Si ce n'est pas le cas, suivez les instructions pour l'activer.</w:t>
      </w:r>
    </w:p>
    <w:p w14:paraId="417A8A57" w14:textId="77777777" w:rsidR="00F7777F" w:rsidRDefault="00F7777F" w:rsidP="00F7777F"/>
    <w:p w14:paraId="16086701" w14:textId="1B7C2975" w:rsidR="00F7777F" w:rsidRDefault="00F7777F" w:rsidP="00F7777F">
      <w:pPr>
        <w:pStyle w:val="Titre4"/>
        <w:rPr>
          <w:b/>
          <w:bCs/>
          <w:i w:val="0"/>
          <w:iCs/>
          <w:u w:val="none"/>
        </w:rPr>
      </w:pPr>
      <w:r w:rsidRPr="00F7777F">
        <w:rPr>
          <w:b/>
          <w:bCs/>
          <w:i w:val="0"/>
          <w:iCs/>
          <w:u w:val="none"/>
        </w:rPr>
        <w:t>Créer un mot de passe d'application</w:t>
      </w:r>
    </w:p>
    <w:p w14:paraId="37A9590B" w14:textId="77777777" w:rsidR="00F7777F" w:rsidRPr="00F7777F" w:rsidRDefault="00F7777F" w:rsidP="00F7777F"/>
    <w:p w14:paraId="5B645938" w14:textId="77777777" w:rsidR="00F7777F" w:rsidRDefault="00F7777F" w:rsidP="00F7777F">
      <w:r>
        <w:t>Accédez aux mots de passe des applications :</w:t>
      </w:r>
    </w:p>
    <w:p w14:paraId="33BF9A9A" w14:textId="77777777" w:rsidR="00F7777F" w:rsidRDefault="00F7777F" w:rsidP="00F7777F"/>
    <w:p w14:paraId="589AD6F1" w14:textId="77777777" w:rsidR="00F7777F" w:rsidRDefault="00F7777F" w:rsidP="00F7777F">
      <w:pPr>
        <w:pStyle w:val="Paragraphedeliste"/>
        <w:numPr>
          <w:ilvl w:val="0"/>
          <w:numId w:val="45"/>
        </w:numPr>
      </w:pPr>
      <w:r>
        <w:t>Toujours sous la section "Sécurité" de votre compte Google, recherchez la section "Mots de passe des applications".</w:t>
      </w:r>
    </w:p>
    <w:p w14:paraId="30837964" w14:textId="77777777" w:rsidR="00F7777F" w:rsidRDefault="00F7777F" w:rsidP="00F7777F">
      <w:pPr>
        <w:pStyle w:val="Paragraphedeliste"/>
      </w:pPr>
    </w:p>
    <w:p w14:paraId="4734C2F4" w14:textId="77777777" w:rsidR="00F7777F" w:rsidRDefault="00F7777F" w:rsidP="00F7777F">
      <w:pPr>
        <w:pStyle w:val="Paragraphedeliste"/>
        <w:numPr>
          <w:ilvl w:val="0"/>
          <w:numId w:val="45"/>
        </w:numPr>
      </w:pPr>
      <w:r>
        <w:t>Cliquez sur "Mots de passe des applications" (vous devrez peut-être saisir à nouveau votre mot de passe pour confirmer votre identité).</w:t>
      </w:r>
    </w:p>
    <w:p w14:paraId="3EC88183" w14:textId="77777777" w:rsidR="00F7777F" w:rsidRDefault="00F7777F" w:rsidP="00F7777F">
      <w:pPr>
        <w:pStyle w:val="Paragraphedeliste"/>
      </w:pPr>
    </w:p>
    <w:p w14:paraId="046C0355" w14:textId="77777777" w:rsidR="00F7777F" w:rsidRDefault="00F7777F" w:rsidP="00F7777F">
      <w:pPr>
        <w:pStyle w:val="Paragraphedeliste"/>
      </w:pPr>
    </w:p>
    <w:p w14:paraId="4E27D797" w14:textId="77777777" w:rsidR="00F7777F" w:rsidRDefault="00F7777F" w:rsidP="00F7777F">
      <w:pPr>
        <w:pStyle w:val="Paragraphedeliste"/>
        <w:numPr>
          <w:ilvl w:val="0"/>
          <w:numId w:val="45"/>
        </w:numPr>
      </w:pPr>
      <w:r>
        <w:t>Générer un mot de passe d'application :</w:t>
      </w:r>
    </w:p>
    <w:p w14:paraId="6986AA99" w14:textId="77777777" w:rsidR="00F7777F" w:rsidRDefault="00F7777F" w:rsidP="00F7777F"/>
    <w:p w14:paraId="6E4B9B40" w14:textId="77777777" w:rsidR="00F7777F" w:rsidRDefault="00F7777F" w:rsidP="00F7777F">
      <w:pPr>
        <w:pStyle w:val="Paragraphedeliste"/>
        <w:numPr>
          <w:ilvl w:val="0"/>
          <w:numId w:val="45"/>
        </w:numPr>
      </w:pPr>
      <w:r>
        <w:t>Dans la page "Mots de passe des applications", choisissez l'application et l'appareil pour lesquels vous voulez générer le mot de passe. Par exemple, choisissez "Autre (personnalisé)" et nommez votre application (ex : "</w:t>
      </w:r>
      <w:proofErr w:type="spellStart"/>
      <w:r>
        <w:t>PHPMailer</w:t>
      </w:r>
      <w:proofErr w:type="spellEnd"/>
      <w:r>
        <w:t>").</w:t>
      </w:r>
    </w:p>
    <w:p w14:paraId="43B1A86D" w14:textId="77777777" w:rsidR="00F7777F" w:rsidRDefault="00F7777F" w:rsidP="00F7777F">
      <w:pPr>
        <w:pStyle w:val="Paragraphedeliste"/>
      </w:pPr>
    </w:p>
    <w:p w14:paraId="43E1ACDE" w14:textId="77777777" w:rsidR="00F7777F" w:rsidRDefault="00F7777F" w:rsidP="00F7777F">
      <w:pPr>
        <w:pStyle w:val="Paragraphedeliste"/>
      </w:pPr>
    </w:p>
    <w:p w14:paraId="658FE720" w14:textId="77777777" w:rsidR="00F7777F" w:rsidRDefault="00F7777F" w:rsidP="00F7777F">
      <w:pPr>
        <w:pStyle w:val="Paragraphedeliste"/>
        <w:numPr>
          <w:ilvl w:val="0"/>
          <w:numId w:val="45"/>
        </w:numPr>
      </w:pPr>
      <w:r>
        <w:t>Cliquez sur "Générer". Google fournira alors un mot de passe d'application.</w:t>
      </w:r>
    </w:p>
    <w:p w14:paraId="63AE6756" w14:textId="77777777" w:rsidR="00F7777F" w:rsidRPr="00F7777F" w:rsidRDefault="00F7777F" w:rsidP="00F7777F">
      <w:pPr>
        <w:rPr>
          <w:b/>
          <w:bCs/>
          <w:iCs/>
        </w:rPr>
      </w:pPr>
    </w:p>
    <w:p w14:paraId="5CA2A0A6" w14:textId="6F7E7A94" w:rsidR="00F7777F" w:rsidRDefault="00F7777F" w:rsidP="00F7777F">
      <w:pPr>
        <w:pStyle w:val="Titre4"/>
        <w:rPr>
          <w:b/>
          <w:bCs/>
          <w:i w:val="0"/>
          <w:iCs/>
          <w:u w:val="none"/>
        </w:rPr>
      </w:pPr>
      <w:r w:rsidRPr="00F7777F">
        <w:rPr>
          <w:b/>
          <w:bCs/>
          <w:i w:val="0"/>
          <w:iCs/>
          <w:u w:val="none"/>
        </w:rPr>
        <w:t xml:space="preserve">Utiliser le mot de passe d'application dans </w:t>
      </w:r>
      <w:proofErr w:type="spellStart"/>
      <w:r w:rsidRPr="00F7777F">
        <w:rPr>
          <w:b/>
          <w:bCs/>
          <w:i w:val="0"/>
          <w:iCs/>
          <w:u w:val="none"/>
        </w:rPr>
        <w:t>PHPMailer</w:t>
      </w:r>
      <w:proofErr w:type="spellEnd"/>
    </w:p>
    <w:p w14:paraId="77F3FA85" w14:textId="77777777" w:rsidR="00F7777F" w:rsidRPr="00F7777F" w:rsidRDefault="00F7777F" w:rsidP="00F7777F"/>
    <w:p w14:paraId="361ED759" w14:textId="0A65A575" w:rsidR="00835375" w:rsidRDefault="00F7777F" w:rsidP="00F7777F">
      <w:r>
        <w:t xml:space="preserve">Assurez-vous d'avoir installé </w:t>
      </w:r>
      <w:proofErr w:type="spellStart"/>
      <w:r>
        <w:t>PHPMailer</w:t>
      </w:r>
      <w:proofErr w:type="spellEnd"/>
      <w:r>
        <w:t xml:space="preserve"> via Composer ou en téléchargeant directement les fichiers. Ensuite, configurez </w:t>
      </w:r>
      <w:proofErr w:type="spellStart"/>
      <w:r>
        <w:t>PHPMailer</w:t>
      </w:r>
      <w:proofErr w:type="spellEnd"/>
      <w:r>
        <w:t xml:space="preserve"> avec les paramètres Gmail et le mot de passe d'application généré</w:t>
      </w:r>
      <w:r w:rsidR="00CE44CD">
        <w:t>.</w:t>
      </w:r>
    </w:p>
    <w:p w14:paraId="00BFFEA5" w14:textId="6CC08DC1" w:rsidR="00835375" w:rsidRDefault="00835375" w:rsidP="00F7777F">
      <w:r>
        <w:t xml:space="preserve">Créer un fichier </w:t>
      </w:r>
      <w:proofErr w:type="spellStart"/>
      <w:r>
        <w:t>credentials</w:t>
      </w:r>
      <w:proofErr w:type="spellEnd"/>
      <w:r>
        <w:t xml:space="preserve">-mail depuis </w:t>
      </w:r>
      <w:proofErr w:type="spellStart"/>
      <w:r>
        <w:t>example</w:t>
      </w:r>
      <w:proofErr w:type="spellEnd"/>
      <w:r>
        <w:t xml:space="preserve"> et ensuite insérer les informations dedans.</w:t>
      </w:r>
    </w:p>
    <w:p w14:paraId="7E1CC6E2" w14:textId="31397544" w:rsidR="00F25D43" w:rsidRDefault="00F25D43" w:rsidP="00F7777F"/>
    <w:p w14:paraId="37152227" w14:textId="6411EA93" w:rsidR="00FE7095" w:rsidRDefault="00FE7095" w:rsidP="00FE7095">
      <w:pPr>
        <w:pStyle w:val="Titre2"/>
        <w:jc w:val="center"/>
        <w:rPr>
          <w:i w:val="0"/>
          <w:iCs/>
          <w:u w:val="none"/>
          <w:lang w:val="fr-CH"/>
        </w:rPr>
      </w:pPr>
      <w:bookmarkStart w:id="66" w:name="_Toc165270397"/>
      <w:bookmarkStart w:id="67" w:name="_Toc168046951"/>
      <w:r w:rsidRPr="00070238">
        <w:rPr>
          <w:i w:val="0"/>
          <w:iCs/>
          <w:u w:val="none"/>
          <w:lang w:val="fr-CH"/>
        </w:rPr>
        <w:lastRenderedPageBreak/>
        <w:t xml:space="preserve">Points de design </w:t>
      </w:r>
      <w:commentRangeStart w:id="68"/>
      <w:r w:rsidRPr="00070238">
        <w:rPr>
          <w:i w:val="0"/>
          <w:iCs/>
          <w:u w:val="none"/>
          <w:lang w:val="fr-CH"/>
        </w:rPr>
        <w:t>spécifique</w:t>
      </w:r>
      <w:commentRangeEnd w:id="68"/>
      <w:r>
        <w:rPr>
          <w:rStyle w:val="Marquedecommentaire"/>
          <w:b w:val="0"/>
          <w:i w:val="0"/>
          <w:u w:val="none"/>
        </w:rPr>
        <w:commentReference w:id="68"/>
      </w:r>
      <w:bookmarkEnd w:id="66"/>
      <w:bookmarkEnd w:id="67"/>
    </w:p>
    <w:p w14:paraId="76AE35AC" w14:textId="03691FE4" w:rsidR="00D13E39" w:rsidRDefault="00F25D43" w:rsidP="00F25D43">
      <w:pPr>
        <w:pStyle w:val="Titre3"/>
        <w:rPr>
          <w:lang w:val="fr-CH"/>
        </w:rPr>
      </w:pPr>
      <w:bookmarkStart w:id="69" w:name="_Toc168046952"/>
      <w:proofErr w:type="spellStart"/>
      <w:r>
        <w:rPr>
          <w:lang w:val="fr-CH"/>
        </w:rPr>
        <w:t>Token</w:t>
      </w:r>
      <w:bookmarkEnd w:id="69"/>
      <w:proofErr w:type="spellEnd"/>
    </w:p>
    <w:p w14:paraId="0660D6CB" w14:textId="6EB4EA86" w:rsidR="00F25D43" w:rsidRDefault="00F25D43" w:rsidP="00F25D43">
      <w:pPr>
        <w:rPr>
          <w:lang w:val="fr-CH"/>
        </w:rPr>
      </w:pPr>
    </w:p>
    <w:p w14:paraId="08547CEB" w14:textId="2C3D93C7" w:rsidR="00F25D43" w:rsidRDefault="00F25D43" w:rsidP="00F25D43">
      <w:pPr>
        <w:rPr>
          <w:lang w:val="fr-CH"/>
        </w:rPr>
      </w:pPr>
      <w:r>
        <w:rPr>
          <w:lang w:val="fr-CH"/>
        </w:rPr>
        <w:t xml:space="preserve">Normalement ont inclus une nouvelle table qui stocke les </w:t>
      </w:r>
      <w:proofErr w:type="spellStart"/>
      <w:r>
        <w:rPr>
          <w:lang w:val="fr-CH"/>
        </w:rPr>
        <w:t>tokens</w:t>
      </w:r>
      <w:proofErr w:type="spellEnd"/>
      <w:r>
        <w:rPr>
          <w:lang w:val="fr-CH"/>
        </w:rPr>
        <w:t xml:space="preserve"> mais dans la base de données puisqu’on n’a pas besoin d’avoir un historique des </w:t>
      </w:r>
      <w:proofErr w:type="spellStart"/>
      <w:r>
        <w:rPr>
          <w:lang w:val="fr-CH"/>
        </w:rPr>
        <w:t>tokens</w:t>
      </w:r>
      <w:proofErr w:type="spellEnd"/>
      <w:r>
        <w:rPr>
          <w:lang w:val="fr-CH"/>
        </w:rPr>
        <w:t xml:space="preserve"> généré on préfèrera l’inclure dans la table </w:t>
      </w:r>
      <w:proofErr w:type="spellStart"/>
      <w:r>
        <w:rPr>
          <w:lang w:val="fr-CH"/>
        </w:rPr>
        <w:t>users</w:t>
      </w:r>
      <w:proofErr w:type="spellEnd"/>
      <w:r>
        <w:rPr>
          <w:lang w:val="fr-CH"/>
        </w:rPr>
        <w:t xml:space="preserve"> directement.</w:t>
      </w:r>
    </w:p>
    <w:p w14:paraId="5E6F61A6" w14:textId="77777777" w:rsidR="00F25D43" w:rsidRPr="00F25D43" w:rsidRDefault="00F25D43" w:rsidP="00F25D43">
      <w:pPr>
        <w:rPr>
          <w:lang w:val="fr-CH"/>
        </w:rPr>
      </w:pPr>
    </w:p>
    <w:p w14:paraId="33121FDF" w14:textId="77777777" w:rsidR="003211BD" w:rsidRDefault="00F25D43" w:rsidP="003211BD">
      <w:pPr>
        <w:keepNext/>
        <w:jc w:val="center"/>
      </w:pPr>
      <w:r>
        <w:rPr>
          <w:noProof/>
        </w:rPr>
        <w:drawing>
          <wp:inline distT="0" distB="0" distL="0" distR="0" wp14:anchorId="2BD64B6E" wp14:editId="5718958C">
            <wp:extent cx="1066800" cy="2171700"/>
            <wp:effectExtent l="38100" t="38100" r="38100" b="381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066800" cy="2171700"/>
                    </a:xfrm>
                    <a:prstGeom prst="rect">
                      <a:avLst/>
                    </a:prstGeom>
                    <a:ln w="38100">
                      <a:solidFill>
                        <a:schemeClr val="accent6">
                          <a:lumMod val="75000"/>
                        </a:schemeClr>
                      </a:solidFill>
                    </a:ln>
                  </pic:spPr>
                </pic:pic>
              </a:graphicData>
            </a:graphic>
          </wp:inline>
        </w:drawing>
      </w:r>
    </w:p>
    <w:p w14:paraId="6B2E8EB4" w14:textId="70FA347F" w:rsidR="008C29E6" w:rsidRDefault="003211BD" w:rsidP="003211BD">
      <w:pPr>
        <w:pStyle w:val="Lgende"/>
        <w:jc w:val="center"/>
        <w:rPr>
          <w:lang w:val="fr-CH"/>
        </w:rPr>
      </w:pPr>
      <w:r>
        <w:t xml:space="preserve">Figure </w:t>
      </w:r>
      <w:r>
        <w:fldChar w:fldCharType="begin"/>
      </w:r>
      <w:r>
        <w:instrText xml:space="preserve"> SEQ Figure \* ARABIC </w:instrText>
      </w:r>
      <w:r>
        <w:fldChar w:fldCharType="separate"/>
      </w:r>
      <w:r w:rsidR="00C3533A">
        <w:rPr>
          <w:noProof/>
        </w:rPr>
        <w:t>26</w:t>
      </w:r>
      <w:r>
        <w:fldChar w:fldCharType="end"/>
      </w:r>
      <w:r>
        <w:t xml:space="preserve"> Table </w:t>
      </w:r>
      <w:proofErr w:type="spellStart"/>
      <w:r>
        <w:t>users</w:t>
      </w:r>
      <w:proofErr w:type="spellEnd"/>
      <w:r>
        <w:t xml:space="preserve"> avec le </w:t>
      </w:r>
      <w:proofErr w:type="spellStart"/>
      <w:r>
        <w:t>token</w:t>
      </w:r>
      <w:proofErr w:type="spellEnd"/>
    </w:p>
    <w:p w14:paraId="0756214C" w14:textId="77777777" w:rsidR="00BE551F" w:rsidRDefault="00BE551F" w:rsidP="00BE551F">
      <w:pPr>
        <w:rPr>
          <w:lang w:val="fr-CH"/>
        </w:rPr>
      </w:pPr>
    </w:p>
    <w:p w14:paraId="2DE0AA82" w14:textId="4F55A2CF" w:rsidR="008C29E6" w:rsidRDefault="008C29E6" w:rsidP="008C29E6">
      <w:pPr>
        <w:pStyle w:val="Titre3"/>
        <w:rPr>
          <w:lang w:val="fr-CH"/>
        </w:rPr>
      </w:pPr>
      <w:bookmarkStart w:id="70" w:name="_Toc168046953"/>
      <w:proofErr w:type="spellStart"/>
      <w:r>
        <w:rPr>
          <w:lang w:val="fr-CH"/>
        </w:rPr>
        <w:t>PHPMailer</w:t>
      </w:r>
      <w:bookmarkEnd w:id="70"/>
      <w:proofErr w:type="spellEnd"/>
    </w:p>
    <w:p w14:paraId="614CDF81" w14:textId="77777777" w:rsidR="008C29E6" w:rsidRDefault="008C29E6" w:rsidP="008C29E6">
      <w:pPr>
        <w:rPr>
          <w:lang w:val="fr-CH"/>
        </w:rPr>
      </w:pPr>
    </w:p>
    <w:p w14:paraId="0A197D80" w14:textId="3478FEFC" w:rsidR="00E764AD" w:rsidRDefault="003C478B" w:rsidP="008C29E6">
      <w:pPr>
        <w:rPr>
          <w:lang w:val="fr-CH"/>
        </w:rPr>
      </w:pPr>
      <w:r>
        <w:rPr>
          <w:lang w:val="fr-CH"/>
        </w:rPr>
        <w:t xml:space="preserve">Lors de toute envois de mail pour </w:t>
      </w:r>
      <w:r w:rsidR="00E764AD">
        <w:rPr>
          <w:lang w:val="fr-CH"/>
        </w:rPr>
        <w:t>ce</w:t>
      </w:r>
      <w:r>
        <w:rPr>
          <w:lang w:val="fr-CH"/>
        </w:rPr>
        <w:t xml:space="preserve"> projet j’ai implémenter et utilisé </w:t>
      </w:r>
      <w:r w:rsidR="00BE551F">
        <w:rPr>
          <w:lang w:val="fr-CH"/>
        </w:rPr>
        <w:t xml:space="preserve">la librairie </w:t>
      </w:r>
      <w:proofErr w:type="spellStart"/>
      <w:r>
        <w:rPr>
          <w:lang w:val="fr-CH"/>
        </w:rPr>
        <w:t>PHPMailer</w:t>
      </w:r>
      <w:proofErr w:type="spellEnd"/>
      <w:r w:rsidR="00BE551F">
        <w:rPr>
          <w:lang w:val="fr-CH"/>
        </w:rPr>
        <w:t>.</w:t>
      </w:r>
      <w:r w:rsidR="00E764AD">
        <w:rPr>
          <w:lang w:val="fr-CH"/>
        </w:rPr>
        <w:t xml:space="preserve"> Elle permet grâce </w:t>
      </w:r>
      <w:proofErr w:type="spellStart"/>
      <w:r w:rsidR="00E764AD">
        <w:rPr>
          <w:lang w:val="fr-CH"/>
        </w:rPr>
        <w:t>a</w:t>
      </w:r>
      <w:proofErr w:type="spellEnd"/>
      <w:r w:rsidR="00E764AD">
        <w:rPr>
          <w:lang w:val="fr-CH"/>
        </w:rPr>
        <w:t xml:space="preserve"> un mot de passe d’application envoyer des mails depuis un mail choisi.</w:t>
      </w:r>
      <w:r w:rsidR="00BE551F">
        <w:rPr>
          <w:lang w:val="fr-CH"/>
        </w:rPr>
        <w:t xml:space="preserve"> </w:t>
      </w:r>
    </w:p>
    <w:p w14:paraId="0FA0A19D" w14:textId="3179009E" w:rsidR="003C478B" w:rsidRDefault="00BE551F" w:rsidP="008C29E6">
      <w:pPr>
        <w:rPr>
          <w:lang w:val="fr-CH"/>
        </w:rPr>
      </w:pPr>
      <w:r>
        <w:rPr>
          <w:lang w:val="fr-CH"/>
        </w:rPr>
        <w:t xml:space="preserve">Pour la configuration c’est </w:t>
      </w:r>
      <w:hyperlink w:anchor="_Configurer_l’adresse_email" w:history="1">
        <w:r w:rsidRPr="00BE551F">
          <w:rPr>
            <w:rStyle w:val="Lienhypertexte"/>
            <w:lang w:val="fr-CH"/>
          </w:rPr>
          <w:t>ici</w:t>
        </w:r>
      </w:hyperlink>
      <w:r>
        <w:rPr>
          <w:lang w:val="fr-CH"/>
        </w:rPr>
        <w:t xml:space="preserve">. </w:t>
      </w:r>
    </w:p>
    <w:p w14:paraId="05BA2AFE" w14:textId="77777777" w:rsidR="00E764AD" w:rsidRDefault="00E764AD" w:rsidP="008C29E6">
      <w:pPr>
        <w:rPr>
          <w:lang w:val="fr-CH"/>
        </w:rPr>
      </w:pPr>
    </w:p>
    <w:p w14:paraId="0507E488" w14:textId="6FAE3C4F" w:rsidR="00E764AD" w:rsidRDefault="00E764AD" w:rsidP="00E764AD">
      <w:pPr>
        <w:pStyle w:val="Titre3"/>
        <w:rPr>
          <w:lang w:val="fr-CH"/>
        </w:rPr>
      </w:pPr>
      <w:bookmarkStart w:id="71" w:name="_Toc168046954"/>
      <w:proofErr w:type="spellStart"/>
      <w:r>
        <w:rPr>
          <w:lang w:val="fr-CH"/>
        </w:rPr>
        <w:t>QRCode</w:t>
      </w:r>
      <w:bookmarkEnd w:id="71"/>
      <w:proofErr w:type="spellEnd"/>
    </w:p>
    <w:p w14:paraId="37DBD7A2" w14:textId="77777777" w:rsidR="00E764AD" w:rsidRDefault="00E764AD" w:rsidP="00E764AD">
      <w:pPr>
        <w:rPr>
          <w:lang w:val="fr-CH"/>
        </w:rPr>
      </w:pPr>
    </w:p>
    <w:p w14:paraId="0B6A761B" w14:textId="0EA03F69" w:rsidR="00E764AD" w:rsidRDefault="00E764AD" w:rsidP="00E764AD">
      <w:pPr>
        <w:rPr>
          <w:lang w:val="fr-CH"/>
        </w:rPr>
      </w:pPr>
      <w:r>
        <w:rPr>
          <w:lang w:val="fr-CH"/>
        </w:rPr>
        <w:t xml:space="preserve">Pour créer des </w:t>
      </w:r>
      <w:proofErr w:type="spellStart"/>
      <w:r>
        <w:rPr>
          <w:lang w:val="fr-CH"/>
        </w:rPr>
        <w:t>QRCode</w:t>
      </w:r>
      <w:proofErr w:type="spellEnd"/>
      <w:r>
        <w:rPr>
          <w:lang w:val="fr-CH"/>
        </w:rPr>
        <w:t xml:space="preserve"> dans l’application j’utilise une libraire qui me permet de créer des images qui sont des liens choisis en </w:t>
      </w:r>
      <w:proofErr w:type="spellStart"/>
      <w:r>
        <w:rPr>
          <w:lang w:val="fr-CH"/>
        </w:rPr>
        <w:t>QRCode</w:t>
      </w:r>
      <w:proofErr w:type="spellEnd"/>
      <w:r>
        <w:rPr>
          <w:lang w:val="fr-CH"/>
        </w:rPr>
        <w:t xml:space="preserve">. </w:t>
      </w:r>
      <w:r w:rsidR="00111E18">
        <w:rPr>
          <w:lang w:val="fr-CH"/>
        </w:rPr>
        <w:t xml:space="preserve">Ses images se retrouve dans un dossier </w:t>
      </w:r>
      <w:proofErr w:type="spellStart"/>
      <w:r w:rsidR="00111E18">
        <w:rPr>
          <w:lang w:val="fr-CH"/>
        </w:rPr>
        <w:t>qrcode</w:t>
      </w:r>
      <w:proofErr w:type="spellEnd"/>
      <w:r w:rsidR="00111E18">
        <w:rPr>
          <w:lang w:val="fr-CH"/>
        </w:rPr>
        <w:t xml:space="preserve"> et créer 2 images png. Cette </w:t>
      </w:r>
      <w:proofErr w:type="spellStart"/>
      <w:r w:rsidR="00111E18">
        <w:rPr>
          <w:lang w:val="fr-CH"/>
        </w:rPr>
        <w:t>function</w:t>
      </w:r>
      <w:proofErr w:type="spellEnd"/>
      <w:r w:rsidR="00111E18">
        <w:rPr>
          <w:lang w:val="fr-CH"/>
        </w:rPr>
        <w:t xml:space="preserve"> est utilisé seulement lorsqu’on affiche une feuille de match.</w:t>
      </w:r>
    </w:p>
    <w:p w14:paraId="7716BD24" w14:textId="0CB1486C" w:rsidR="00111E18" w:rsidRDefault="00111E18" w:rsidP="00E764AD">
      <w:pPr>
        <w:rPr>
          <w:noProof/>
          <w:lang w:val="fr-CH"/>
        </w:rPr>
      </w:pPr>
      <w:r>
        <w:rPr>
          <w:lang w:val="fr-CH"/>
        </w:rPr>
        <w:t xml:space="preserve">Exemple : </w:t>
      </w:r>
    </w:p>
    <w:p w14:paraId="63B6E186" w14:textId="77777777" w:rsidR="003211BD" w:rsidRDefault="00111E18" w:rsidP="003211BD">
      <w:pPr>
        <w:keepNext/>
        <w:jc w:val="center"/>
      </w:pPr>
      <w:r>
        <w:rPr>
          <w:noProof/>
          <w:lang w:val="fr-CH"/>
        </w:rPr>
        <w:drawing>
          <wp:inline distT="0" distB="0" distL="0" distR="0" wp14:anchorId="29BF26B6" wp14:editId="6EA9F2AA">
            <wp:extent cx="1257300" cy="1257300"/>
            <wp:effectExtent l="38100" t="38100" r="38100" b="3810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ln w="38100">
                      <a:solidFill>
                        <a:schemeClr val="accent6">
                          <a:lumMod val="75000"/>
                        </a:schemeClr>
                      </a:solidFill>
                    </a:ln>
                  </pic:spPr>
                </pic:pic>
              </a:graphicData>
            </a:graphic>
          </wp:inline>
        </w:drawing>
      </w:r>
    </w:p>
    <w:p w14:paraId="52E17361" w14:textId="6E036C31" w:rsidR="00111E18" w:rsidRPr="00E764AD" w:rsidRDefault="003211BD" w:rsidP="003211BD">
      <w:pPr>
        <w:pStyle w:val="Lgende"/>
        <w:jc w:val="center"/>
        <w:rPr>
          <w:lang w:val="fr-CH"/>
        </w:rPr>
      </w:pPr>
      <w:r>
        <w:t xml:space="preserve">Figure </w:t>
      </w:r>
      <w:r>
        <w:fldChar w:fldCharType="begin"/>
      </w:r>
      <w:r>
        <w:instrText xml:space="preserve"> SEQ Figure \* ARABIC </w:instrText>
      </w:r>
      <w:r>
        <w:fldChar w:fldCharType="separate"/>
      </w:r>
      <w:r w:rsidR="00C3533A">
        <w:rPr>
          <w:noProof/>
        </w:rPr>
        <w:t>27</w:t>
      </w:r>
      <w:r>
        <w:fldChar w:fldCharType="end"/>
      </w:r>
      <w:r>
        <w:t xml:space="preserve"> </w:t>
      </w:r>
      <w:proofErr w:type="spellStart"/>
      <w:r>
        <w:t>QRCode</w:t>
      </w:r>
      <w:proofErr w:type="spellEnd"/>
      <w:r>
        <w:t xml:space="preserve"> généré</w:t>
      </w:r>
    </w:p>
    <w:p w14:paraId="76EDC53B" w14:textId="77777777" w:rsidR="00BE551F" w:rsidRDefault="00BE551F" w:rsidP="008C29E6">
      <w:pPr>
        <w:rPr>
          <w:lang w:val="fr-CH"/>
        </w:rPr>
      </w:pPr>
    </w:p>
    <w:p w14:paraId="14085F05" w14:textId="77777777" w:rsidR="00BE551F" w:rsidRDefault="00BE551F" w:rsidP="008C29E6">
      <w:pPr>
        <w:rPr>
          <w:lang w:val="fr-CH"/>
        </w:rPr>
      </w:pPr>
    </w:p>
    <w:p w14:paraId="480BA5A0" w14:textId="77777777" w:rsidR="008C29E6" w:rsidRPr="008C29E6" w:rsidRDefault="008C29E6" w:rsidP="008C29E6">
      <w:pPr>
        <w:rPr>
          <w:lang w:val="fr-CH"/>
        </w:rPr>
      </w:pPr>
    </w:p>
    <w:p w14:paraId="575DCF4F" w14:textId="446159A2" w:rsidR="00F25D43" w:rsidRPr="00F25D43" w:rsidRDefault="00F25D43" w:rsidP="00F25D43">
      <w:pPr>
        <w:rPr>
          <w:lang w:val="fr-CH"/>
        </w:rPr>
      </w:pPr>
    </w:p>
    <w:p w14:paraId="3DD83817" w14:textId="514D7207" w:rsidR="00FE7095" w:rsidRPr="0027302B" w:rsidRDefault="00FE7095" w:rsidP="00FE7095">
      <w:pPr>
        <w:pStyle w:val="Titre2"/>
        <w:jc w:val="center"/>
        <w:rPr>
          <w:i w:val="0"/>
          <w:iCs/>
          <w:u w:val="none"/>
        </w:rPr>
      </w:pPr>
      <w:bookmarkStart w:id="72" w:name="_Toc165270399"/>
      <w:bookmarkStart w:id="73" w:name="_Toc168046955"/>
      <w:r w:rsidRPr="0027302B">
        <w:rPr>
          <w:i w:val="0"/>
          <w:iCs/>
          <w:u w:val="none"/>
        </w:rPr>
        <w:t>Déroulement</w:t>
      </w:r>
      <w:bookmarkEnd w:id="72"/>
      <w:bookmarkEnd w:id="73"/>
    </w:p>
    <w:p w14:paraId="2AECA5B2" w14:textId="2FF231B7" w:rsidR="00FE7095" w:rsidRPr="0067095E" w:rsidRDefault="00FE7095" w:rsidP="00FE7095">
      <w:pPr>
        <w:pStyle w:val="Titre3"/>
      </w:pPr>
      <w:bookmarkStart w:id="74" w:name="_Toc165270400"/>
      <w:bookmarkStart w:id="75" w:name="_Toc168046956"/>
      <w:commentRangeStart w:id="76"/>
      <w:r>
        <w:t>Sprints</w:t>
      </w:r>
      <w:commentRangeEnd w:id="76"/>
      <w:r>
        <w:rPr>
          <w:rStyle w:val="Marquedecommentaire"/>
          <w:b w:val="0"/>
        </w:rPr>
        <w:commentReference w:id="76"/>
      </w:r>
      <w:bookmarkEnd w:id="74"/>
      <w:bookmarkEnd w:id="75"/>
    </w:p>
    <w:p w14:paraId="539D6140" w14:textId="4806C1C6" w:rsidR="00FE7095" w:rsidRDefault="00FE7095" w:rsidP="00FE7095"/>
    <w:p w14:paraId="5CE0631E" w14:textId="66B5BB26" w:rsidR="00FE7095" w:rsidRPr="00B35D46" w:rsidRDefault="00744F7B" w:rsidP="00FE7095">
      <w:r>
        <w:t>J’ai reparti mon temps en 4 sprints et ici c’est l’endroit où je vais expliquer le déroulement.</w:t>
      </w:r>
    </w:p>
    <w:p w14:paraId="57A8A7F2" w14:textId="77777777" w:rsidR="00FE7095" w:rsidRDefault="00FE7095" w:rsidP="00FE7095">
      <w:pPr>
        <w:ind w:left="1134" w:hanging="774"/>
        <w:rPr>
          <w:b/>
          <w:bCs/>
          <w:i/>
          <w:iCs/>
          <w:color w:val="FF0000"/>
        </w:rPr>
      </w:pPr>
    </w:p>
    <w:p w14:paraId="7C3FC4A1" w14:textId="77777777" w:rsidR="00FE7095" w:rsidRDefault="00FE7095" w:rsidP="00FE7095">
      <w:pPr>
        <w:pStyle w:val="Titre4"/>
        <w:rPr>
          <w:b/>
          <w:bCs/>
          <w:i w:val="0"/>
          <w:iCs/>
          <w:u w:val="none"/>
        </w:rPr>
      </w:pPr>
      <w:r w:rsidRPr="00FE7095">
        <w:rPr>
          <w:b/>
          <w:bCs/>
          <w:i w:val="0"/>
          <w:iCs/>
          <w:u w:val="none"/>
        </w:rPr>
        <w:t>Sprint 1</w:t>
      </w:r>
    </w:p>
    <w:p w14:paraId="23EDCE3C" w14:textId="77777777" w:rsidR="006C75A1" w:rsidRPr="006C75A1" w:rsidRDefault="006C75A1" w:rsidP="006C75A1"/>
    <w:p w14:paraId="66E6A04B" w14:textId="4491CE26" w:rsidR="0071286A" w:rsidRDefault="0071286A" w:rsidP="0071286A">
      <w:r>
        <w:t>Lors de mon sprint 1 mes objectifs était :</w:t>
      </w:r>
    </w:p>
    <w:p w14:paraId="68B718C0" w14:textId="77777777" w:rsidR="0071286A" w:rsidRDefault="0071286A" w:rsidP="0071286A"/>
    <w:p w14:paraId="786677DD" w14:textId="4F800709" w:rsidR="0071286A" w:rsidRDefault="0071286A" w:rsidP="0071286A">
      <w:pPr>
        <w:pStyle w:val="Paragraphedeliste"/>
        <w:numPr>
          <w:ilvl w:val="0"/>
          <w:numId w:val="39"/>
        </w:numPr>
      </w:pPr>
      <w:r>
        <w:t xml:space="preserve">Finir la partie analyse du rapport points 1 et 2  </w:t>
      </w:r>
    </w:p>
    <w:p w14:paraId="0E114F3A" w14:textId="033D277E" w:rsidR="0071286A" w:rsidRDefault="0071286A" w:rsidP="0071286A">
      <w:pPr>
        <w:pStyle w:val="Paragraphedeliste"/>
        <w:numPr>
          <w:ilvl w:val="0"/>
          <w:numId w:val="39"/>
        </w:numPr>
      </w:pPr>
      <w:r>
        <w:t xml:space="preserve">Les user stories sont définis sur </w:t>
      </w:r>
      <w:proofErr w:type="spellStart"/>
      <w:r>
        <w:t>IceScrum</w:t>
      </w:r>
      <w:proofErr w:type="spellEnd"/>
      <w:r>
        <w:t xml:space="preserve">. Tests d’acceptance créer sur chaque </w:t>
      </w:r>
      <w:r w:rsidR="006C75A1">
        <w:t>user</w:t>
      </w:r>
      <w:r>
        <w:t xml:space="preserve"> stor</w:t>
      </w:r>
      <w:r w:rsidR="006C75A1">
        <w:t>ies</w:t>
      </w:r>
      <w:r>
        <w:t>.</w:t>
      </w:r>
    </w:p>
    <w:p w14:paraId="491913F3" w14:textId="77777777" w:rsidR="0071286A" w:rsidRDefault="0071286A" w:rsidP="0071286A">
      <w:pPr>
        <w:pStyle w:val="Paragraphedeliste"/>
        <w:numPr>
          <w:ilvl w:val="0"/>
          <w:numId w:val="39"/>
        </w:numPr>
      </w:pPr>
      <w:r>
        <w:t>Les sprints sont définis avec leurs objectifs</w:t>
      </w:r>
    </w:p>
    <w:p w14:paraId="5FF7DE65" w14:textId="7292B3E4" w:rsidR="0071286A" w:rsidRDefault="0071286A" w:rsidP="0071286A">
      <w:pPr>
        <w:pStyle w:val="Paragraphedeliste"/>
        <w:numPr>
          <w:ilvl w:val="0"/>
          <w:numId w:val="39"/>
        </w:numPr>
      </w:pPr>
      <w:r>
        <w:t xml:space="preserve">Details page, base de données et points spécifique des </w:t>
      </w:r>
      <w:r w:rsidR="00FF6EF6">
        <w:t>user</w:t>
      </w:r>
      <w:r>
        <w:t xml:space="preserve"> stories discutée avec chef de projet</w:t>
      </w:r>
    </w:p>
    <w:p w14:paraId="3453CBA8" w14:textId="77777777" w:rsidR="0071286A" w:rsidRDefault="0071286A" w:rsidP="0071286A"/>
    <w:p w14:paraId="084C7F32" w14:textId="37DBA4A9" w:rsidR="0071286A" w:rsidRDefault="0071286A" w:rsidP="0071286A">
      <w:r>
        <w:t xml:space="preserve">Puisque j’ai fait un sprint </w:t>
      </w:r>
      <w:proofErr w:type="spellStart"/>
      <w:r>
        <w:t>review</w:t>
      </w:r>
      <w:proofErr w:type="spellEnd"/>
      <w:r>
        <w:t xml:space="preserve"> avant la fin il y a eu des points qui </w:t>
      </w:r>
      <w:r w:rsidR="006C75A1">
        <w:t>doivent</w:t>
      </w:r>
      <w:r>
        <w:t xml:space="preserve"> être retouch</w:t>
      </w:r>
      <w:r w:rsidR="006C75A1">
        <w:t>é</w:t>
      </w:r>
      <w:r>
        <w:t>.</w:t>
      </w:r>
      <w:r w:rsidR="006C75A1">
        <w:t xml:space="preserve"> La partie analyse doit être modifié telles les maquettes, les tests d’acceptance mais en gros 90% a été fait. La discussion a été faites avec le prof lors de la Sprint </w:t>
      </w:r>
      <w:proofErr w:type="spellStart"/>
      <w:r w:rsidR="006C75A1">
        <w:t>Review</w:t>
      </w:r>
      <w:proofErr w:type="spellEnd"/>
      <w:r w:rsidR="006C75A1">
        <w:t xml:space="preserve"> 1. Mercredi 08.05.2024 doit être suffisant de terminer </w:t>
      </w:r>
      <w:r w:rsidR="00E36141">
        <w:t>toutes les modifications</w:t>
      </w:r>
      <w:r w:rsidR="006C75A1">
        <w:t xml:space="preserve"> à faire (ce mercredi était prévu pour </w:t>
      </w:r>
      <w:r w:rsidR="00994614">
        <w:t>ça</w:t>
      </w:r>
      <w:r w:rsidR="006C75A1">
        <w:t>)</w:t>
      </w:r>
    </w:p>
    <w:p w14:paraId="0B415462" w14:textId="77777777" w:rsidR="0071286A" w:rsidRPr="0071286A" w:rsidRDefault="0071286A" w:rsidP="0071286A"/>
    <w:p w14:paraId="4CC33F14" w14:textId="77777777" w:rsidR="00FE7095" w:rsidRPr="00657F63" w:rsidRDefault="00FE7095" w:rsidP="00FE7095">
      <w:pPr>
        <w:rPr>
          <w:b/>
          <w:color w:val="000000" w:themeColor="text1"/>
        </w:rPr>
      </w:pPr>
    </w:p>
    <w:p w14:paraId="34489B75" w14:textId="4C3392D8" w:rsidR="00FE7095" w:rsidRDefault="00FE7095" w:rsidP="00FE7095">
      <w:pPr>
        <w:pStyle w:val="Titre4"/>
        <w:rPr>
          <w:b/>
          <w:bCs/>
          <w:i w:val="0"/>
          <w:iCs/>
          <w:u w:val="none"/>
        </w:rPr>
      </w:pPr>
      <w:r w:rsidRPr="00FE7095">
        <w:rPr>
          <w:b/>
          <w:bCs/>
          <w:i w:val="0"/>
          <w:iCs/>
          <w:u w:val="none"/>
        </w:rPr>
        <w:t>Sprint 2</w:t>
      </w:r>
    </w:p>
    <w:p w14:paraId="0C3F35EB" w14:textId="77777777" w:rsidR="00080C0C" w:rsidRDefault="00080C0C" w:rsidP="00080C0C"/>
    <w:p w14:paraId="7670DE70" w14:textId="77777777" w:rsidR="00080C0C" w:rsidRDefault="00080C0C" w:rsidP="00080C0C">
      <w:r>
        <w:t>Lors de mon sprint 2, mes objectifs était :</w:t>
      </w:r>
    </w:p>
    <w:p w14:paraId="54B67844" w14:textId="77777777" w:rsidR="00080C0C" w:rsidRDefault="00080C0C" w:rsidP="00080C0C"/>
    <w:p w14:paraId="7B64EBE1" w14:textId="77777777" w:rsidR="00080C0C" w:rsidRDefault="00080C0C" w:rsidP="00080C0C">
      <w:pPr>
        <w:pStyle w:val="Paragraphedeliste"/>
        <w:numPr>
          <w:ilvl w:val="0"/>
          <w:numId w:val="43"/>
        </w:numPr>
      </w:pPr>
      <w:r>
        <w:t>D</w:t>
      </w:r>
      <w:r w:rsidRPr="00080C0C">
        <w:t>’implémenter « Authentification »</w:t>
      </w:r>
    </w:p>
    <w:p w14:paraId="25C7102A" w14:textId="77777777" w:rsidR="00080C0C" w:rsidRDefault="00080C0C" w:rsidP="00080C0C">
      <w:pPr>
        <w:pStyle w:val="Paragraphedeliste"/>
        <w:numPr>
          <w:ilvl w:val="0"/>
          <w:numId w:val="43"/>
        </w:numPr>
      </w:pPr>
      <w:r>
        <w:t>I</w:t>
      </w:r>
      <w:r w:rsidRPr="00080C0C">
        <w:t xml:space="preserve">mplémenter une page de « gestion d’utilisateurs » admin. </w:t>
      </w:r>
    </w:p>
    <w:p w14:paraId="5DC6C417" w14:textId="77777777" w:rsidR="00080C0C" w:rsidRDefault="00080C0C" w:rsidP="00080C0C">
      <w:pPr>
        <w:pStyle w:val="Paragraphedeliste"/>
        <w:numPr>
          <w:ilvl w:val="0"/>
          <w:numId w:val="43"/>
        </w:numPr>
      </w:pPr>
      <w:r>
        <w:t>S</w:t>
      </w:r>
      <w:r w:rsidRPr="00080C0C">
        <w:t xml:space="preserve">tories « Marquage » en plus. </w:t>
      </w:r>
    </w:p>
    <w:p w14:paraId="4CA064A1" w14:textId="434589DD" w:rsidR="00080C0C" w:rsidRDefault="00080C0C" w:rsidP="00080C0C">
      <w:pPr>
        <w:pStyle w:val="Paragraphedeliste"/>
        <w:numPr>
          <w:ilvl w:val="0"/>
          <w:numId w:val="43"/>
        </w:numPr>
      </w:pPr>
      <w:r w:rsidRPr="00080C0C">
        <w:t>Effectuer des tests sur ses fonctionnalités pour pouvoir les validées.</w:t>
      </w:r>
      <w:r>
        <w:t xml:space="preserve"> </w:t>
      </w:r>
    </w:p>
    <w:p w14:paraId="535F7E64" w14:textId="77777777" w:rsidR="00080C0C" w:rsidRDefault="00080C0C" w:rsidP="00080C0C"/>
    <w:p w14:paraId="075AA444" w14:textId="6E3F05B6" w:rsidR="00C962B5" w:rsidRDefault="00C962B5" w:rsidP="00080C0C">
      <w:proofErr w:type="gramStart"/>
      <w:r>
        <w:t>Au final</w:t>
      </w:r>
      <w:proofErr w:type="gramEnd"/>
      <w:r>
        <w:t xml:space="preserve"> : </w:t>
      </w:r>
    </w:p>
    <w:p w14:paraId="42CC27D0" w14:textId="77777777" w:rsidR="00C962B5" w:rsidRDefault="00C962B5" w:rsidP="00080C0C"/>
    <w:p w14:paraId="3F30F246" w14:textId="46BDB8A7" w:rsidR="00C962B5" w:rsidRDefault="00C962B5" w:rsidP="00080C0C">
      <w:r>
        <w:t>J’ai pu finir l’Authentification et valider cette story.</w:t>
      </w:r>
    </w:p>
    <w:p w14:paraId="49079710" w14:textId="3D52AF79" w:rsidR="001A0BFF" w:rsidRDefault="001A0BFF" w:rsidP="00080C0C">
      <w:r>
        <w:t>Gestion des comptes n’a pas été valider.</w:t>
      </w:r>
    </w:p>
    <w:p w14:paraId="51797205" w14:textId="3C1AB318" w:rsidR="001A0BFF" w:rsidRDefault="001A0BFF" w:rsidP="00080C0C">
      <w:r>
        <w:t>Marquage n’a pas pu être finie.</w:t>
      </w:r>
    </w:p>
    <w:p w14:paraId="010A7968" w14:textId="77777777" w:rsidR="00994614" w:rsidRDefault="00994614" w:rsidP="00080C0C"/>
    <w:tbl>
      <w:tblPr>
        <w:tblStyle w:val="Grilledutableau"/>
        <w:tblW w:w="0" w:type="auto"/>
        <w:tblLook w:val="04A0" w:firstRow="1" w:lastRow="0" w:firstColumn="1" w:lastColumn="0" w:noHBand="0" w:noVBand="1"/>
      </w:tblPr>
      <w:tblGrid>
        <w:gridCol w:w="3020"/>
        <w:gridCol w:w="3020"/>
        <w:gridCol w:w="3020"/>
      </w:tblGrid>
      <w:tr w:rsidR="00C962B5" w14:paraId="4DFF9212" w14:textId="77777777" w:rsidTr="00C962B5">
        <w:trPr>
          <w:trHeight w:val="409"/>
        </w:trPr>
        <w:tc>
          <w:tcPr>
            <w:tcW w:w="3020" w:type="dxa"/>
            <w:shd w:val="clear" w:color="auto" w:fill="92D050"/>
          </w:tcPr>
          <w:p w14:paraId="410E176A" w14:textId="11F11179" w:rsidR="00C962B5" w:rsidRDefault="00C962B5" w:rsidP="00C962B5">
            <w:pPr>
              <w:jc w:val="center"/>
            </w:pPr>
            <w:r>
              <w:t>Authentification</w:t>
            </w:r>
          </w:p>
        </w:tc>
        <w:tc>
          <w:tcPr>
            <w:tcW w:w="3020" w:type="dxa"/>
            <w:shd w:val="clear" w:color="auto" w:fill="FFC000"/>
          </w:tcPr>
          <w:p w14:paraId="54A5200A" w14:textId="60ABB151" w:rsidR="00C962B5" w:rsidRDefault="00C962B5" w:rsidP="00C962B5">
            <w:pPr>
              <w:jc w:val="center"/>
            </w:pPr>
            <w:r>
              <w:t>Gestion des comptes</w:t>
            </w:r>
          </w:p>
        </w:tc>
        <w:tc>
          <w:tcPr>
            <w:tcW w:w="3020" w:type="dxa"/>
            <w:shd w:val="clear" w:color="auto" w:fill="FF0000"/>
          </w:tcPr>
          <w:p w14:paraId="5DCAF400" w14:textId="0CBF6F66" w:rsidR="00C962B5" w:rsidRDefault="00C962B5" w:rsidP="00C962B5">
            <w:pPr>
              <w:jc w:val="center"/>
            </w:pPr>
            <w:r>
              <w:t>Marquage</w:t>
            </w:r>
          </w:p>
        </w:tc>
      </w:tr>
    </w:tbl>
    <w:p w14:paraId="44DA0005" w14:textId="77777777" w:rsidR="00C962B5" w:rsidRDefault="00C962B5" w:rsidP="00080C0C"/>
    <w:p w14:paraId="0E92082F" w14:textId="77777777" w:rsidR="00080C0C" w:rsidRPr="00080C0C" w:rsidRDefault="00080C0C" w:rsidP="00080C0C"/>
    <w:p w14:paraId="48924F37" w14:textId="77777777" w:rsidR="00FE7095" w:rsidRPr="00657F63" w:rsidRDefault="00FE7095" w:rsidP="00FE7095">
      <w:pPr>
        <w:rPr>
          <w:b/>
          <w:color w:val="000000" w:themeColor="text1"/>
        </w:rPr>
      </w:pPr>
    </w:p>
    <w:p w14:paraId="1A3351F4" w14:textId="456B1444" w:rsidR="00FE7095" w:rsidRDefault="00FE7095" w:rsidP="00FE7095">
      <w:pPr>
        <w:pStyle w:val="Titre4"/>
        <w:rPr>
          <w:b/>
          <w:bCs/>
          <w:i w:val="0"/>
          <w:iCs/>
          <w:u w:val="none"/>
        </w:rPr>
      </w:pPr>
      <w:r w:rsidRPr="00FE7095">
        <w:rPr>
          <w:b/>
          <w:bCs/>
          <w:i w:val="0"/>
          <w:iCs/>
          <w:u w:val="none"/>
        </w:rPr>
        <w:t>Sprint 3</w:t>
      </w:r>
    </w:p>
    <w:p w14:paraId="4D8332CB" w14:textId="77777777" w:rsidR="00402DAA" w:rsidRDefault="00402DAA" w:rsidP="00402DAA"/>
    <w:p w14:paraId="6BF73FCF" w14:textId="05A56022" w:rsidR="00402DAA" w:rsidRDefault="00402DAA" w:rsidP="00402DAA">
      <w:r>
        <w:t>Lors de mon sprint 3, mes objectifs était :</w:t>
      </w:r>
    </w:p>
    <w:p w14:paraId="57A8099E" w14:textId="77777777" w:rsidR="00FE7095" w:rsidRDefault="00FE7095" w:rsidP="00FE7095"/>
    <w:p w14:paraId="4E492D4D" w14:textId="66494166" w:rsidR="00402DAA" w:rsidRDefault="00402DAA" w:rsidP="00402DAA">
      <w:pPr>
        <w:pStyle w:val="Paragraphedeliste"/>
        <w:numPr>
          <w:ilvl w:val="0"/>
          <w:numId w:val="47"/>
        </w:numPr>
      </w:pPr>
      <w:r>
        <w:t>Implémenter Marquage</w:t>
      </w:r>
    </w:p>
    <w:p w14:paraId="0A8085FB" w14:textId="1029F050" w:rsidR="00402DAA" w:rsidRDefault="00402DAA" w:rsidP="00402DAA">
      <w:pPr>
        <w:pStyle w:val="Paragraphedeliste"/>
        <w:numPr>
          <w:ilvl w:val="0"/>
          <w:numId w:val="47"/>
        </w:numPr>
      </w:pPr>
      <w:r>
        <w:t>Arbitrage</w:t>
      </w:r>
    </w:p>
    <w:p w14:paraId="536B2A69" w14:textId="5CF1BA00" w:rsidR="00402DAA" w:rsidRDefault="00402DAA" w:rsidP="00402DAA">
      <w:pPr>
        <w:pStyle w:val="Paragraphedeliste"/>
        <w:numPr>
          <w:ilvl w:val="0"/>
          <w:numId w:val="47"/>
        </w:numPr>
      </w:pPr>
      <w:r>
        <w:t>Feuille de match</w:t>
      </w:r>
    </w:p>
    <w:p w14:paraId="79E7FEAB" w14:textId="77777777" w:rsidR="00402DAA" w:rsidRDefault="00402DAA" w:rsidP="00402DAA">
      <w:pPr>
        <w:pStyle w:val="Paragraphedeliste"/>
      </w:pPr>
    </w:p>
    <w:p w14:paraId="4489DFEA" w14:textId="25E7D5B1" w:rsidR="00402DAA" w:rsidRDefault="00402DAA" w:rsidP="00402DAA">
      <w:pPr>
        <w:pStyle w:val="Paragraphedeliste"/>
        <w:ind w:left="0"/>
      </w:pPr>
      <w:proofErr w:type="gramStart"/>
      <w:r>
        <w:t>Au final</w:t>
      </w:r>
      <w:proofErr w:type="gramEnd"/>
      <w:r>
        <w:t xml:space="preserve"> : </w:t>
      </w:r>
    </w:p>
    <w:p w14:paraId="26887805" w14:textId="77777777" w:rsidR="00402DAA" w:rsidRDefault="00402DAA" w:rsidP="00402DAA">
      <w:pPr>
        <w:pStyle w:val="Paragraphedeliste"/>
        <w:ind w:left="0"/>
      </w:pPr>
    </w:p>
    <w:p w14:paraId="7ADBCA9C" w14:textId="231F59A8" w:rsidR="00402DAA" w:rsidRDefault="00402DAA" w:rsidP="00402DAA">
      <w:pPr>
        <w:pStyle w:val="Paragraphedeliste"/>
        <w:ind w:left="0"/>
      </w:pPr>
      <w:r>
        <w:t xml:space="preserve">Lors d’un sprint « normal » il y a approximativement 21H. Ce sprint là il y avait le lundi de congé, jeudi où j’étais malade et prendre en compte que je n’étais pas dans mon meilleur état physique </w:t>
      </w:r>
      <w:r w:rsidR="00111E18">
        <w:t>à</w:t>
      </w:r>
      <w:r>
        <w:t xml:space="preserve"> cause de la maladie. </w:t>
      </w:r>
      <w:r w:rsidR="00195CAB">
        <w:t xml:space="preserve">Ce qui mon fait au total 12H, 9H de moins que d’habitude. Lors du Sprint 2 je n’ai pas réussi à valider la « Gestion des comptes ». Ce qui au total me suis retrouvé à devoir faire 4 user story en 9H. </w:t>
      </w:r>
    </w:p>
    <w:p w14:paraId="249E199C" w14:textId="5A5A2596" w:rsidR="00195CAB" w:rsidRDefault="00195CAB" w:rsidP="00402DAA">
      <w:pPr>
        <w:pStyle w:val="Paragraphedeliste"/>
        <w:ind w:left="0"/>
      </w:pPr>
      <w:r>
        <w:t xml:space="preserve">Le mercredi j’ai eu le temps de corriger la gestion des comptes et finir marquage. Et lors de la matinée juste avant la SR j’ai pu finir Arbitrage. Ce qui veut dire que Feuille de match va se retrouver dans le dernier sprint. Même si je n’ai pas eu beaucoup de temps j’ai pu être efficace. </w:t>
      </w:r>
    </w:p>
    <w:p w14:paraId="2393F150" w14:textId="77777777" w:rsidR="00195CAB" w:rsidRDefault="00195CAB" w:rsidP="00402DAA">
      <w:pPr>
        <w:pStyle w:val="Paragraphedeliste"/>
        <w:ind w:left="0"/>
      </w:pPr>
    </w:p>
    <w:tbl>
      <w:tblPr>
        <w:tblStyle w:val="Grilledutableau"/>
        <w:tblW w:w="0" w:type="auto"/>
        <w:jc w:val="center"/>
        <w:tblLook w:val="04A0" w:firstRow="1" w:lastRow="0" w:firstColumn="1" w:lastColumn="0" w:noHBand="0" w:noVBand="1"/>
      </w:tblPr>
      <w:tblGrid>
        <w:gridCol w:w="2265"/>
        <w:gridCol w:w="2265"/>
        <w:gridCol w:w="2265"/>
        <w:gridCol w:w="2265"/>
      </w:tblGrid>
      <w:tr w:rsidR="00195CAB" w14:paraId="0C7E9DBC" w14:textId="77777777" w:rsidTr="00195CAB">
        <w:trPr>
          <w:jc w:val="center"/>
        </w:trPr>
        <w:tc>
          <w:tcPr>
            <w:tcW w:w="2265" w:type="dxa"/>
            <w:shd w:val="clear" w:color="auto" w:fill="92D050"/>
          </w:tcPr>
          <w:p w14:paraId="1A0A6B16" w14:textId="24DDBD55" w:rsidR="00195CAB" w:rsidRDefault="00195CAB" w:rsidP="00195CAB">
            <w:pPr>
              <w:pStyle w:val="Paragraphedeliste"/>
              <w:ind w:left="0"/>
              <w:jc w:val="center"/>
            </w:pPr>
            <w:r>
              <w:t>Gestion des comptes</w:t>
            </w:r>
          </w:p>
        </w:tc>
        <w:tc>
          <w:tcPr>
            <w:tcW w:w="2265" w:type="dxa"/>
            <w:shd w:val="clear" w:color="auto" w:fill="92D050"/>
          </w:tcPr>
          <w:p w14:paraId="1CBAF3D3" w14:textId="0A3BAB0F" w:rsidR="00195CAB" w:rsidRDefault="00195CAB" w:rsidP="00195CAB">
            <w:pPr>
              <w:pStyle w:val="Paragraphedeliste"/>
              <w:ind w:left="0"/>
              <w:jc w:val="center"/>
            </w:pPr>
            <w:r>
              <w:t>Marquage</w:t>
            </w:r>
          </w:p>
        </w:tc>
        <w:tc>
          <w:tcPr>
            <w:tcW w:w="2265" w:type="dxa"/>
            <w:shd w:val="clear" w:color="auto" w:fill="92D050"/>
          </w:tcPr>
          <w:p w14:paraId="4B28AE68" w14:textId="1214B90D" w:rsidR="00195CAB" w:rsidRDefault="00195CAB" w:rsidP="00195CAB">
            <w:pPr>
              <w:pStyle w:val="Paragraphedeliste"/>
              <w:ind w:left="0"/>
              <w:jc w:val="center"/>
            </w:pPr>
            <w:r>
              <w:t>Arbitrage</w:t>
            </w:r>
          </w:p>
        </w:tc>
        <w:tc>
          <w:tcPr>
            <w:tcW w:w="2265" w:type="dxa"/>
            <w:shd w:val="clear" w:color="auto" w:fill="FF0000"/>
          </w:tcPr>
          <w:p w14:paraId="72B7B3EE" w14:textId="4F8353B4" w:rsidR="00195CAB" w:rsidRDefault="00195CAB" w:rsidP="00195CAB">
            <w:pPr>
              <w:pStyle w:val="Paragraphedeliste"/>
              <w:ind w:left="0"/>
              <w:jc w:val="center"/>
            </w:pPr>
            <w:r>
              <w:t>Feuille de match</w:t>
            </w:r>
          </w:p>
        </w:tc>
      </w:tr>
    </w:tbl>
    <w:p w14:paraId="1756C5E4" w14:textId="77777777" w:rsidR="00195CAB" w:rsidRDefault="00195CAB" w:rsidP="00402DAA">
      <w:pPr>
        <w:pStyle w:val="Paragraphedeliste"/>
        <w:ind w:left="0"/>
      </w:pPr>
    </w:p>
    <w:p w14:paraId="7410F45D" w14:textId="77777777" w:rsidR="00195CAB" w:rsidRDefault="00195CAB" w:rsidP="00402DAA">
      <w:pPr>
        <w:pStyle w:val="Paragraphedeliste"/>
        <w:ind w:left="0"/>
      </w:pPr>
    </w:p>
    <w:p w14:paraId="3A2BB39D" w14:textId="77777777" w:rsidR="000F7B9A" w:rsidRDefault="00FE7095" w:rsidP="000F7B9A">
      <w:pPr>
        <w:pStyle w:val="Titre3"/>
      </w:pPr>
      <w:bookmarkStart w:id="77" w:name="_Toc168046957"/>
      <w:r w:rsidRPr="00FE7095">
        <w:rPr>
          <w:bCs/>
          <w:iCs/>
        </w:rPr>
        <w:t>Sprint 4</w:t>
      </w:r>
      <w:r w:rsidR="000F7B9A">
        <w:rPr>
          <w:b w:val="0"/>
          <w:bCs/>
          <w:i/>
          <w:iCs/>
        </w:rPr>
        <w:t xml:space="preserve"> </w:t>
      </w:r>
      <w:r w:rsidR="000F7B9A" w:rsidRPr="000F7B9A">
        <w:rPr>
          <w:color w:val="FF0000"/>
        </w:rPr>
        <w:t>(Prévision)</w:t>
      </w:r>
      <w:bookmarkEnd w:id="77"/>
    </w:p>
    <w:p w14:paraId="2DFCA7B0" w14:textId="77777777" w:rsidR="00FE7095" w:rsidRDefault="00FE7095" w:rsidP="00FE7095">
      <w:pPr>
        <w:rPr>
          <w:color w:val="000000" w:themeColor="text1"/>
        </w:rPr>
      </w:pPr>
    </w:p>
    <w:p w14:paraId="5AE222BE" w14:textId="77777777" w:rsidR="00111E18" w:rsidRDefault="00111E18" w:rsidP="00FE7095">
      <w:pPr>
        <w:rPr>
          <w:color w:val="000000" w:themeColor="text1"/>
        </w:rPr>
      </w:pPr>
      <w:r>
        <w:rPr>
          <w:color w:val="000000" w:themeColor="text1"/>
        </w:rPr>
        <w:t xml:space="preserve">Lors de mon dernier sprint j’ai pu finir la dernière user story 20H avant la fin du TPI ce qui </w:t>
      </w:r>
      <w:proofErr w:type="spellStart"/>
      <w:r>
        <w:rPr>
          <w:color w:val="000000" w:themeColor="text1"/>
        </w:rPr>
        <w:t>ma</w:t>
      </w:r>
      <w:proofErr w:type="spellEnd"/>
      <w:r>
        <w:rPr>
          <w:color w:val="000000" w:themeColor="text1"/>
        </w:rPr>
        <w:t xml:space="preserve"> laissé un grand temps pour finaliser ma documentation et checker les points pour mon TPI.</w:t>
      </w:r>
    </w:p>
    <w:p w14:paraId="48D262A5" w14:textId="77777777" w:rsidR="00111E18" w:rsidRDefault="00111E18" w:rsidP="00FE7095">
      <w:pPr>
        <w:rPr>
          <w:color w:val="000000" w:themeColor="text1"/>
        </w:rPr>
      </w:pPr>
    </w:p>
    <w:tbl>
      <w:tblPr>
        <w:tblStyle w:val="Grilledutableau"/>
        <w:tblW w:w="0" w:type="auto"/>
        <w:tblInd w:w="3397" w:type="dxa"/>
        <w:tblLook w:val="04A0" w:firstRow="1" w:lastRow="0" w:firstColumn="1" w:lastColumn="0" w:noHBand="0" w:noVBand="1"/>
      </w:tblPr>
      <w:tblGrid>
        <w:gridCol w:w="2268"/>
      </w:tblGrid>
      <w:tr w:rsidR="00111E18" w14:paraId="6C74A9C3" w14:textId="77777777" w:rsidTr="00111E18">
        <w:tc>
          <w:tcPr>
            <w:tcW w:w="2268" w:type="dxa"/>
            <w:shd w:val="clear" w:color="auto" w:fill="92D050"/>
          </w:tcPr>
          <w:p w14:paraId="36761E49" w14:textId="3E285F77" w:rsidR="00111E18" w:rsidRDefault="00111E18" w:rsidP="00111E18">
            <w:pPr>
              <w:jc w:val="center"/>
              <w:rPr>
                <w:color w:val="000000" w:themeColor="text1"/>
              </w:rPr>
            </w:pPr>
            <w:r>
              <w:rPr>
                <w:color w:val="000000" w:themeColor="text1"/>
              </w:rPr>
              <w:t>Feuille de match</w:t>
            </w:r>
          </w:p>
        </w:tc>
      </w:tr>
    </w:tbl>
    <w:p w14:paraId="1512BEF3" w14:textId="305BB242" w:rsidR="00111E18" w:rsidRDefault="00111E18" w:rsidP="00FE7095">
      <w:pPr>
        <w:rPr>
          <w:color w:val="000000" w:themeColor="text1"/>
        </w:rPr>
      </w:pPr>
      <w:r>
        <w:rPr>
          <w:color w:val="000000" w:themeColor="text1"/>
        </w:rPr>
        <w:t xml:space="preserve"> </w:t>
      </w:r>
    </w:p>
    <w:p w14:paraId="691EA25D" w14:textId="77777777" w:rsidR="00111E18" w:rsidRDefault="00111E18" w:rsidP="00FE7095">
      <w:pPr>
        <w:rPr>
          <w:color w:val="000000" w:themeColor="text1"/>
        </w:rPr>
      </w:pPr>
    </w:p>
    <w:p w14:paraId="50B9C861" w14:textId="743CBDC3" w:rsidR="00FE7095" w:rsidRDefault="00FE7095" w:rsidP="00FE7095">
      <w:pPr>
        <w:pStyle w:val="Titre3"/>
      </w:pPr>
      <w:bookmarkStart w:id="78" w:name="_Toc168046958"/>
      <w:r>
        <w:t>Bilan de la gestion du temps</w:t>
      </w:r>
      <w:r w:rsidR="000F7B9A">
        <w:t xml:space="preserve"> </w:t>
      </w:r>
      <w:r w:rsidR="000F7B9A" w:rsidRPr="000F7B9A">
        <w:rPr>
          <w:color w:val="FF0000"/>
        </w:rPr>
        <w:t>(Prévision)</w:t>
      </w:r>
      <w:bookmarkEnd w:id="78"/>
    </w:p>
    <w:p w14:paraId="7F1CB894" w14:textId="77777777" w:rsidR="00111E18" w:rsidRDefault="00111E18" w:rsidP="00111E18"/>
    <w:p w14:paraId="797EC7AA" w14:textId="4BFF6DE6" w:rsidR="00111E18" w:rsidRDefault="000F7B9A" w:rsidP="00111E18">
      <w:r>
        <w:t>Lors de mon PAPRO1 et 2 je manquais d’organisation, les SR qui sont des tâches que je ne savais vraiment où mettre et autre tâche qui ne peuvent pas être représenter par Analyse, Documentation, Implémentation ou Test ont été misent en tant que « Organisation ».</w:t>
      </w:r>
    </w:p>
    <w:p w14:paraId="215F8D3C" w14:textId="77777777" w:rsidR="000F7B9A" w:rsidRDefault="000F7B9A" w:rsidP="00111E18"/>
    <w:p w14:paraId="0FFCD544" w14:textId="0DE51C53" w:rsidR="000F7B9A" w:rsidRDefault="000F7B9A" w:rsidP="00111E18">
      <w:r>
        <w:rPr>
          <w:noProof/>
        </w:rPr>
        <w:drawing>
          <wp:inline distT="0" distB="0" distL="0" distR="0" wp14:anchorId="297C5F84" wp14:editId="25D89010">
            <wp:extent cx="5759450" cy="631825"/>
            <wp:effectExtent l="38100" t="38100" r="31750" b="349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631825"/>
                    </a:xfrm>
                    <a:prstGeom prst="rect">
                      <a:avLst/>
                    </a:prstGeom>
                    <a:ln w="38100">
                      <a:solidFill>
                        <a:schemeClr val="accent6">
                          <a:lumMod val="75000"/>
                        </a:schemeClr>
                      </a:solidFill>
                    </a:ln>
                  </pic:spPr>
                </pic:pic>
              </a:graphicData>
            </a:graphic>
          </wp:inline>
        </w:drawing>
      </w:r>
    </w:p>
    <w:p w14:paraId="12C27D17" w14:textId="77777777" w:rsidR="000F7B9A" w:rsidRDefault="000F7B9A" w:rsidP="00111E18"/>
    <w:p w14:paraId="6CD26D07" w14:textId="2D27A5FF" w:rsidR="000F7B9A" w:rsidRPr="00111E18" w:rsidRDefault="000F7B9A" w:rsidP="00111E18">
      <w:r>
        <w:t>Finalement on peut voir que le ratio qui a été mis en place au début de projet a été respecté sauf l’implémentation qui a perdu 20% pour le placé sur de l’organisation qui mon été très utile.</w:t>
      </w:r>
    </w:p>
    <w:p w14:paraId="3C2346A5" w14:textId="77777777" w:rsidR="007E745A" w:rsidRPr="007E745A" w:rsidRDefault="007E745A" w:rsidP="007E745A"/>
    <w:p w14:paraId="3A43291B" w14:textId="0443B741" w:rsidR="007E745A" w:rsidRDefault="007E745A" w:rsidP="007E745A">
      <w:pPr>
        <w:pStyle w:val="Titre3"/>
      </w:pPr>
      <w:bookmarkStart w:id="79" w:name="_Toc168046959"/>
      <w:r>
        <w:t>Stories</w:t>
      </w:r>
      <w:bookmarkEnd w:id="79"/>
    </w:p>
    <w:p w14:paraId="3A41B93A" w14:textId="77777777" w:rsidR="00BD7010" w:rsidRDefault="00BD7010" w:rsidP="00BD7010"/>
    <w:p w14:paraId="6BABC1F9" w14:textId="381D82E4" w:rsidR="00BD7010" w:rsidRDefault="00BD7010" w:rsidP="00BD7010">
      <w:r>
        <w:lastRenderedPageBreak/>
        <w:t xml:space="preserve">Grâce </w:t>
      </w:r>
      <w:proofErr w:type="spellStart"/>
      <w:r>
        <w:t>a</w:t>
      </w:r>
      <w:proofErr w:type="spellEnd"/>
      <w:r>
        <w:t xml:space="preserve"> mon journal de travail nous pouvons avoir une représentation du temps pris sur les user story. On y remarque et ce que j’ai </w:t>
      </w:r>
      <w:proofErr w:type="spellStart"/>
      <w:r>
        <w:t>remarquer</w:t>
      </w:r>
      <w:proofErr w:type="spellEnd"/>
      <w:r>
        <w:t xml:space="preserve"> c’est que le temps prit pour une story représente sa complexité.</w:t>
      </w:r>
    </w:p>
    <w:p w14:paraId="141AF824" w14:textId="77777777" w:rsidR="00AB1417" w:rsidRPr="00BD7010" w:rsidRDefault="00AB1417" w:rsidP="00BD7010"/>
    <w:p w14:paraId="49387235" w14:textId="77777777" w:rsidR="00F54266" w:rsidRDefault="000F7B9A" w:rsidP="00F54266">
      <w:pPr>
        <w:keepNext/>
        <w:jc w:val="center"/>
      </w:pPr>
      <w:r>
        <w:rPr>
          <w:noProof/>
        </w:rPr>
        <w:drawing>
          <wp:inline distT="0" distB="0" distL="0" distR="0" wp14:anchorId="552E3564" wp14:editId="781C5F09">
            <wp:extent cx="2030016" cy="1476375"/>
            <wp:effectExtent l="38100" t="38100" r="4699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4200" cy="1479418"/>
                    </a:xfrm>
                    <a:prstGeom prst="rect">
                      <a:avLst/>
                    </a:prstGeom>
                    <a:ln w="38100">
                      <a:solidFill>
                        <a:schemeClr val="accent6">
                          <a:lumMod val="75000"/>
                        </a:schemeClr>
                      </a:solidFill>
                    </a:ln>
                  </pic:spPr>
                </pic:pic>
              </a:graphicData>
            </a:graphic>
          </wp:inline>
        </w:drawing>
      </w:r>
    </w:p>
    <w:p w14:paraId="08FF13C7" w14:textId="41EBB923" w:rsidR="000F7B9A" w:rsidRDefault="00F54266" w:rsidP="00F54266">
      <w:pPr>
        <w:pStyle w:val="Lgende"/>
        <w:jc w:val="center"/>
      </w:pPr>
      <w:r>
        <w:t xml:space="preserve">Figure </w:t>
      </w:r>
      <w:r>
        <w:fldChar w:fldCharType="begin"/>
      </w:r>
      <w:r>
        <w:instrText xml:space="preserve"> SEQ Figure \* ARABIC </w:instrText>
      </w:r>
      <w:r>
        <w:fldChar w:fldCharType="separate"/>
      </w:r>
      <w:r w:rsidR="00C3533A">
        <w:rPr>
          <w:noProof/>
        </w:rPr>
        <w:t>28</w:t>
      </w:r>
      <w:r>
        <w:fldChar w:fldCharType="end"/>
      </w:r>
      <w:r>
        <w:t xml:space="preserve"> Temps total pour les user stories</w:t>
      </w:r>
    </w:p>
    <w:p w14:paraId="70F80E04" w14:textId="77777777" w:rsidR="00BD7010" w:rsidRPr="000F7B9A" w:rsidRDefault="00BD7010" w:rsidP="00BD7010">
      <w:pPr>
        <w:jc w:val="left"/>
      </w:pPr>
    </w:p>
    <w:p w14:paraId="5E427AF0" w14:textId="77777777" w:rsidR="007E745A" w:rsidRPr="007E745A" w:rsidRDefault="007E745A" w:rsidP="007E745A"/>
    <w:p w14:paraId="247CFFF9" w14:textId="5615CC01" w:rsidR="007E745A" w:rsidRDefault="007E745A" w:rsidP="007E745A">
      <w:pPr>
        <w:pStyle w:val="Titre4"/>
        <w:rPr>
          <w:b/>
          <w:bCs/>
          <w:i w:val="0"/>
          <w:iCs/>
          <w:u w:val="none"/>
        </w:rPr>
      </w:pPr>
      <w:r w:rsidRPr="007E745A">
        <w:rPr>
          <w:b/>
          <w:bCs/>
          <w:i w:val="0"/>
          <w:iCs/>
          <w:u w:val="none"/>
        </w:rPr>
        <w:t>Authentification</w:t>
      </w:r>
    </w:p>
    <w:p w14:paraId="4FC66A35" w14:textId="77777777" w:rsidR="007E745A" w:rsidRDefault="007E745A" w:rsidP="007E745A"/>
    <w:p w14:paraId="3B83B222" w14:textId="13F4F1F3" w:rsidR="007E745A" w:rsidRDefault="007E745A" w:rsidP="007E745A">
      <w:r>
        <w:t xml:space="preserve">Pour l’Authentification c’est une option qui existe sur presque chaque site internet. Moi qui avais déjà réalisé une authentification ça a été plus simple qu’une personne qui ne l’a pas fait. J’avais juste à copier et modifier et l’adapter a du MVC (ce qui a </w:t>
      </w:r>
      <w:r w:rsidR="00195CAB">
        <w:t>pris</w:t>
      </w:r>
      <w:r>
        <w:t xml:space="preserve"> plus de temps que prévu). La complexité de cette user story se repartie en :</w:t>
      </w:r>
    </w:p>
    <w:p w14:paraId="10E51250" w14:textId="77777777" w:rsidR="007E745A" w:rsidRDefault="007E745A" w:rsidP="007E745A"/>
    <w:p w14:paraId="6F109E46" w14:textId="17482259" w:rsidR="007E745A" w:rsidRDefault="007E745A" w:rsidP="007E745A">
      <w:pPr>
        <w:pStyle w:val="Paragraphedeliste"/>
        <w:numPr>
          <w:ilvl w:val="0"/>
          <w:numId w:val="42"/>
        </w:numPr>
      </w:pPr>
      <w:r>
        <w:t xml:space="preserve">Comptes </w:t>
      </w:r>
      <w:proofErr w:type="spellStart"/>
      <w:r>
        <w:t>users</w:t>
      </w:r>
      <w:proofErr w:type="spellEnd"/>
    </w:p>
    <w:p w14:paraId="370D155F" w14:textId="6637484A" w:rsidR="007E745A" w:rsidRDefault="007E745A" w:rsidP="007E745A">
      <w:pPr>
        <w:pStyle w:val="Paragraphedeliste"/>
        <w:numPr>
          <w:ilvl w:val="0"/>
          <w:numId w:val="42"/>
        </w:numPr>
      </w:pPr>
      <w:r>
        <w:t>MVC</w:t>
      </w:r>
    </w:p>
    <w:p w14:paraId="4E966E80" w14:textId="7008A78F" w:rsidR="007E745A" w:rsidRDefault="007E745A" w:rsidP="007E745A">
      <w:pPr>
        <w:pStyle w:val="Paragraphedeliste"/>
        <w:numPr>
          <w:ilvl w:val="0"/>
          <w:numId w:val="42"/>
        </w:numPr>
      </w:pPr>
      <w:r>
        <w:t>Envois de mail</w:t>
      </w:r>
    </w:p>
    <w:p w14:paraId="050A69FC" w14:textId="77777777" w:rsidR="007E745A" w:rsidRDefault="007E745A" w:rsidP="007E745A"/>
    <w:p w14:paraId="263C6E9D" w14:textId="077C68B8" w:rsidR="007E745A" w:rsidRDefault="007E745A" w:rsidP="007E745A">
      <w:r>
        <w:t xml:space="preserve">Pour les comptes </w:t>
      </w:r>
      <w:proofErr w:type="spellStart"/>
      <w:r>
        <w:t>users</w:t>
      </w:r>
      <w:proofErr w:type="spellEnd"/>
      <w:r>
        <w:t> :</w:t>
      </w:r>
    </w:p>
    <w:p w14:paraId="46D31798" w14:textId="31916742" w:rsidR="007E745A" w:rsidRDefault="007E745A" w:rsidP="007E745A">
      <w:r>
        <w:t xml:space="preserve">Les </w:t>
      </w:r>
      <w:proofErr w:type="spellStart"/>
      <w:r>
        <w:t>users</w:t>
      </w:r>
      <w:proofErr w:type="spellEnd"/>
      <w:r>
        <w:t xml:space="preserve"> doivent tous être unique et on doit pouvoir avoir plusieurs façons de récupérer un user. </w:t>
      </w:r>
      <w:r w:rsidR="00AB1417">
        <w:t>Par</w:t>
      </w:r>
      <w:r>
        <w:t xml:space="preserve"> son ID, son </w:t>
      </w:r>
      <w:proofErr w:type="spellStart"/>
      <w:r>
        <w:t>Token</w:t>
      </w:r>
      <w:proofErr w:type="spellEnd"/>
      <w:r>
        <w:t xml:space="preserve">, son Mail, son </w:t>
      </w:r>
      <w:proofErr w:type="spellStart"/>
      <w:r>
        <w:t>Username</w:t>
      </w:r>
      <w:proofErr w:type="spellEnd"/>
      <w:r>
        <w:t xml:space="preserve"> pratiquement tous ses attributs car ils sont presque tous unique. Ce qui a rendu la tâche plus longue et plus compliquée.</w:t>
      </w:r>
    </w:p>
    <w:p w14:paraId="60F11AF3" w14:textId="77777777" w:rsidR="00876556" w:rsidRDefault="00876556" w:rsidP="007E745A"/>
    <w:p w14:paraId="4BCE27F7" w14:textId="0FAE33C0" w:rsidR="007E745A" w:rsidRDefault="007E745A" w:rsidP="007E745A">
      <w:r>
        <w:t>Pour le MVC :</w:t>
      </w:r>
    </w:p>
    <w:p w14:paraId="1AAEB58E" w14:textId="52A0A674" w:rsidR="007E745A" w:rsidRDefault="007E745A" w:rsidP="007E745A">
      <w:r>
        <w:t xml:space="preserve">Quand je parle de MVC ce n’est pas la complexité de </w:t>
      </w:r>
      <w:r w:rsidR="00CE44CD">
        <w:t>ce</w:t>
      </w:r>
      <w:r>
        <w:t xml:space="preserve"> modèle. La complexité est due à mon choix d’avoir </w:t>
      </w:r>
      <w:r w:rsidR="00CE44CD">
        <w:t>pris</w:t>
      </w:r>
      <w:r>
        <w:t xml:space="preserve"> mon code d’un autre projet qui a </w:t>
      </w:r>
      <w:r w:rsidR="00876556">
        <w:t>de l’être</w:t>
      </w:r>
      <w:r>
        <w:t xml:space="preserve"> réadaptée ce qui </w:t>
      </w:r>
      <w:r w:rsidR="00876556">
        <w:t>mon fait</w:t>
      </w:r>
      <w:r>
        <w:t xml:space="preserve"> beaucoup d’erreur et plus long à faire.</w:t>
      </w:r>
    </w:p>
    <w:p w14:paraId="5220B0F4" w14:textId="77777777" w:rsidR="00876556" w:rsidRDefault="00876556" w:rsidP="007E745A"/>
    <w:p w14:paraId="3F640074" w14:textId="740B15F7" w:rsidR="00876556" w:rsidRDefault="00876556" w:rsidP="007E745A">
      <w:r>
        <w:t>Envois de mail :</w:t>
      </w:r>
    </w:p>
    <w:p w14:paraId="5BBADC55" w14:textId="0076D4ED" w:rsidR="00876556" w:rsidRDefault="00876556" w:rsidP="007E745A">
      <w:r>
        <w:t xml:space="preserve">Ça aura dû être la partie la plus compliqué en apparence mais puisque j’ai réadapté un code a moi et que je l’avais déjà fait c’était une des plus simples. La méthode </w:t>
      </w:r>
      <w:r w:rsidR="00CE44CD">
        <w:t>n’a</w:t>
      </w:r>
      <w:r>
        <w:t xml:space="preserve"> pas été très compliqué à convertir.</w:t>
      </w:r>
      <w:r w:rsidR="00F81D66">
        <w:t xml:space="preserve"> En utilisant </w:t>
      </w:r>
      <w:proofErr w:type="spellStart"/>
      <w:r w:rsidR="00F81D66">
        <w:t>PHPMailer</w:t>
      </w:r>
      <w:proofErr w:type="spellEnd"/>
      <w:r w:rsidR="00F81D66">
        <w:t xml:space="preserve"> qui est une libraire simple d’utilisation ça </w:t>
      </w:r>
      <w:r w:rsidR="008F4429">
        <w:t>m’a</w:t>
      </w:r>
      <w:r w:rsidR="00F81D66">
        <w:t xml:space="preserve"> permis de le faire rapidement et bien fait. </w:t>
      </w:r>
    </w:p>
    <w:p w14:paraId="49DDB1EC" w14:textId="77777777" w:rsidR="00C542E6" w:rsidRDefault="00C542E6" w:rsidP="007E745A"/>
    <w:p w14:paraId="016F50CA" w14:textId="14317ADB" w:rsidR="007E745A" w:rsidRDefault="007E745A" w:rsidP="007E745A">
      <w:pPr>
        <w:pStyle w:val="Titre4"/>
        <w:rPr>
          <w:b/>
          <w:bCs/>
          <w:i w:val="0"/>
          <w:iCs/>
          <w:u w:val="none"/>
        </w:rPr>
      </w:pPr>
      <w:r w:rsidRPr="007E745A">
        <w:rPr>
          <w:b/>
          <w:bCs/>
          <w:i w:val="0"/>
          <w:iCs/>
          <w:u w:val="none"/>
        </w:rPr>
        <w:t>Gestion des comptes</w:t>
      </w:r>
    </w:p>
    <w:p w14:paraId="0DCD7F64" w14:textId="77777777" w:rsidR="008F4429" w:rsidRDefault="008F4429" w:rsidP="008F4429"/>
    <w:p w14:paraId="63EAF35B" w14:textId="1F691688" w:rsidR="00C542E6" w:rsidRDefault="008F4429" w:rsidP="00F54266">
      <w:r>
        <w:t xml:space="preserve">Pour la gestion des comptes l’expression « Jeu d’enfant » est le terme a utilisé. Il n’y avait pas vraiment de complexité, seulement besoin de suivre mon plan pour cette </w:t>
      </w:r>
      <w:r>
        <w:lastRenderedPageBreak/>
        <w:t xml:space="preserve">user story et ça se </w:t>
      </w:r>
      <w:r w:rsidR="000561FC">
        <w:t xml:space="preserve">faisais </w:t>
      </w:r>
      <w:r>
        <w:t xml:space="preserve">petit à petit. Alors je dis que c’était simple mais c’est je pense à mon avis la plus grande des user stories que j’avais, simple mais long. Pour cette user story j’ai eu beaucoup de SQL et parfois des vues à effectuer, pour gagner du temps sur ses tâches qui prennent normalement énormément de temps j’ai utilisé </w:t>
      </w:r>
      <w:proofErr w:type="spellStart"/>
      <w:r>
        <w:t>ChatGPT</w:t>
      </w:r>
      <w:proofErr w:type="spellEnd"/>
      <w:r w:rsidR="008070D5">
        <w:t>.</w:t>
      </w:r>
      <w:r w:rsidR="00E10E14">
        <w:t xml:space="preserve"> Mais </w:t>
      </w:r>
      <w:r w:rsidR="008C29E6">
        <w:t>finalement</w:t>
      </w:r>
      <w:r w:rsidR="008070D5">
        <w:t xml:space="preserve"> l’user story que je pensais aussi simple a finis par être celle qui n’a pas été valider lors du SR, car j’ai mal </w:t>
      </w:r>
      <w:r w:rsidR="00FB08AA">
        <w:t>effectué</w:t>
      </w:r>
      <w:r w:rsidR="008070D5">
        <w:t xml:space="preserve"> mes tests</w:t>
      </w:r>
      <w:r w:rsidR="00FB08AA">
        <w:t>.</w:t>
      </w:r>
    </w:p>
    <w:p w14:paraId="4E9EBE21" w14:textId="77777777" w:rsidR="00195CAB" w:rsidRDefault="00195CAB"/>
    <w:p w14:paraId="4291F07E" w14:textId="24D4219B" w:rsidR="00195CAB" w:rsidRDefault="00195CAB" w:rsidP="00195CAB">
      <w:pPr>
        <w:pStyle w:val="Titre4"/>
        <w:rPr>
          <w:b/>
          <w:bCs/>
          <w:i w:val="0"/>
          <w:iCs/>
          <w:u w:val="none"/>
        </w:rPr>
      </w:pPr>
      <w:r>
        <w:rPr>
          <w:b/>
          <w:bCs/>
          <w:i w:val="0"/>
          <w:iCs/>
          <w:u w:val="none"/>
        </w:rPr>
        <w:t>Marquage</w:t>
      </w:r>
    </w:p>
    <w:p w14:paraId="29C2F153" w14:textId="77777777" w:rsidR="003F62F5" w:rsidRDefault="003F62F5" w:rsidP="003F62F5"/>
    <w:p w14:paraId="5E3ACF9A" w14:textId="07F3D964" w:rsidR="00C542E6" w:rsidRPr="003F62F5" w:rsidRDefault="003F62F5" w:rsidP="00F54266">
      <w:r>
        <w:t xml:space="preserve">Lorsqu’un user veut marquer des points sur un match il faut que cet utilisateur </w:t>
      </w:r>
      <w:r w:rsidR="00C542E6">
        <w:t>ait</w:t>
      </w:r>
      <w:r>
        <w:t xml:space="preserve"> le rôle de « marqueur » et qu’il s’authentifie avant. </w:t>
      </w:r>
      <w:r w:rsidR="00C542E6">
        <w:t xml:space="preserve">Pour sa complexité je la mettrai 2 -ème car elle a été long à implémenter. Lu comme ça on ne comprend pas cette complexité mais principalement </w:t>
      </w:r>
      <w:r w:rsidR="00BD7010">
        <w:t>dû</w:t>
      </w:r>
      <w:r w:rsidR="00C542E6">
        <w:t xml:space="preserve"> </w:t>
      </w:r>
      <w:r w:rsidR="00BD7010">
        <w:t>à</w:t>
      </w:r>
      <w:r w:rsidR="00C542E6">
        <w:t xml:space="preserve"> des erreurs et des bugs cette user story ma pris beaucoup plus de temps que prévu. Quand on suit la logique de l’analyse c’est simple. Mais des changements dans le code comme pour s’adapter a si c’est un Arbitre (car c’est le même fonctionnement) est principalement le pourquoi de </w:t>
      </w:r>
      <w:r w:rsidR="00CF074F">
        <w:t>sa</w:t>
      </w:r>
      <w:r w:rsidR="00C542E6">
        <w:t xml:space="preserve"> difficulté.</w:t>
      </w:r>
    </w:p>
    <w:p w14:paraId="7357F6DB" w14:textId="77777777" w:rsidR="00195CAB" w:rsidRDefault="00195CAB" w:rsidP="00195CAB"/>
    <w:p w14:paraId="508EF417" w14:textId="6A934C7C" w:rsidR="00195CAB" w:rsidRDefault="00195CAB" w:rsidP="00195CAB">
      <w:pPr>
        <w:pStyle w:val="Titre4"/>
        <w:rPr>
          <w:b/>
          <w:bCs/>
          <w:i w:val="0"/>
          <w:iCs/>
          <w:u w:val="none"/>
        </w:rPr>
      </w:pPr>
      <w:r>
        <w:rPr>
          <w:b/>
          <w:bCs/>
          <w:i w:val="0"/>
          <w:iCs/>
          <w:u w:val="none"/>
        </w:rPr>
        <w:t>Arbitrage</w:t>
      </w:r>
    </w:p>
    <w:p w14:paraId="372A8F16" w14:textId="77777777" w:rsidR="00C542E6" w:rsidRDefault="00C542E6" w:rsidP="00C542E6"/>
    <w:p w14:paraId="4157A2A1" w14:textId="1D1D121E" w:rsidR="00C542E6" w:rsidRDefault="00C542E6" w:rsidP="00C542E6">
      <w:r>
        <w:t>Très simple à mettre en place car</w:t>
      </w:r>
      <w:r w:rsidR="00CF074F">
        <w:t xml:space="preserve"> c’était le même principe que Marquage et tout était créer du-coup je n’avais qu’à copier. 2, 3 bugs sont venus mais tout a été régler rapidement et bien fais</w:t>
      </w:r>
    </w:p>
    <w:p w14:paraId="4567C1D2" w14:textId="77777777" w:rsidR="00195CAB" w:rsidRDefault="00195CAB" w:rsidP="00195CAB"/>
    <w:p w14:paraId="248D5F33" w14:textId="29EBCAF3" w:rsidR="00195CAB" w:rsidRDefault="00195CAB" w:rsidP="00195CAB">
      <w:pPr>
        <w:pStyle w:val="Titre4"/>
        <w:rPr>
          <w:b/>
          <w:bCs/>
          <w:i w:val="0"/>
          <w:iCs/>
          <w:u w:val="none"/>
        </w:rPr>
      </w:pPr>
      <w:r>
        <w:rPr>
          <w:b/>
          <w:bCs/>
          <w:i w:val="0"/>
          <w:iCs/>
          <w:u w:val="none"/>
        </w:rPr>
        <w:t>Feuille de match</w:t>
      </w:r>
    </w:p>
    <w:p w14:paraId="15C18AE3" w14:textId="77777777" w:rsidR="005120B5" w:rsidRDefault="005120B5" w:rsidP="005120B5"/>
    <w:p w14:paraId="27F52F88" w14:textId="6E799A0E" w:rsidR="00BD7010" w:rsidRDefault="005120B5" w:rsidP="005120B5">
      <w:r>
        <w:t xml:space="preserve">L’implémentation d'un QR Code dans une page web n'a pas été facile. Grâce à la bibliothèque « </w:t>
      </w:r>
      <w:proofErr w:type="spellStart"/>
      <w:r>
        <w:t>phpqrcode</w:t>
      </w:r>
      <w:proofErr w:type="spellEnd"/>
      <w:r>
        <w:t xml:space="preserve"> », j’ai pu créer des images PNG de QR Codes. Ces images sont ensuite stockées dans un dossier </w:t>
      </w:r>
      <w:proofErr w:type="spellStart"/>
      <w:r>
        <w:t>qrcode</w:t>
      </w:r>
      <w:proofErr w:type="spellEnd"/>
      <w:r>
        <w:t>/ pour pouvoir les afficher. Cette tâche m'a pris le plus de temps à cause des erreurs et des bugs rencontrés. Cela montre que, même si une tâche n'est pas compliquée, apprendre quelque chose de nouveau peut être très long.</w:t>
      </w:r>
    </w:p>
    <w:p w14:paraId="70416521" w14:textId="77777777" w:rsidR="00AB1417" w:rsidRDefault="00AB1417" w:rsidP="005120B5"/>
    <w:p w14:paraId="6EE4EEA4" w14:textId="1716C0C8" w:rsidR="005120B5" w:rsidRDefault="00AB1417" w:rsidP="005120B5">
      <w:r>
        <w:t>L’affichage des changements des joueurs pour la feuille de match</w:t>
      </w:r>
      <w:r w:rsidR="00F54266">
        <w:t xml:space="preserve"> a été simple </w:t>
      </w:r>
      <w:proofErr w:type="gramStart"/>
      <w:r w:rsidR="00F54266">
        <w:t>a</w:t>
      </w:r>
      <w:proofErr w:type="gramEnd"/>
      <w:r w:rsidR="00F54266">
        <w:t xml:space="preserve"> implémenter mais beaucoup de bug ont été recensé à ce moment dû à des erreurs.</w:t>
      </w:r>
    </w:p>
    <w:p w14:paraId="731A4D3E" w14:textId="582BEABD" w:rsidR="008C29E6" w:rsidRDefault="008C29E6" w:rsidP="008C29E6">
      <w:pPr>
        <w:pStyle w:val="Titre2"/>
        <w:jc w:val="center"/>
        <w:rPr>
          <w:i w:val="0"/>
          <w:iCs/>
          <w:u w:val="none"/>
        </w:rPr>
      </w:pPr>
      <w:bookmarkStart w:id="80" w:name="_Toc168046960"/>
      <w:r>
        <w:rPr>
          <w:i w:val="0"/>
          <w:iCs/>
          <w:u w:val="none"/>
        </w:rPr>
        <w:t>Déploiement du produit</w:t>
      </w:r>
      <w:bookmarkEnd w:id="80"/>
    </w:p>
    <w:p w14:paraId="1A0871E0" w14:textId="213B3440" w:rsidR="003211BD" w:rsidRPr="003211BD" w:rsidRDefault="003211BD" w:rsidP="003211BD">
      <w:r>
        <w:t xml:space="preserve">Pour mettre le programme en ligne il faudrait seulement mettre le code dans un serveur qui peut gérer PHP et prendre une base de données. Telles que </w:t>
      </w:r>
      <w:proofErr w:type="spellStart"/>
      <w:r>
        <w:t>Infomaniak</w:t>
      </w:r>
      <w:proofErr w:type="spellEnd"/>
      <w:r>
        <w:t xml:space="preserve"> qui fonctionne très bien</w:t>
      </w:r>
      <w:r w:rsidR="00F54266">
        <w:t xml:space="preserve"> pour </w:t>
      </w:r>
      <w:proofErr w:type="spellStart"/>
      <w:r w:rsidR="00F54266">
        <w:t>se</w:t>
      </w:r>
      <w:proofErr w:type="spellEnd"/>
      <w:r w:rsidR="00F54266">
        <w:t xml:space="preserve"> genre de site web.</w:t>
      </w:r>
    </w:p>
    <w:p w14:paraId="0C02BBEA" w14:textId="1B8B802F" w:rsidR="00387897" w:rsidRDefault="008C29E6" w:rsidP="00387897">
      <w:pPr>
        <w:pStyle w:val="Titre2"/>
        <w:jc w:val="center"/>
        <w:rPr>
          <w:i w:val="0"/>
          <w:iCs/>
          <w:u w:val="none"/>
        </w:rPr>
      </w:pPr>
      <w:bookmarkStart w:id="81" w:name="_Toc168046961"/>
      <w:r>
        <w:rPr>
          <w:i w:val="0"/>
          <w:iCs/>
          <w:u w:val="none"/>
        </w:rPr>
        <w:t>Description des tests effectués</w:t>
      </w:r>
      <w:bookmarkEnd w:id="81"/>
    </w:p>
    <w:p w14:paraId="20D3986D" w14:textId="2DA3995C" w:rsidR="0014606F" w:rsidRDefault="0014606F" w:rsidP="0014606F">
      <w:pPr>
        <w:pStyle w:val="Titre3"/>
      </w:pPr>
      <w:bookmarkStart w:id="82" w:name="_Toc168046962"/>
      <w:r>
        <w:t>Authentification</w:t>
      </w:r>
      <w:bookmarkEnd w:id="82"/>
    </w:p>
    <w:p w14:paraId="21C62203" w14:textId="77777777" w:rsidR="002C378C" w:rsidRPr="002C378C" w:rsidRDefault="002C378C" w:rsidP="002C378C"/>
    <w:tbl>
      <w:tblPr>
        <w:tblStyle w:val="Grilledutableau"/>
        <w:tblW w:w="9054" w:type="dxa"/>
        <w:tblBorders>
          <w:top w:val="single" w:sz="12" w:space="0" w:color="auto"/>
          <w:left w:val="single" w:sz="12" w:space="0" w:color="auto"/>
          <w:bottom w:val="single" w:sz="12" w:space="0" w:color="auto"/>
          <w:right w:val="single" w:sz="12" w:space="0" w:color="auto"/>
          <w:insideV w:val="single" w:sz="12" w:space="0" w:color="auto"/>
        </w:tblBorders>
        <w:tblLayout w:type="fixed"/>
        <w:tblLook w:val="04A0" w:firstRow="1" w:lastRow="0" w:firstColumn="1" w:lastColumn="0" w:noHBand="0" w:noVBand="1"/>
      </w:tblPr>
      <w:tblGrid>
        <w:gridCol w:w="2897"/>
        <w:gridCol w:w="5026"/>
        <w:gridCol w:w="1131"/>
      </w:tblGrid>
      <w:tr w:rsidR="0014606F" w14:paraId="0A40DF87" w14:textId="69587B75" w:rsidTr="002C378C">
        <w:tc>
          <w:tcPr>
            <w:tcW w:w="2897" w:type="dxa"/>
            <w:shd w:val="clear" w:color="auto" w:fill="E2EFD9" w:themeFill="accent6" w:themeFillTint="33"/>
          </w:tcPr>
          <w:p w14:paraId="590F978B" w14:textId="77777777" w:rsidR="0014606F" w:rsidRDefault="0014606F" w:rsidP="00971F34">
            <w:r w:rsidRPr="0008080D">
              <w:t>Connexion</w:t>
            </w:r>
          </w:p>
        </w:tc>
        <w:tc>
          <w:tcPr>
            <w:tcW w:w="5026" w:type="dxa"/>
          </w:tcPr>
          <w:p w14:paraId="46358E21" w14:textId="77777777" w:rsidR="0014606F" w:rsidRDefault="0014606F" w:rsidP="00971F34">
            <w:r>
              <w:t xml:space="preserve">Dans la page de login, lorsque j'inscris mon </w:t>
            </w:r>
            <w:proofErr w:type="spellStart"/>
            <w:r>
              <w:t>username</w:t>
            </w:r>
            <w:proofErr w:type="spellEnd"/>
            <w:r>
              <w:t xml:space="preserve"> et </w:t>
            </w:r>
            <w:proofErr w:type="spellStart"/>
            <w:r>
              <w:t>mdp</w:t>
            </w:r>
            <w:proofErr w:type="spellEnd"/>
            <w:r>
              <w:t xml:space="preserve"> (correctement) </w:t>
            </w:r>
          </w:p>
          <w:p w14:paraId="0F9A71A4" w14:textId="77777777" w:rsidR="0014606F" w:rsidRDefault="0014606F" w:rsidP="00971F34">
            <w:r>
              <w:t>Quand je clique sur le bouton me connecter</w:t>
            </w:r>
          </w:p>
          <w:p w14:paraId="33065867" w14:textId="77777777" w:rsidR="0014606F" w:rsidRDefault="0014606F" w:rsidP="00971F34">
            <w:r>
              <w:t>Je me connecte et arrive sur la page d'accueil, avec l'indication de l'utilisateur</w:t>
            </w:r>
          </w:p>
          <w:p w14:paraId="157A2743" w14:textId="77777777" w:rsidR="0014606F" w:rsidRDefault="0014606F" w:rsidP="00971F34">
            <w:r>
              <w:lastRenderedPageBreak/>
              <w:t>(</w:t>
            </w:r>
            <w:proofErr w:type="gramStart"/>
            <w:r>
              <w:t>home-identifié.jpg</w:t>
            </w:r>
            <w:proofErr w:type="gramEnd"/>
            <w:r>
              <w:t>)</w:t>
            </w:r>
          </w:p>
        </w:tc>
        <w:tc>
          <w:tcPr>
            <w:tcW w:w="1131" w:type="dxa"/>
            <w:shd w:val="clear" w:color="auto" w:fill="92D050"/>
            <w:vAlign w:val="center"/>
          </w:tcPr>
          <w:p w14:paraId="0285262D" w14:textId="2AE9E79C" w:rsidR="0014606F" w:rsidRDefault="0014606F" w:rsidP="0014606F">
            <w:pPr>
              <w:jc w:val="center"/>
            </w:pPr>
            <w:r>
              <w:lastRenderedPageBreak/>
              <w:t>OK</w:t>
            </w:r>
          </w:p>
        </w:tc>
      </w:tr>
      <w:tr w:rsidR="0014606F" w14:paraId="3238FBFC" w14:textId="49164AB0" w:rsidTr="002C378C">
        <w:tc>
          <w:tcPr>
            <w:tcW w:w="2897" w:type="dxa"/>
            <w:shd w:val="clear" w:color="auto" w:fill="E2EFD9" w:themeFill="accent6" w:themeFillTint="33"/>
          </w:tcPr>
          <w:p w14:paraId="75CBFBA2" w14:textId="77777777" w:rsidR="0014606F" w:rsidRDefault="0014606F" w:rsidP="00971F34">
            <w:r w:rsidRPr="0008080D">
              <w:t>Mauvaise Connexion</w:t>
            </w:r>
          </w:p>
        </w:tc>
        <w:tc>
          <w:tcPr>
            <w:tcW w:w="5026" w:type="dxa"/>
          </w:tcPr>
          <w:p w14:paraId="2D815B88" w14:textId="77777777" w:rsidR="0014606F" w:rsidRDefault="0014606F" w:rsidP="00971F34">
            <w:r>
              <w:t xml:space="preserve">Lorsque j'inscris mon </w:t>
            </w:r>
            <w:proofErr w:type="spellStart"/>
            <w:r>
              <w:t>username</w:t>
            </w:r>
            <w:proofErr w:type="spellEnd"/>
            <w:r>
              <w:t xml:space="preserve"> et </w:t>
            </w:r>
            <w:proofErr w:type="spellStart"/>
            <w:r>
              <w:t>mdp</w:t>
            </w:r>
            <w:proofErr w:type="spellEnd"/>
            <w:r>
              <w:t xml:space="preserve"> (avec une erreur quelque part) </w:t>
            </w:r>
          </w:p>
          <w:p w14:paraId="56A1369D" w14:textId="77777777" w:rsidR="0014606F" w:rsidRDefault="0014606F" w:rsidP="00971F34">
            <w:r>
              <w:t>Quand je clique sur le bouton me connecter</w:t>
            </w:r>
          </w:p>
          <w:p w14:paraId="01B90672" w14:textId="77777777" w:rsidR="0014606F" w:rsidRDefault="0014606F" w:rsidP="00971F34">
            <w:r>
              <w:t>Je ne me connecte pas et reste sur la page de connexion avec une alerte qui s'affiche</w:t>
            </w:r>
          </w:p>
        </w:tc>
        <w:tc>
          <w:tcPr>
            <w:tcW w:w="1131" w:type="dxa"/>
            <w:shd w:val="clear" w:color="auto" w:fill="92D050"/>
            <w:vAlign w:val="center"/>
          </w:tcPr>
          <w:p w14:paraId="773C2092" w14:textId="0C186554" w:rsidR="0014606F" w:rsidRDefault="0014606F" w:rsidP="002C378C">
            <w:pPr>
              <w:jc w:val="center"/>
            </w:pPr>
            <w:r>
              <w:t>OK</w:t>
            </w:r>
          </w:p>
        </w:tc>
      </w:tr>
      <w:tr w:rsidR="0014606F" w14:paraId="140DE9F9" w14:textId="58BA81B1" w:rsidTr="002C378C">
        <w:tc>
          <w:tcPr>
            <w:tcW w:w="2897" w:type="dxa"/>
            <w:shd w:val="clear" w:color="auto" w:fill="E2EFD9" w:themeFill="accent6" w:themeFillTint="33"/>
          </w:tcPr>
          <w:p w14:paraId="4F27D1B5" w14:textId="77777777" w:rsidR="0014606F" w:rsidRDefault="0014606F" w:rsidP="00971F34">
            <w:r w:rsidRPr="0008080D">
              <w:t>Réinitialisation de mot de passe</w:t>
            </w:r>
          </w:p>
        </w:tc>
        <w:tc>
          <w:tcPr>
            <w:tcW w:w="5026" w:type="dxa"/>
          </w:tcPr>
          <w:p w14:paraId="45A4F175" w14:textId="77777777" w:rsidR="0014606F" w:rsidRDefault="0014606F" w:rsidP="00971F34">
            <w:r>
              <w:t>Lorsque je clique sur "Mot de passe oublié"</w:t>
            </w:r>
          </w:p>
          <w:p w14:paraId="63CFF423" w14:textId="77777777" w:rsidR="0014606F" w:rsidRDefault="0014606F" w:rsidP="00971F34">
            <w:r>
              <w:t xml:space="preserve">J'arrive sur la page de réinitialisation du </w:t>
            </w:r>
            <w:proofErr w:type="spellStart"/>
            <w:r>
              <w:t>mdp</w:t>
            </w:r>
            <w:proofErr w:type="spellEnd"/>
          </w:p>
          <w:p w14:paraId="3BD5CC5D" w14:textId="77777777" w:rsidR="0014606F" w:rsidRDefault="0014606F" w:rsidP="00971F34">
            <w:r>
              <w:t>(</w:t>
            </w:r>
            <w:proofErr w:type="gramStart"/>
            <w:r>
              <w:t>mailsend.jpg</w:t>
            </w:r>
            <w:proofErr w:type="gramEnd"/>
            <w:r>
              <w:t>)</w:t>
            </w:r>
          </w:p>
        </w:tc>
        <w:tc>
          <w:tcPr>
            <w:tcW w:w="1131" w:type="dxa"/>
            <w:shd w:val="clear" w:color="auto" w:fill="92D050"/>
            <w:vAlign w:val="center"/>
          </w:tcPr>
          <w:p w14:paraId="060E3880" w14:textId="1EF40389" w:rsidR="0014606F" w:rsidRDefault="0014606F" w:rsidP="002C378C">
            <w:pPr>
              <w:jc w:val="center"/>
            </w:pPr>
            <w:r>
              <w:t>OK</w:t>
            </w:r>
          </w:p>
        </w:tc>
      </w:tr>
      <w:tr w:rsidR="0014606F" w14:paraId="2B0C9C98" w14:textId="6A9A27C4" w:rsidTr="002C378C">
        <w:tc>
          <w:tcPr>
            <w:tcW w:w="2897" w:type="dxa"/>
            <w:shd w:val="clear" w:color="auto" w:fill="E2EFD9" w:themeFill="accent6" w:themeFillTint="33"/>
          </w:tcPr>
          <w:p w14:paraId="74D5B54B" w14:textId="77777777" w:rsidR="0014606F" w:rsidRDefault="0014606F" w:rsidP="00971F34">
            <w:r w:rsidRPr="0008080D">
              <w:t>Page de réinitialisation de mot de passe</w:t>
            </w:r>
          </w:p>
        </w:tc>
        <w:tc>
          <w:tcPr>
            <w:tcW w:w="5026" w:type="dxa"/>
          </w:tcPr>
          <w:p w14:paraId="4598F528" w14:textId="77777777" w:rsidR="0014606F" w:rsidRDefault="0014606F" w:rsidP="00971F34">
            <w:r>
              <w:t>Dans le message reçu ma boîte mail,</w:t>
            </w:r>
          </w:p>
          <w:p w14:paraId="1801E390" w14:textId="77777777" w:rsidR="0014606F" w:rsidRDefault="0014606F" w:rsidP="00971F34">
            <w:r>
              <w:t>Lorsque je clique sur le lien contenu dans le mail</w:t>
            </w:r>
          </w:p>
          <w:p w14:paraId="1B83D199" w14:textId="77777777" w:rsidR="0014606F" w:rsidRDefault="0014606F" w:rsidP="00971F34">
            <w:r>
              <w:t>J'arrive sur la page de réinitialisation (newpassword.jpg)</w:t>
            </w:r>
          </w:p>
        </w:tc>
        <w:tc>
          <w:tcPr>
            <w:tcW w:w="1131" w:type="dxa"/>
            <w:shd w:val="clear" w:color="auto" w:fill="92D050"/>
            <w:vAlign w:val="center"/>
          </w:tcPr>
          <w:p w14:paraId="36F47CEB" w14:textId="12386535" w:rsidR="0014606F" w:rsidRDefault="0014606F" w:rsidP="002C378C">
            <w:pPr>
              <w:jc w:val="center"/>
            </w:pPr>
            <w:r>
              <w:t>OK</w:t>
            </w:r>
          </w:p>
        </w:tc>
      </w:tr>
      <w:tr w:rsidR="0014606F" w14:paraId="2AFF30BE" w14:textId="5C6920BB" w:rsidTr="002C378C">
        <w:tc>
          <w:tcPr>
            <w:tcW w:w="2897" w:type="dxa"/>
            <w:shd w:val="clear" w:color="auto" w:fill="E2EFD9" w:themeFill="accent6" w:themeFillTint="33"/>
          </w:tcPr>
          <w:p w14:paraId="1DE04E09" w14:textId="77777777" w:rsidR="0014606F" w:rsidRDefault="0014606F" w:rsidP="00971F34">
            <w:r w:rsidRPr="0008080D">
              <w:t>Forcer URL</w:t>
            </w:r>
          </w:p>
        </w:tc>
        <w:tc>
          <w:tcPr>
            <w:tcW w:w="5026" w:type="dxa"/>
          </w:tcPr>
          <w:p w14:paraId="411E6871" w14:textId="77777777" w:rsidR="0014606F" w:rsidRDefault="0014606F" w:rsidP="00971F34">
            <w:r>
              <w:t>Lorsque je change l'url en haut</w:t>
            </w:r>
          </w:p>
          <w:p w14:paraId="4699813B" w14:textId="77777777" w:rsidR="0014606F" w:rsidRDefault="0014606F" w:rsidP="00971F34">
            <w:r>
              <w:t>Quand j'appuie sur enter</w:t>
            </w:r>
          </w:p>
          <w:p w14:paraId="09FF8788" w14:textId="77777777" w:rsidR="0014606F" w:rsidRDefault="0014606F" w:rsidP="00971F34">
            <w:r>
              <w:t>La page reconnaît que je ne suis pas connecté et me renvoie à la page Authentification</w:t>
            </w:r>
          </w:p>
        </w:tc>
        <w:tc>
          <w:tcPr>
            <w:tcW w:w="1131" w:type="dxa"/>
            <w:shd w:val="clear" w:color="auto" w:fill="92D050"/>
            <w:vAlign w:val="center"/>
          </w:tcPr>
          <w:p w14:paraId="48198C36" w14:textId="188F4BD8" w:rsidR="0014606F" w:rsidRDefault="0014606F" w:rsidP="002C378C">
            <w:pPr>
              <w:jc w:val="center"/>
            </w:pPr>
            <w:r>
              <w:t>OK</w:t>
            </w:r>
          </w:p>
        </w:tc>
      </w:tr>
      <w:tr w:rsidR="0014606F" w14:paraId="36733F2E" w14:textId="1724CB23" w:rsidTr="002C378C">
        <w:tc>
          <w:tcPr>
            <w:tcW w:w="2897" w:type="dxa"/>
            <w:shd w:val="clear" w:color="auto" w:fill="E2EFD9" w:themeFill="accent6" w:themeFillTint="33"/>
          </w:tcPr>
          <w:p w14:paraId="1AFDB5AD" w14:textId="77777777" w:rsidR="0014606F" w:rsidRPr="0008080D" w:rsidRDefault="0014606F" w:rsidP="00971F34">
            <w:r w:rsidRPr="00BF14AD">
              <w:t>Démarrage</w:t>
            </w:r>
          </w:p>
        </w:tc>
        <w:tc>
          <w:tcPr>
            <w:tcW w:w="5026" w:type="dxa"/>
          </w:tcPr>
          <w:p w14:paraId="122F80B9" w14:textId="77777777" w:rsidR="0014606F" w:rsidRDefault="0014606F" w:rsidP="00971F34">
            <w:r>
              <w:t>Dans mon navigateur web</w:t>
            </w:r>
          </w:p>
          <w:p w14:paraId="4369E8A3" w14:textId="77777777" w:rsidR="0014606F" w:rsidRDefault="0014606F" w:rsidP="00971F34">
            <w:r>
              <w:t>Quand je mets l'adresse de l'app dans la barre d'adresse</w:t>
            </w:r>
          </w:p>
          <w:p w14:paraId="510E8E3B" w14:textId="77777777" w:rsidR="0014606F" w:rsidRDefault="0014606F" w:rsidP="00971F34">
            <w:r>
              <w:t>J'arrive sur la page de login (auth.jpg)</w:t>
            </w:r>
          </w:p>
        </w:tc>
        <w:tc>
          <w:tcPr>
            <w:tcW w:w="1131" w:type="dxa"/>
            <w:shd w:val="clear" w:color="auto" w:fill="92D050"/>
            <w:vAlign w:val="center"/>
          </w:tcPr>
          <w:p w14:paraId="7991B72F" w14:textId="4C5D49AD" w:rsidR="0014606F" w:rsidRDefault="0014606F" w:rsidP="002C378C">
            <w:pPr>
              <w:jc w:val="center"/>
            </w:pPr>
            <w:r>
              <w:t>OK</w:t>
            </w:r>
          </w:p>
        </w:tc>
      </w:tr>
      <w:tr w:rsidR="0014606F" w14:paraId="092288CF" w14:textId="662D6C20" w:rsidTr="002C378C">
        <w:tc>
          <w:tcPr>
            <w:tcW w:w="2897" w:type="dxa"/>
            <w:shd w:val="clear" w:color="auto" w:fill="E2EFD9" w:themeFill="accent6" w:themeFillTint="33"/>
          </w:tcPr>
          <w:p w14:paraId="7E4BA811" w14:textId="77777777" w:rsidR="0014606F" w:rsidRPr="0008080D" w:rsidRDefault="0014606F" w:rsidP="00971F34">
            <w:r w:rsidRPr="00BF14AD">
              <w:t>Réinitialisation de mot de passe</w:t>
            </w:r>
          </w:p>
        </w:tc>
        <w:tc>
          <w:tcPr>
            <w:tcW w:w="5026" w:type="dxa"/>
          </w:tcPr>
          <w:p w14:paraId="377B84A5" w14:textId="77777777" w:rsidR="0014606F" w:rsidRDefault="0014606F" w:rsidP="00971F34">
            <w:r>
              <w:t xml:space="preserve">Dans la page de </w:t>
            </w:r>
            <w:proofErr w:type="spellStart"/>
            <w:r>
              <w:t>réinit</w:t>
            </w:r>
            <w:proofErr w:type="spellEnd"/>
            <w:r>
              <w:t xml:space="preserve"> de </w:t>
            </w:r>
            <w:proofErr w:type="spellStart"/>
            <w:r>
              <w:t>mdp</w:t>
            </w:r>
            <w:proofErr w:type="spellEnd"/>
            <w:r>
              <w:t>,</w:t>
            </w:r>
          </w:p>
          <w:p w14:paraId="189C7A25" w14:textId="77777777" w:rsidR="0014606F" w:rsidRDefault="0014606F" w:rsidP="00971F34">
            <w:r>
              <w:t xml:space="preserve">Quand je mets mon </w:t>
            </w:r>
            <w:proofErr w:type="gramStart"/>
            <w:r>
              <w:t>email</w:t>
            </w:r>
            <w:proofErr w:type="gramEnd"/>
            <w:r>
              <w:t xml:space="preserve"> et que je clique OK</w:t>
            </w:r>
          </w:p>
          <w:p w14:paraId="70F97D3A" w14:textId="49137F11" w:rsidR="002C378C" w:rsidRDefault="0014606F" w:rsidP="00971F34">
            <w:r>
              <w:t>Je reçois un mail pour réinitialiser mon mot de passe</w:t>
            </w:r>
          </w:p>
          <w:p w14:paraId="4E6592EE" w14:textId="77777777" w:rsidR="002C378C" w:rsidRDefault="002C378C" w:rsidP="00971F34"/>
          <w:p w14:paraId="4606ACDE" w14:textId="77777777" w:rsidR="00D84F13" w:rsidRDefault="00D84F13" w:rsidP="00971F34"/>
        </w:tc>
        <w:tc>
          <w:tcPr>
            <w:tcW w:w="1131" w:type="dxa"/>
            <w:shd w:val="clear" w:color="auto" w:fill="92D050"/>
            <w:vAlign w:val="center"/>
          </w:tcPr>
          <w:p w14:paraId="7799F0BF" w14:textId="31E05222" w:rsidR="0014606F" w:rsidRDefault="0014606F" w:rsidP="002C378C">
            <w:pPr>
              <w:jc w:val="center"/>
            </w:pPr>
            <w:r>
              <w:t>OK</w:t>
            </w:r>
          </w:p>
        </w:tc>
      </w:tr>
      <w:tr w:rsidR="0014606F" w14:paraId="3B8918CF" w14:textId="67B5C985" w:rsidTr="002C378C">
        <w:tc>
          <w:tcPr>
            <w:tcW w:w="2897" w:type="dxa"/>
            <w:shd w:val="clear" w:color="auto" w:fill="E2EFD9" w:themeFill="accent6" w:themeFillTint="33"/>
          </w:tcPr>
          <w:p w14:paraId="0CE71D9B" w14:textId="33E895FD" w:rsidR="0014606F" w:rsidRPr="0008080D" w:rsidRDefault="0014606F" w:rsidP="00971F34">
            <w:r w:rsidRPr="00BF14AD">
              <w:t>Changement ok</w:t>
            </w:r>
          </w:p>
        </w:tc>
        <w:tc>
          <w:tcPr>
            <w:tcW w:w="5026" w:type="dxa"/>
          </w:tcPr>
          <w:p w14:paraId="196783D3" w14:textId="77777777" w:rsidR="0014606F" w:rsidRDefault="0014606F" w:rsidP="00971F34">
            <w:r>
              <w:t xml:space="preserve">Dans la page de </w:t>
            </w:r>
            <w:proofErr w:type="spellStart"/>
            <w:r>
              <w:t>réinit</w:t>
            </w:r>
            <w:proofErr w:type="spellEnd"/>
            <w:r>
              <w:t>,</w:t>
            </w:r>
          </w:p>
          <w:p w14:paraId="3338F831" w14:textId="77777777" w:rsidR="0014606F" w:rsidRDefault="0014606F" w:rsidP="00971F34">
            <w:r>
              <w:t>Quand j'inscris mon nouveau mot de passe et que je valide</w:t>
            </w:r>
          </w:p>
          <w:p w14:paraId="2B962EAB" w14:textId="77777777" w:rsidR="0014606F" w:rsidRDefault="0014606F" w:rsidP="00971F34">
            <w:r>
              <w:t xml:space="preserve">Je retourne au login et je peux désormais me connecter </w:t>
            </w:r>
            <w:proofErr w:type="spellStart"/>
            <w:proofErr w:type="gramStart"/>
            <w:r>
              <w:t>a</w:t>
            </w:r>
            <w:proofErr w:type="spellEnd"/>
            <w:proofErr w:type="gramEnd"/>
            <w:r>
              <w:t xml:space="preserve"> mon compte avec le nouveau mot de passe</w:t>
            </w:r>
          </w:p>
        </w:tc>
        <w:tc>
          <w:tcPr>
            <w:tcW w:w="1131" w:type="dxa"/>
            <w:shd w:val="clear" w:color="auto" w:fill="92D050"/>
            <w:vAlign w:val="center"/>
          </w:tcPr>
          <w:p w14:paraId="4400D027" w14:textId="05BBA57E" w:rsidR="0014606F" w:rsidRDefault="0014606F" w:rsidP="002C378C">
            <w:pPr>
              <w:jc w:val="center"/>
            </w:pPr>
            <w:r>
              <w:t>OK</w:t>
            </w:r>
          </w:p>
        </w:tc>
      </w:tr>
      <w:tr w:rsidR="0014606F" w14:paraId="665B41A8" w14:textId="6E3E4407" w:rsidTr="002C378C">
        <w:tc>
          <w:tcPr>
            <w:tcW w:w="2897" w:type="dxa"/>
            <w:shd w:val="clear" w:color="auto" w:fill="E2EFD9" w:themeFill="accent6" w:themeFillTint="33"/>
          </w:tcPr>
          <w:p w14:paraId="15898A01" w14:textId="77777777" w:rsidR="0014606F" w:rsidRPr="0008080D" w:rsidRDefault="0014606F" w:rsidP="00971F34">
            <w:r w:rsidRPr="00BF14AD">
              <w:t>Compte désactivé</w:t>
            </w:r>
          </w:p>
        </w:tc>
        <w:tc>
          <w:tcPr>
            <w:tcW w:w="5026" w:type="dxa"/>
          </w:tcPr>
          <w:p w14:paraId="588002CE" w14:textId="77777777" w:rsidR="0014606F" w:rsidRDefault="0014606F" w:rsidP="00971F34">
            <w:r>
              <w:t xml:space="preserve">Dans la page de login, avec les bons </w:t>
            </w:r>
            <w:proofErr w:type="spellStart"/>
            <w:r>
              <w:t>credentials</w:t>
            </w:r>
            <w:proofErr w:type="spellEnd"/>
            <w:r>
              <w:t xml:space="preserve"> pour un utilisateur désactivé,</w:t>
            </w:r>
          </w:p>
          <w:p w14:paraId="41F88CC0" w14:textId="77777777" w:rsidR="0014606F" w:rsidRDefault="0014606F" w:rsidP="00971F34">
            <w:r>
              <w:t>Quand je clique OK</w:t>
            </w:r>
          </w:p>
          <w:p w14:paraId="773C7B83" w14:textId="77777777" w:rsidR="0014606F" w:rsidRDefault="0014606F" w:rsidP="00971F34">
            <w:r>
              <w:t>Je reste sur la page avec un message "compte désactivé"</w:t>
            </w:r>
          </w:p>
        </w:tc>
        <w:tc>
          <w:tcPr>
            <w:tcW w:w="1131" w:type="dxa"/>
            <w:shd w:val="clear" w:color="auto" w:fill="92D050"/>
            <w:vAlign w:val="center"/>
          </w:tcPr>
          <w:p w14:paraId="65C4B4E8" w14:textId="67F5CA3A" w:rsidR="0014606F" w:rsidRDefault="0014606F" w:rsidP="002C378C">
            <w:pPr>
              <w:jc w:val="center"/>
            </w:pPr>
            <w:r>
              <w:t>OK</w:t>
            </w:r>
          </w:p>
        </w:tc>
      </w:tr>
    </w:tbl>
    <w:p w14:paraId="30177012" w14:textId="77777777" w:rsidR="00D84F13" w:rsidRPr="00D84F13" w:rsidRDefault="00D84F13" w:rsidP="00D84F13"/>
    <w:p w14:paraId="3AA2A075" w14:textId="0109979A" w:rsidR="0014606F" w:rsidRDefault="0014606F" w:rsidP="0014606F">
      <w:pPr>
        <w:pStyle w:val="Titre3"/>
      </w:pPr>
      <w:bookmarkStart w:id="83" w:name="_Toc168046963"/>
      <w:r>
        <w:t>Gestion de comptes</w:t>
      </w:r>
      <w:bookmarkEnd w:id="83"/>
    </w:p>
    <w:p w14:paraId="75FA7A7F" w14:textId="77777777" w:rsidR="0014606F" w:rsidRPr="0014606F" w:rsidRDefault="0014606F" w:rsidP="0014606F"/>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150"/>
        <w:gridCol w:w="5773"/>
        <w:gridCol w:w="1134"/>
      </w:tblGrid>
      <w:tr w:rsidR="0014606F" w14:paraId="488485F0" w14:textId="6A46ADAC" w:rsidTr="002C378C">
        <w:trPr>
          <w:trHeight w:val="880"/>
        </w:trPr>
        <w:tc>
          <w:tcPr>
            <w:tcW w:w="2150" w:type="dxa"/>
            <w:shd w:val="clear" w:color="auto" w:fill="E2EFD9" w:themeFill="accent6" w:themeFillTint="33"/>
          </w:tcPr>
          <w:p w14:paraId="5F1F2ACF" w14:textId="77777777" w:rsidR="0014606F" w:rsidRDefault="0014606F" w:rsidP="00971F34">
            <w:r w:rsidRPr="005A5089">
              <w:t>Page gestion de compte</w:t>
            </w:r>
          </w:p>
        </w:tc>
        <w:tc>
          <w:tcPr>
            <w:tcW w:w="5773" w:type="dxa"/>
          </w:tcPr>
          <w:p w14:paraId="49BA3A97" w14:textId="77777777" w:rsidR="0014606F" w:rsidRDefault="0014606F" w:rsidP="00971F34">
            <w:r>
              <w:t>Dans la page d'accueil,</w:t>
            </w:r>
          </w:p>
          <w:p w14:paraId="08668235" w14:textId="77777777" w:rsidR="0014606F" w:rsidRDefault="0014606F" w:rsidP="00971F34">
            <w:r>
              <w:t>Quand je clique sur le lien "comptes"</w:t>
            </w:r>
          </w:p>
          <w:p w14:paraId="5F9DEC71" w14:textId="77777777" w:rsidR="0014606F" w:rsidRDefault="0014606F" w:rsidP="00971F34">
            <w:r>
              <w:t>Je vois seulement la liste des utilisateurs (gestion de comptes.jpg)</w:t>
            </w:r>
          </w:p>
        </w:tc>
        <w:tc>
          <w:tcPr>
            <w:tcW w:w="1134" w:type="dxa"/>
            <w:shd w:val="clear" w:color="auto" w:fill="92D050"/>
            <w:vAlign w:val="center"/>
          </w:tcPr>
          <w:p w14:paraId="348182C4" w14:textId="5A1DEBF0" w:rsidR="0014606F" w:rsidRDefault="0014606F" w:rsidP="002C378C">
            <w:pPr>
              <w:jc w:val="center"/>
            </w:pPr>
            <w:r>
              <w:t>OK</w:t>
            </w:r>
          </w:p>
        </w:tc>
      </w:tr>
      <w:tr w:rsidR="0014606F" w14:paraId="709D66B7" w14:textId="67826687" w:rsidTr="002C378C">
        <w:trPr>
          <w:trHeight w:val="2176"/>
        </w:trPr>
        <w:tc>
          <w:tcPr>
            <w:tcW w:w="2150" w:type="dxa"/>
            <w:shd w:val="clear" w:color="auto" w:fill="E2EFD9" w:themeFill="accent6" w:themeFillTint="33"/>
          </w:tcPr>
          <w:p w14:paraId="1F132EB1" w14:textId="77777777" w:rsidR="0014606F" w:rsidRDefault="0014606F" w:rsidP="00971F34">
            <w:r w:rsidRPr="005A5089">
              <w:lastRenderedPageBreak/>
              <w:t xml:space="preserve">Page création </w:t>
            </w:r>
            <w:proofErr w:type="gramStart"/>
            <w:r w:rsidRPr="005A5089">
              <w:t>de user</w:t>
            </w:r>
            <w:proofErr w:type="gramEnd"/>
          </w:p>
        </w:tc>
        <w:tc>
          <w:tcPr>
            <w:tcW w:w="5773" w:type="dxa"/>
          </w:tcPr>
          <w:p w14:paraId="3DF3025C" w14:textId="77777777" w:rsidR="0014606F" w:rsidRDefault="0014606F" w:rsidP="00971F34">
            <w:r>
              <w:t>Lorsque je rentre dans la page créer un compte et que je renseigne :</w:t>
            </w:r>
          </w:p>
          <w:p w14:paraId="2EAE56E5" w14:textId="77777777" w:rsidR="0014606F" w:rsidRDefault="0014606F" w:rsidP="00971F34">
            <w:r>
              <w:t>* Un nom unique</w:t>
            </w:r>
          </w:p>
          <w:p w14:paraId="71485000" w14:textId="77777777" w:rsidR="0014606F" w:rsidRDefault="0014606F" w:rsidP="00971F34">
            <w:r>
              <w:t>* Un numéro de téléphone unique</w:t>
            </w:r>
          </w:p>
          <w:p w14:paraId="7E3214C5" w14:textId="77777777" w:rsidR="0014606F" w:rsidRDefault="0014606F" w:rsidP="00971F34">
            <w:r>
              <w:t xml:space="preserve">* Un </w:t>
            </w:r>
            <w:proofErr w:type="gramStart"/>
            <w:r>
              <w:t>email</w:t>
            </w:r>
            <w:proofErr w:type="gramEnd"/>
            <w:r>
              <w:t xml:space="preserve"> unique</w:t>
            </w:r>
          </w:p>
          <w:p w14:paraId="6253C4AC" w14:textId="77777777" w:rsidR="0014606F" w:rsidRDefault="0014606F" w:rsidP="00971F34">
            <w:r>
              <w:t>* Un rôle</w:t>
            </w:r>
          </w:p>
          <w:p w14:paraId="42ACE51C" w14:textId="77777777" w:rsidR="0014606F" w:rsidRDefault="0014606F" w:rsidP="00971F34">
            <w:r>
              <w:t>Quand je soumets le formulaire</w:t>
            </w:r>
          </w:p>
          <w:p w14:paraId="7DDE28DA" w14:textId="77777777" w:rsidR="0014606F" w:rsidRDefault="0014606F" w:rsidP="00971F34">
            <w:r>
              <w:t>Je retourne à la liste des utilisateurs avec un message d'alerte</w:t>
            </w:r>
          </w:p>
          <w:p w14:paraId="4ED2308D" w14:textId="77777777" w:rsidR="0014606F" w:rsidRDefault="0014606F" w:rsidP="00971F34">
            <w:r>
              <w:t>(</w:t>
            </w:r>
            <w:proofErr w:type="gramStart"/>
            <w:r>
              <w:t>list-message.jpg</w:t>
            </w:r>
            <w:proofErr w:type="gramEnd"/>
            <w:r>
              <w:t>)</w:t>
            </w:r>
          </w:p>
        </w:tc>
        <w:tc>
          <w:tcPr>
            <w:tcW w:w="1134" w:type="dxa"/>
            <w:shd w:val="clear" w:color="auto" w:fill="92D050"/>
            <w:vAlign w:val="center"/>
          </w:tcPr>
          <w:p w14:paraId="10A43445" w14:textId="48F14621" w:rsidR="0014606F" w:rsidRDefault="0014606F" w:rsidP="002C378C">
            <w:pPr>
              <w:jc w:val="center"/>
            </w:pPr>
            <w:r>
              <w:t>OK</w:t>
            </w:r>
          </w:p>
        </w:tc>
      </w:tr>
      <w:tr w:rsidR="0014606F" w14:paraId="0ECBF3DA" w14:textId="0675EBC6" w:rsidTr="002C378C">
        <w:trPr>
          <w:trHeight w:val="1534"/>
        </w:trPr>
        <w:tc>
          <w:tcPr>
            <w:tcW w:w="2150" w:type="dxa"/>
            <w:shd w:val="clear" w:color="auto" w:fill="E2EFD9" w:themeFill="accent6" w:themeFillTint="33"/>
          </w:tcPr>
          <w:p w14:paraId="617A5DFC" w14:textId="77777777" w:rsidR="0014606F" w:rsidRDefault="0014606F" w:rsidP="00971F34">
            <w:r w:rsidRPr="005A5089">
              <w:t>Page profil (vue utilisateur admin)</w:t>
            </w:r>
          </w:p>
        </w:tc>
        <w:tc>
          <w:tcPr>
            <w:tcW w:w="5773" w:type="dxa"/>
          </w:tcPr>
          <w:p w14:paraId="2E746EC7" w14:textId="77777777" w:rsidR="0014606F" w:rsidRDefault="0014606F" w:rsidP="00971F34">
            <w:r>
              <w:t>Lorsque je clique sur un user qui est dans la liste</w:t>
            </w:r>
          </w:p>
          <w:p w14:paraId="43CAA727" w14:textId="77777777" w:rsidR="0014606F" w:rsidRDefault="0014606F" w:rsidP="00971F34">
            <w:r>
              <w:t>J'arrive sur la page de son profil</w:t>
            </w:r>
          </w:p>
          <w:p w14:paraId="507B5B5C" w14:textId="77777777" w:rsidR="0014606F" w:rsidRDefault="0014606F" w:rsidP="00971F34">
            <w:r>
              <w:t>Je vois ses informations avec son historique + un bouton qui permet de désactiver le compte ou l'activer</w:t>
            </w:r>
          </w:p>
          <w:p w14:paraId="276CAA3F" w14:textId="77777777" w:rsidR="0014606F" w:rsidRDefault="0014606F" w:rsidP="00971F34">
            <w:r>
              <w:t>(</w:t>
            </w:r>
            <w:proofErr w:type="gramStart"/>
            <w:r>
              <w:t>profileVueAdmin.jpg</w:t>
            </w:r>
            <w:proofErr w:type="gramEnd"/>
            <w:r>
              <w:t>)</w:t>
            </w:r>
          </w:p>
        </w:tc>
        <w:tc>
          <w:tcPr>
            <w:tcW w:w="1134" w:type="dxa"/>
            <w:shd w:val="clear" w:color="auto" w:fill="92D050"/>
            <w:vAlign w:val="center"/>
          </w:tcPr>
          <w:p w14:paraId="74E2C0F3" w14:textId="6B1C4810" w:rsidR="0014606F" w:rsidRDefault="0014606F" w:rsidP="002C378C">
            <w:pPr>
              <w:jc w:val="center"/>
            </w:pPr>
            <w:r>
              <w:t>OK</w:t>
            </w:r>
          </w:p>
        </w:tc>
      </w:tr>
      <w:tr w:rsidR="0014606F" w14:paraId="65699056" w14:textId="3A11290F" w:rsidTr="002C378C">
        <w:trPr>
          <w:trHeight w:val="1082"/>
        </w:trPr>
        <w:tc>
          <w:tcPr>
            <w:tcW w:w="2150" w:type="dxa"/>
            <w:shd w:val="clear" w:color="auto" w:fill="E2EFD9" w:themeFill="accent6" w:themeFillTint="33"/>
          </w:tcPr>
          <w:p w14:paraId="4156B82E" w14:textId="77777777" w:rsidR="0014606F" w:rsidRDefault="0014606F" w:rsidP="00971F34">
            <w:r w:rsidRPr="00FE6677">
              <w:t>Menu pour admin</w:t>
            </w:r>
          </w:p>
        </w:tc>
        <w:tc>
          <w:tcPr>
            <w:tcW w:w="5773" w:type="dxa"/>
          </w:tcPr>
          <w:p w14:paraId="36E48937" w14:textId="77777777" w:rsidR="0014606F" w:rsidRDefault="0014606F" w:rsidP="00971F34">
            <w:r>
              <w:t xml:space="preserve">Dans </w:t>
            </w:r>
            <w:proofErr w:type="gramStart"/>
            <w:r>
              <w:t>la home</w:t>
            </w:r>
            <w:proofErr w:type="gramEnd"/>
            <w:r>
              <w:t xml:space="preserve"> page, connecté avec un rôle admin,</w:t>
            </w:r>
          </w:p>
          <w:p w14:paraId="7870C7E9" w14:textId="77777777" w:rsidR="0014606F" w:rsidRDefault="0014606F" w:rsidP="00971F34">
            <w:r>
              <w:t>Il y a un lien "comptes" dans la barre de menu</w:t>
            </w:r>
          </w:p>
          <w:p w14:paraId="19B23A0C" w14:textId="77777777" w:rsidR="0014606F" w:rsidRDefault="0014606F" w:rsidP="00971F34">
            <w:r>
              <w:t>(</w:t>
            </w:r>
            <w:proofErr w:type="gramStart"/>
            <w:r>
              <w:t>home-connecté.jpg</w:t>
            </w:r>
            <w:proofErr w:type="gramEnd"/>
            <w:r>
              <w:t>)</w:t>
            </w:r>
          </w:p>
        </w:tc>
        <w:tc>
          <w:tcPr>
            <w:tcW w:w="1134" w:type="dxa"/>
            <w:shd w:val="clear" w:color="auto" w:fill="92D050"/>
            <w:vAlign w:val="center"/>
          </w:tcPr>
          <w:p w14:paraId="3F60E4D0" w14:textId="3705731E" w:rsidR="0014606F" w:rsidRDefault="0014606F" w:rsidP="002C378C">
            <w:pPr>
              <w:jc w:val="center"/>
            </w:pPr>
            <w:r>
              <w:t>OK</w:t>
            </w:r>
          </w:p>
        </w:tc>
      </w:tr>
      <w:tr w:rsidR="0014606F" w14:paraId="082F230F" w14:textId="0336DA88" w:rsidTr="002C378C">
        <w:trPr>
          <w:trHeight w:val="880"/>
        </w:trPr>
        <w:tc>
          <w:tcPr>
            <w:tcW w:w="2150" w:type="dxa"/>
            <w:shd w:val="clear" w:color="auto" w:fill="E2EFD9" w:themeFill="accent6" w:themeFillTint="33"/>
          </w:tcPr>
          <w:p w14:paraId="1DD31301" w14:textId="77777777" w:rsidR="0014606F" w:rsidRPr="00FE6677" w:rsidRDefault="0014606F" w:rsidP="00971F34">
            <w:r w:rsidRPr="00FE6677">
              <w:t>Création</w:t>
            </w:r>
          </w:p>
        </w:tc>
        <w:tc>
          <w:tcPr>
            <w:tcW w:w="5773" w:type="dxa"/>
          </w:tcPr>
          <w:p w14:paraId="458CC616" w14:textId="77777777" w:rsidR="0014606F" w:rsidRDefault="0014606F" w:rsidP="00971F34">
            <w:r>
              <w:t xml:space="preserve">Dans la liste des comptes, </w:t>
            </w:r>
          </w:p>
          <w:p w14:paraId="449800B9" w14:textId="77777777" w:rsidR="0014606F" w:rsidRDefault="0014606F" w:rsidP="00971F34">
            <w:r>
              <w:t>Quand je clique "Créer"</w:t>
            </w:r>
          </w:p>
          <w:p w14:paraId="1660A508" w14:textId="77777777" w:rsidR="0014606F" w:rsidRDefault="0014606F" w:rsidP="00971F34">
            <w:r>
              <w:t>J'arrive à la page de création de compte</w:t>
            </w:r>
          </w:p>
          <w:p w14:paraId="14A7E5FF" w14:textId="77777777" w:rsidR="0014606F" w:rsidRDefault="0014606F" w:rsidP="00971F34">
            <w:r>
              <w:t>(</w:t>
            </w:r>
            <w:proofErr w:type="gramStart"/>
            <w:r>
              <w:t>création</w:t>
            </w:r>
            <w:proofErr w:type="gramEnd"/>
            <w:r>
              <w:t xml:space="preserve"> de compte.jpg)</w:t>
            </w:r>
          </w:p>
        </w:tc>
        <w:tc>
          <w:tcPr>
            <w:tcW w:w="1134" w:type="dxa"/>
            <w:shd w:val="clear" w:color="auto" w:fill="92D050"/>
            <w:vAlign w:val="center"/>
          </w:tcPr>
          <w:p w14:paraId="6A6A3426" w14:textId="671E0F8D" w:rsidR="0014606F" w:rsidRDefault="0014606F" w:rsidP="002C378C">
            <w:pPr>
              <w:jc w:val="center"/>
            </w:pPr>
            <w:r>
              <w:t>OK</w:t>
            </w:r>
          </w:p>
        </w:tc>
      </w:tr>
      <w:tr w:rsidR="0014606F" w14:paraId="4DF4CEAD" w14:textId="075F7E1C" w:rsidTr="002C378C">
        <w:trPr>
          <w:trHeight w:val="1082"/>
        </w:trPr>
        <w:tc>
          <w:tcPr>
            <w:tcW w:w="2150" w:type="dxa"/>
            <w:shd w:val="clear" w:color="auto" w:fill="E2EFD9" w:themeFill="accent6" w:themeFillTint="33"/>
          </w:tcPr>
          <w:p w14:paraId="1360AB80" w14:textId="77777777" w:rsidR="0014606F" w:rsidRPr="00FE6677" w:rsidRDefault="0014606F" w:rsidP="00971F34">
            <w:r w:rsidRPr="00FE6677">
              <w:t>Activer/Désactiver</w:t>
            </w:r>
          </w:p>
        </w:tc>
        <w:tc>
          <w:tcPr>
            <w:tcW w:w="5773" w:type="dxa"/>
          </w:tcPr>
          <w:p w14:paraId="7EA0180D" w14:textId="77777777" w:rsidR="0014606F" w:rsidRDefault="0014606F" w:rsidP="00971F34">
            <w:r>
              <w:t>Dans la page de profil en tant qu'admin,</w:t>
            </w:r>
          </w:p>
          <w:p w14:paraId="5EC7A0A9" w14:textId="77777777" w:rsidR="0014606F" w:rsidRDefault="0014606F" w:rsidP="00971F34">
            <w:r>
              <w:t>Quand je clique le bouton de changement de statuts,</w:t>
            </w:r>
          </w:p>
          <w:p w14:paraId="2B6B49A3" w14:textId="77777777" w:rsidR="0014606F" w:rsidRDefault="0014606F" w:rsidP="00971F34">
            <w:r>
              <w:t>Je reviens sur la page avec le nouveau statuts</w:t>
            </w:r>
          </w:p>
        </w:tc>
        <w:tc>
          <w:tcPr>
            <w:tcW w:w="1134" w:type="dxa"/>
            <w:shd w:val="clear" w:color="auto" w:fill="92D050"/>
            <w:vAlign w:val="center"/>
          </w:tcPr>
          <w:p w14:paraId="7575BCA7" w14:textId="07478345" w:rsidR="0014606F" w:rsidRDefault="0014606F" w:rsidP="002C378C">
            <w:pPr>
              <w:jc w:val="center"/>
            </w:pPr>
            <w:r>
              <w:t>OK</w:t>
            </w:r>
          </w:p>
        </w:tc>
      </w:tr>
      <w:tr w:rsidR="0014606F" w14:paraId="74564BB0" w14:textId="40D3539F" w:rsidTr="002C378C">
        <w:trPr>
          <w:trHeight w:val="880"/>
        </w:trPr>
        <w:tc>
          <w:tcPr>
            <w:tcW w:w="2150" w:type="dxa"/>
            <w:shd w:val="clear" w:color="auto" w:fill="E2EFD9" w:themeFill="accent6" w:themeFillTint="33"/>
          </w:tcPr>
          <w:p w14:paraId="43A9A23B" w14:textId="77777777" w:rsidR="0014606F" w:rsidRPr="00FE6677" w:rsidRDefault="0014606F" w:rsidP="00971F34">
            <w:proofErr w:type="gramStart"/>
            <w:r w:rsidRPr="00FE6677">
              <w:t>Email</w:t>
            </w:r>
            <w:proofErr w:type="gramEnd"/>
            <w:r w:rsidRPr="00FE6677">
              <w:t xml:space="preserve"> d'accueil</w:t>
            </w:r>
          </w:p>
        </w:tc>
        <w:tc>
          <w:tcPr>
            <w:tcW w:w="5773" w:type="dxa"/>
          </w:tcPr>
          <w:p w14:paraId="5DC1940A" w14:textId="77777777" w:rsidR="0014606F" w:rsidRDefault="0014606F" w:rsidP="00971F34">
            <w:r>
              <w:t>Dans la page de création,</w:t>
            </w:r>
          </w:p>
          <w:p w14:paraId="66591EF8" w14:textId="77777777" w:rsidR="0014606F" w:rsidRDefault="0014606F" w:rsidP="00971F34">
            <w:r>
              <w:t>Quand j'ai créé un nouvel utilisateur</w:t>
            </w:r>
          </w:p>
          <w:p w14:paraId="0405FA0C" w14:textId="77777777" w:rsidR="0014606F" w:rsidRDefault="0014606F" w:rsidP="00971F34">
            <w:r>
              <w:t xml:space="preserve">Un </w:t>
            </w:r>
            <w:proofErr w:type="gramStart"/>
            <w:r>
              <w:t>email</w:t>
            </w:r>
            <w:proofErr w:type="gramEnd"/>
            <w:r>
              <w:t xml:space="preserve"> lui est envoyé, contenant un lien de réinitialisation de </w:t>
            </w:r>
            <w:proofErr w:type="spellStart"/>
            <w:r>
              <w:t>mdp</w:t>
            </w:r>
            <w:proofErr w:type="spellEnd"/>
          </w:p>
        </w:tc>
        <w:tc>
          <w:tcPr>
            <w:tcW w:w="1134" w:type="dxa"/>
            <w:shd w:val="clear" w:color="auto" w:fill="92D050"/>
            <w:vAlign w:val="center"/>
          </w:tcPr>
          <w:p w14:paraId="063BC578" w14:textId="5D83A8E2" w:rsidR="0014606F" w:rsidRDefault="0014606F" w:rsidP="002C378C">
            <w:pPr>
              <w:jc w:val="center"/>
            </w:pPr>
            <w:r>
              <w:t>OK</w:t>
            </w:r>
          </w:p>
        </w:tc>
      </w:tr>
    </w:tbl>
    <w:p w14:paraId="06ED9394" w14:textId="77777777" w:rsidR="00F54266" w:rsidRPr="0014606F" w:rsidRDefault="00F54266" w:rsidP="0014606F"/>
    <w:p w14:paraId="39E80583" w14:textId="62A0EB3F" w:rsidR="0014606F" w:rsidRDefault="0014606F" w:rsidP="0014606F">
      <w:pPr>
        <w:pStyle w:val="Titre3"/>
      </w:pPr>
      <w:bookmarkStart w:id="84" w:name="_Toc168046964"/>
      <w:r>
        <w:t>Marquage</w:t>
      </w:r>
      <w:bookmarkEnd w:id="84"/>
    </w:p>
    <w:p w14:paraId="0A9E6E6D" w14:textId="77777777" w:rsidR="002C378C" w:rsidRPr="002C378C" w:rsidRDefault="002C378C" w:rsidP="002C378C"/>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1935"/>
        <w:gridCol w:w="5988"/>
        <w:gridCol w:w="1134"/>
      </w:tblGrid>
      <w:tr w:rsidR="0014606F" w14:paraId="5B2D103C" w14:textId="697A3398" w:rsidTr="002C378C">
        <w:trPr>
          <w:trHeight w:val="1134"/>
        </w:trPr>
        <w:tc>
          <w:tcPr>
            <w:tcW w:w="1935" w:type="dxa"/>
            <w:shd w:val="clear" w:color="auto" w:fill="E2EFD9" w:themeFill="accent6" w:themeFillTint="33"/>
          </w:tcPr>
          <w:p w14:paraId="1F0EC695" w14:textId="77777777" w:rsidR="0014606F" w:rsidRDefault="0014606F" w:rsidP="00971F34">
            <w:r w:rsidRPr="001D76CF">
              <w:t>Bouton "Marquer"</w:t>
            </w:r>
          </w:p>
        </w:tc>
        <w:tc>
          <w:tcPr>
            <w:tcW w:w="5988" w:type="dxa"/>
          </w:tcPr>
          <w:p w14:paraId="14E4F5D5" w14:textId="77777777" w:rsidR="0014606F" w:rsidRDefault="0014606F" w:rsidP="00971F34">
            <w:r>
              <w:t>Lorsque je suis sur la liste des matchs avec un compte avec le rôle "Marqueur"</w:t>
            </w:r>
          </w:p>
          <w:p w14:paraId="2EB7AC98" w14:textId="77777777" w:rsidR="0014606F" w:rsidRDefault="0014606F" w:rsidP="00971F34">
            <w:r>
              <w:t>Quand je défile sur un match du jour</w:t>
            </w:r>
          </w:p>
          <w:p w14:paraId="5765103E" w14:textId="77777777" w:rsidR="0014606F" w:rsidRDefault="0014606F" w:rsidP="00971F34">
            <w:r>
              <w:t>Un bouton Marquer est affiché</w:t>
            </w:r>
          </w:p>
        </w:tc>
        <w:tc>
          <w:tcPr>
            <w:tcW w:w="1134" w:type="dxa"/>
            <w:shd w:val="clear" w:color="auto" w:fill="92D050"/>
            <w:vAlign w:val="center"/>
          </w:tcPr>
          <w:p w14:paraId="101A2DE8" w14:textId="71501A75" w:rsidR="0014606F" w:rsidRDefault="0014606F" w:rsidP="002C378C">
            <w:pPr>
              <w:jc w:val="center"/>
            </w:pPr>
            <w:r>
              <w:t>OK</w:t>
            </w:r>
          </w:p>
        </w:tc>
      </w:tr>
      <w:tr w:rsidR="0014606F" w14:paraId="2086FE10" w14:textId="575FCF08" w:rsidTr="002C378C">
        <w:trPr>
          <w:trHeight w:val="1117"/>
        </w:trPr>
        <w:tc>
          <w:tcPr>
            <w:tcW w:w="1935" w:type="dxa"/>
            <w:shd w:val="clear" w:color="auto" w:fill="E2EFD9" w:themeFill="accent6" w:themeFillTint="33"/>
          </w:tcPr>
          <w:p w14:paraId="6AD4B558" w14:textId="77777777" w:rsidR="0014606F" w:rsidRDefault="0014606F" w:rsidP="00971F34">
            <w:r w:rsidRPr="001D76CF">
              <w:t>Bouton "Marquer" avec mauvais rôle</w:t>
            </w:r>
          </w:p>
        </w:tc>
        <w:tc>
          <w:tcPr>
            <w:tcW w:w="5988" w:type="dxa"/>
          </w:tcPr>
          <w:p w14:paraId="7D3DF237" w14:textId="77777777" w:rsidR="0014606F" w:rsidRDefault="0014606F" w:rsidP="00971F34">
            <w:r>
              <w:t>Lorsque je suis sur la liste des matchs avec un compte avec le rôle "Admin" ou "Arbitre"</w:t>
            </w:r>
          </w:p>
          <w:p w14:paraId="4C8234EC" w14:textId="77777777" w:rsidR="0014606F" w:rsidRDefault="0014606F" w:rsidP="00971F34">
            <w:r>
              <w:t>Quand je défile sur un match du jour</w:t>
            </w:r>
          </w:p>
          <w:p w14:paraId="3A350ED6" w14:textId="77777777" w:rsidR="0014606F" w:rsidRDefault="0014606F" w:rsidP="00971F34">
            <w:r>
              <w:t>Un bouton Marquer n'est pas affiché</w:t>
            </w:r>
          </w:p>
        </w:tc>
        <w:tc>
          <w:tcPr>
            <w:tcW w:w="1134" w:type="dxa"/>
            <w:shd w:val="clear" w:color="auto" w:fill="92D050"/>
            <w:vAlign w:val="center"/>
          </w:tcPr>
          <w:p w14:paraId="11965720" w14:textId="7AEB0D16" w:rsidR="0014606F" w:rsidRDefault="0014606F" w:rsidP="002C378C">
            <w:pPr>
              <w:jc w:val="center"/>
            </w:pPr>
            <w:r>
              <w:t>OK</w:t>
            </w:r>
          </w:p>
        </w:tc>
      </w:tr>
      <w:tr w:rsidR="0014606F" w14:paraId="198E6321" w14:textId="4F992BB5" w:rsidTr="002C378C">
        <w:trPr>
          <w:trHeight w:val="1410"/>
        </w:trPr>
        <w:tc>
          <w:tcPr>
            <w:tcW w:w="1935" w:type="dxa"/>
            <w:shd w:val="clear" w:color="auto" w:fill="E2EFD9" w:themeFill="accent6" w:themeFillTint="33"/>
          </w:tcPr>
          <w:p w14:paraId="75CD68E0" w14:textId="77777777" w:rsidR="0014606F" w:rsidRDefault="0014606F" w:rsidP="00971F34">
            <w:r w:rsidRPr="001D76CF">
              <w:t>Bouton "Marquer" mauvais jour</w:t>
            </w:r>
          </w:p>
        </w:tc>
        <w:tc>
          <w:tcPr>
            <w:tcW w:w="5988" w:type="dxa"/>
          </w:tcPr>
          <w:p w14:paraId="643D5B00" w14:textId="77777777" w:rsidR="0014606F" w:rsidRDefault="0014606F" w:rsidP="00971F34">
            <w:r>
              <w:t>Lorsque je suis sur la liste des matchs avec un compte avec le rôle "Marqueur"</w:t>
            </w:r>
          </w:p>
          <w:p w14:paraId="20D8F222" w14:textId="77777777" w:rsidR="0014606F" w:rsidRDefault="0014606F" w:rsidP="00971F34">
            <w:r>
              <w:t>Quand je défile sur un match du qui n'est pas pour aujourd'hui</w:t>
            </w:r>
          </w:p>
          <w:p w14:paraId="3DCDC1BE" w14:textId="77777777" w:rsidR="0014606F" w:rsidRDefault="0014606F" w:rsidP="00971F34">
            <w:r>
              <w:t>Un bouton Marquer n'est pas affiché</w:t>
            </w:r>
          </w:p>
        </w:tc>
        <w:tc>
          <w:tcPr>
            <w:tcW w:w="1134" w:type="dxa"/>
            <w:shd w:val="clear" w:color="auto" w:fill="92D050"/>
            <w:vAlign w:val="center"/>
          </w:tcPr>
          <w:p w14:paraId="422EAABA" w14:textId="2913E2A8" w:rsidR="0014606F" w:rsidRDefault="0014606F" w:rsidP="002C378C">
            <w:pPr>
              <w:jc w:val="center"/>
            </w:pPr>
            <w:r>
              <w:t>OK</w:t>
            </w:r>
          </w:p>
        </w:tc>
      </w:tr>
      <w:tr w:rsidR="0014606F" w14:paraId="31AD6295" w14:textId="13587199" w:rsidTr="002C378C">
        <w:trPr>
          <w:trHeight w:val="1410"/>
        </w:trPr>
        <w:tc>
          <w:tcPr>
            <w:tcW w:w="1935" w:type="dxa"/>
            <w:shd w:val="clear" w:color="auto" w:fill="E2EFD9" w:themeFill="accent6" w:themeFillTint="33"/>
          </w:tcPr>
          <w:p w14:paraId="067D98F2" w14:textId="77777777" w:rsidR="0014606F" w:rsidRDefault="0014606F" w:rsidP="00971F34">
            <w:proofErr w:type="gramStart"/>
            <w:r w:rsidRPr="001D76CF">
              <w:lastRenderedPageBreak/>
              <w:t>Authentification fin</w:t>
            </w:r>
            <w:proofErr w:type="gramEnd"/>
            <w:r w:rsidRPr="001D76CF">
              <w:t xml:space="preserve"> de match</w:t>
            </w:r>
          </w:p>
        </w:tc>
        <w:tc>
          <w:tcPr>
            <w:tcW w:w="5988" w:type="dxa"/>
          </w:tcPr>
          <w:p w14:paraId="1B6138FC" w14:textId="77777777" w:rsidR="0014606F" w:rsidRDefault="0014606F" w:rsidP="00971F34">
            <w:r>
              <w:t xml:space="preserve">Lorsque je finis de marquer les points pour un match </w:t>
            </w:r>
          </w:p>
          <w:p w14:paraId="7BD3D071" w14:textId="77777777" w:rsidR="0014606F" w:rsidRDefault="0014606F" w:rsidP="00971F34">
            <w:r>
              <w:t>Quand je clique sur le bouton continuer de la fin du dernier set</w:t>
            </w:r>
          </w:p>
          <w:p w14:paraId="07F08866" w14:textId="77777777" w:rsidR="0014606F" w:rsidRDefault="0014606F" w:rsidP="00971F34">
            <w:r>
              <w:t>Une Authentification survient pour vérifier que la personne est bien le marqueur</w:t>
            </w:r>
          </w:p>
        </w:tc>
        <w:tc>
          <w:tcPr>
            <w:tcW w:w="1134" w:type="dxa"/>
            <w:shd w:val="clear" w:color="auto" w:fill="92D050"/>
            <w:vAlign w:val="center"/>
          </w:tcPr>
          <w:p w14:paraId="430AADC2" w14:textId="2661FED4" w:rsidR="0014606F" w:rsidRDefault="0014606F" w:rsidP="002C378C">
            <w:pPr>
              <w:jc w:val="center"/>
            </w:pPr>
            <w:r>
              <w:t>OK</w:t>
            </w:r>
          </w:p>
        </w:tc>
      </w:tr>
      <w:tr w:rsidR="0014606F" w14:paraId="5B003A22" w14:textId="0BB8C7A4" w:rsidTr="002C378C">
        <w:trPr>
          <w:trHeight w:val="567"/>
        </w:trPr>
        <w:tc>
          <w:tcPr>
            <w:tcW w:w="1935" w:type="dxa"/>
            <w:shd w:val="clear" w:color="auto" w:fill="E2EFD9" w:themeFill="accent6" w:themeFillTint="33"/>
          </w:tcPr>
          <w:p w14:paraId="63ABCA70" w14:textId="77777777" w:rsidR="0014606F" w:rsidRDefault="0014606F" w:rsidP="00971F34">
            <w:r w:rsidRPr="001D76CF">
              <w:t>Validation</w:t>
            </w:r>
          </w:p>
        </w:tc>
        <w:tc>
          <w:tcPr>
            <w:tcW w:w="5988" w:type="dxa"/>
          </w:tcPr>
          <w:p w14:paraId="5082227F" w14:textId="77777777" w:rsidR="0014606F" w:rsidRDefault="0014606F" w:rsidP="00971F34">
            <w:r>
              <w:t xml:space="preserve">Lorsque le marqueur s'authentifie </w:t>
            </w:r>
          </w:p>
          <w:p w14:paraId="2B724CFC" w14:textId="77777777" w:rsidR="0014606F" w:rsidRDefault="0014606F" w:rsidP="00971F34">
            <w:r>
              <w:t>On arrive sur la page de signature de l'arbitre</w:t>
            </w:r>
          </w:p>
        </w:tc>
        <w:tc>
          <w:tcPr>
            <w:tcW w:w="1134" w:type="dxa"/>
            <w:shd w:val="clear" w:color="auto" w:fill="92D050"/>
            <w:vAlign w:val="center"/>
          </w:tcPr>
          <w:p w14:paraId="4ACFA217" w14:textId="1879CBFB" w:rsidR="0014606F" w:rsidRDefault="0014606F" w:rsidP="002C378C">
            <w:pPr>
              <w:jc w:val="center"/>
            </w:pPr>
            <w:r>
              <w:t>OK</w:t>
            </w:r>
          </w:p>
        </w:tc>
      </w:tr>
      <w:tr w:rsidR="0014606F" w14:paraId="3EFE7DBA" w14:textId="1A8A1916" w:rsidTr="002C378C">
        <w:trPr>
          <w:trHeight w:val="1410"/>
        </w:trPr>
        <w:tc>
          <w:tcPr>
            <w:tcW w:w="1935" w:type="dxa"/>
            <w:shd w:val="clear" w:color="auto" w:fill="E2EFD9" w:themeFill="accent6" w:themeFillTint="33"/>
          </w:tcPr>
          <w:p w14:paraId="32C31B58" w14:textId="77777777" w:rsidR="0014606F" w:rsidRPr="001D76CF" w:rsidRDefault="0014606F" w:rsidP="00971F34">
            <w:r w:rsidRPr="001D76CF">
              <w:t>Double marqueur</w:t>
            </w:r>
          </w:p>
        </w:tc>
        <w:tc>
          <w:tcPr>
            <w:tcW w:w="5988" w:type="dxa"/>
          </w:tcPr>
          <w:p w14:paraId="01FCD584" w14:textId="77777777" w:rsidR="0014606F" w:rsidRDefault="0014606F" w:rsidP="00971F34">
            <w:r>
              <w:t>Lorsqu’un match est en cours</w:t>
            </w:r>
          </w:p>
          <w:p w14:paraId="5B97D48F" w14:textId="77777777" w:rsidR="0014606F" w:rsidRDefault="0014606F" w:rsidP="00971F34">
            <w:r>
              <w:t>Quand je me connecte avec un autre compte avec rôle "Marqueur"</w:t>
            </w:r>
          </w:p>
          <w:p w14:paraId="6AC26736" w14:textId="77777777" w:rsidR="0014606F" w:rsidRDefault="0014606F" w:rsidP="00971F34">
            <w:r>
              <w:t>Le match en cours ne possède pas de bouton "Marquer"</w:t>
            </w:r>
          </w:p>
        </w:tc>
        <w:tc>
          <w:tcPr>
            <w:tcW w:w="1134" w:type="dxa"/>
            <w:shd w:val="clear" w:color="auto" w:fill="92D050"/>
            <w:vAlign w:val="center"/>
          </w:tcPr>
          <w:p w14:paraId="3EF11478" w14:textId="1393222B" w:rsidR="0014606F" w:rsidRDefault="0014606F" w:rsidP="002C378C">
            <w:pPr>
              <w:jc w:val="center"/>
            </w:pPr>
            <w:r>
              <w:t>OK</w:t>
            </w:r>
          </w:p>
        </w:tc>
      </w:tr>
      <w:tr w:rsidR="0014606F" w14:paraId="189F83C9" w14:textId="41AB1144" w:rsidTr="002C378C">
        <w:trPr>
          <w:trHeight w:val="841"/>
        </w:trPr>
        <w:tc>
          <w:tcPr>
            <w:tcW w:w="1935" w:type="dxa"/>
            <w:shd w:val="clear" w:color="auto" w:fill="E2EFD9" w:themeFill="accent6" w:themeFillTint="33"/>
          </w:tcPr>
          <w:p w14:paraId="442A0CC1" w14:textId="77777777" w:rsidR="0014606F" w:rsidRPr="001D76CF" w:rsidRDefault="0014606F" w:rsidP="00971F34">
            <w:r w:rsidRPr="00AC359C">
              <w:t>Reprise</w:t>
            </w:r>
          </w:p>
        </w:tc>
        <w:tc>
          <w:tcPr>
            <w:tcW w:w="5988" w:type="dxa"/>
          </w:tcPr>
          <w:p w14:paraId="1C382D32" w14:textId="77777777" w:rsidR="0014606F" w:rsidRDefault="0014606F" w:rsidP="00971F34">
            <w:r>
              <w:t>Lorsque le marqueur quitte application</w:t>
            </w:r>
          </w:p>
          <w:p w14:paraId="322A8BEA" w14:textId="77777777" w:rsidR="0014606F" w:rsidRDefault="0014606F" w:rsidP="00971F34">
            <w:r>
              <w:t>Quand il revient sur la liste des matches</w:t>
            </w:r>
          </w:p>
          <w:p w14:paraId="2546650E" w14:textId="77777777" w:rsidR="0014606F" w:rsidRDefault="0014606F" w:rsidP="00971F34">
            <w:r>
              <w:t>Il a un bouton "reprendre le marquage"</w:t>
            </w:r>
          </w:p>
        </w:tc>
        <w:tc>
          <w:tcPr>
            <w:tcW w:w="1134" w:type="dxa"/>
            <w:shd w:val="clear" w:color="auto" w:fill="92D050"/>
            <w:vAlign w:val="center"/>
          </w:tcPr>
          <w:p w14:paraId="5AC23717" w14:textId="0E929820" w:rsidR="0014606F" w:rsidRDefault="0014606F" w:rsidP="002C378C">
            <w:pPr>
              <w:jc w:val="center"/>
            </w:pPr>
            <w:r>
              <w:t>OK</w:t>
            </w:r>
          </w:p>
        </w:tc>
      </w:tr>
    </w:tbl>
    <w:p w14:paraId="3AAD226F" w14:textId="77777777" w:rsidR="0014606F" w:rsidRPr="0014606F" w:rsidRDefault="0014606F" w:rsidP="0014606F"/>
    <w:p w14:paraId="304A8636" w14:textId="674F6727" w:rsidR="0014606F" w:rsidRDefault="0014606F" w:rsidP="0014606F">
      <w:pPr>
        <w:pStyle w:val="Titre3"/>
      </w:pPr>
      <w:bookmarkStart w:id="85" w:name="_Toc168046965"/>
      <w:r>
        <w:t>Arbitrage</w:t>
      </w:r>
      <w:bookmarkEnd w:id="85"/>
    </w:p>
    <w:p w14:paraId="22F14F8E" w14:textId="77777777" w:rsidR="002C378C" w:rsidRPr="002C378C" w:rsidRDefault="002C378C" w:rsidP="002C378C"/>
    <w:tbl>
      <w:tblPr>
        <w:tblStyle w:val="Grilledutableau"/>
        <w:tblW w:w="8972"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1922"/>
        <w:gridCol w:w="6001"/>
        <w:gridCol w:w="1049"/>
      </w:tblGrid>
      <w:tr w:rsidR="0014606F" w14:paraId="21084D48" w14:textId="21BB45E7" w:rsidTr="002C378C">
        <w:trPr>
          <w:trHeight w:val="2122"/>
        </w:trPr>
        <w:tc>
          <w:tcPr>
            <w:tcW w:w="1922" w:type="dxa"/>
            <w:shd w:val="clear" w:color="auto" w:fill="E2EFD9" w:themeFill="accent6" w:themeFillTint="33"/>
          </w:tcPr>
          <w:p w14:paraId="6BBE7345" w14:textId="77777777" w:rsidR="0014606F" w:rsidRDefault="0014606F" w:rsidP="00971F34">
            <w:r w:rsidRPr="00BF3BBD">
              <w:t>Sélection Arbitre</w:t>
            </w:r>
          </w:p>
        </w:tc>
        <w:tc>
          <w:tcPr>
            <w:tcW w:w="6001" w:type="dxa"/>
          </w:tcPr>
          <w:p w14:paraId="045909BE" w14:textId="77777777" w:rsidR="0014606F" w:rsidRDefault="0014606F" w:rsidP="00971F34">
            <w:r>
              <w:t>Lorsqu'un marqueur lance un match</w:t>
            </w:r>
          </w:p>
          <w:p w14:paraId="66D7723F" w14:textId="77777777" w:rsidR="0014606F" w:rsidRDefault="0014606F" w:rsidP="00971F34">
            <w:r>
              <w:t>Quand il s'authentifie</w:t>
            </w:r>
          </w:p>
          <w:p w14:paraId="7246CBE0" w14:textId="77777777" w:rsidR="0014606F" w:rsidRDefault="0014606F" w:rsidP="00971F34">
            <w:r>
              <w:t>L'arbitre peut s'annoncer en se sélectionnant dans la liste déroulante des arbitres</w:t>
            </w:r>
          </w:p>
        </w:tc>
        <w:tc>
          <w:tcPr>
            <w:tcW w:w="1049" w:type="dxa"/>
            <w:shd w:val="clear" w:color="auto" w:fill="92D050"/>
            <w:vAlign w:val="center"/>
          </w:tcPr>
          <w:p w14:paraId="28757547" w14:textId="0C42659C" w:rsidR="0014606F" w:rsidRDefault="0014606F" w:rsidP="002C378C">
            <w:pPr>
              <w:jc w:val="center"/>
            </w:pPr>
            <w:r>
              <w:t>OK</w:t>
            </w:r>
          </w:p>
        </w:tc>
      </w:tr>
      <w:tr w:rsidR="0014606F" w14:paraId="7AE37560" w14:textId="3D20EDC6" w:rsidTr="002C378C">
        <w:trPr>
          <w:trHeight w:val="1575"/>
        </w:trPr>
        <w:tc>
          <w:tcPr>
            <w:tcW w:w="1922" w:type="dxa"/>
            <w:shd w:val="clear" w:color="auto" w:fill="E2EFD9" w:themeFill="accent6" w:themeFillTint="33"/>
          </w:tcPr>
          <w:p w14:paraId="56899534" w14:textId="77777777" w:rsidR="0014606F" w:rsidRDefault="0014606F" w:rsidP="00971F34">
            <w:r w:rsidRPr="00BF3BBD">
              <w:t>Authentification Arbitre</w:t>
            </w:r>
          </w:p>
        </w:tc>
        <w:tc>
          <w:tcPr>
            <w:tcW w:w="6001" w:type="dxa"/>
          </w:tcPr>
          <w:p w14:paraId="772DC1C1" w14:textId="77777777" w:rsidR="0014606F" w:rsidRDefault="0014606F" w:rsidP="00971F34">
            <w:r>
              <w:t>Lorsqu'un arbitre a été sélectionner</w:t>
            </w:r>
          </w:p>
          <w:p w14:paraId="316F0F76" w14:textId="77777777" w:rsidR="0014606F" w:rsidRDefault="0014606F" w:rsidP="00971F34">
            <w:r>
              <w:t>Quand on valide la sélection</w:t>
            </w:r>
          </w:p>
          <w:p w14:paraId="0CB0EF92" w14:textId="77777777" w:rsidR="0014606F" w:rsidRDefault="0014606F" w:rsidP="00971F34">
            <w:r>
              <w:t>Une authentification survient pour valider l'arbitre</w:t>
            </w:r>
          </w:p>
        </w:tc>
        <w:tc>
          <w:tcPr>
            <w:tcW w:w="1049" w:type="dxa"/>
            <w:shd w:val="clear" w:color="auto" w:fill="92D050"/>
            <w:vAlign w:val="center"/>
          </w:tcPr>
          <w:p w14:paraId="334E9B9F" w14:textId="6A40CC0A" w:rsidR="0014606F" w:rsidRDefault="0014606F" w:rsidP="002C378C">
            <w:pPr>
              <w:jc w:val="center"/>
            </w:pPr>
            <w:r>
              <w:t>OK</w:t>
            </w:r>
          </w:p>
        </w:tc>
      </w:tr>
      <w:tr w:rsidR="0014606F" w14:paraId="5A44DC66" w14:textId="69B502AB" w:rsidTr="002C378C">
        <w:trPr>
          <w:trHeight w:val="2090"/>
        </w:trPr>
        <w:tc>
          <w:tcPr>
            <w:tcW w:w="1922" w:type="dxa"/>
            <w:shd w:val="clear" w:color="auto" w:fill="E2EFD9" w:themeFill="accent6" w:themeFillTint="33"/>
          </w:tcPr>
          <w:p w14:paraId="031ACCB4" w14:textId="77777777" w:rsidR="0014606F" w:rsidRDefault="0014606F" w:rsidP="00971F34">
            <w:r w:rsidRPr="00BF3BBD">
              <w:t>Fin de match</w:t>
            </w:r>
          </w:p>
        </w:tc>
        <w:tc>
          <w:tcPr>
            <w:tcW w:w="6001" w:type="dxa"/>
          </w:tcPr>
          <w:p w14:paraId="362BCD5D" w14:textId="77777777" w:rsidR="0014606F" w:rsidRDefault="0014606F" w:rsidP="00971F34">
            <w:r>
              <w:t>Lorsqu'un match est terminé</w:t>
            </w:r>
          </w:p>
          <w:p w14:paraId="49723690" w14:textId="77777777" w:rsidR="0014606F" w:rsidRDefault="0014606F" w:rsidP="00971F34">
            <w:r>
              <w:t>Quand le marqueur valide sont compte</w:t>
            </w:r>
          </w:p>
          <w:p w14:paraId="3DA4119F" w14:textId="77777777" w:rsidR="0014606F" w:rsidRDefault="0014606F" w:rsidP="00971F34">
            <w:r>
              <w:t>Une authentification survient encore pour revalider le compte de l'arbitre</w:t>
            </w:r>
          </w:p>
        </w:tc>
        <w:tc>
          <w:tcPr>
            <w:tcW w:w="1049" w:type="dxa"/>
            <w:shd w:val="clear" w:color="auto" w:fill="92D050"/>
            <w:vAlign w:val="center"/>
          </w:tcPr>
          <w:p w14:paraId="60344724" w14:textId="52E08894" w:rsidR="0014606F" w:rsidRDefault="0014606F" w:rsidP="002C378C">
            <w:pPr>
              <w:jc w:val="center"/>
            </w:pPr>
            <w:r>
              <w:t>OK</w:t>
            </w:r>
          </w:p>
        </w:tc>
      </w:tr>
      <w:tr w:rsidR="0014606F" w14:paraId="77E5B354" w14:textId="509A14EE" w:rsidTr="002C378C">
        <w:trPr>
          <w:trHeight w:val="514"/>
        </w:trPr>
        <w:tc>
          <w:tcPr>
            <w:tcW w:w="1922" w:type="dxa"/>
            <w:shd w:val="clear" w:color="auto" w:fill="E2EFD9" w:themeFill="accent6" w:themeFillTint="33"/>
          </w:tcPr>
          <w:p w14:paraId="1EC81484" w14:textId="77777777" w:rsidR="0014606F" w:rsidRDefault="0014606F" w:rsidP="00971F34">
            <w:r w:rsidRPr="00BF3BBD">
              <w:t>Validation</w:t>
            </w:r>
          </w:p>
        </w:tc>
        <w:tc>
          <w:tcPr>
            <w:tcW w:w="6001" w:type="dxa"/>
          </w:tcPr>
          <w:p w14:paraId="7CC7CF29" w14:textId="77777777" w:rsidR="0014606F" w:rsidRDefault="0014606F" w:rsidP="00971F34">
            <w:r>
              <w:t>Lorsque l'arbitre s'authentifie</w:t>
            </w:r>
          </w:p>
          <w:p w14:paraId="1863557A" w14:textId="77777777" w:rsidR="0014606F" w:rsidRDefault="0014606F" w:rsidP="00971F34">
            <w:r>
              <w:t>Quand il valide son compte</w:t>
            </w:r>
          </w:p>
          <w:p w14:paraId="35D2ED48" w14:textId="77777777" w:rsidR="0014606F" w:rsidRDefault="0014606F" w:rsidP="00971F34">
            <w:r>
              <w:t>Une signature liée au match et a l'arbitre est générée dans la base de données</w:t>
            </w:r>
          </w:p>
        </w:tc>
        <w:tc>
          <w:tcPr>
            <w:tcW w:w="1049" w:type="dxa"/>
            <w:shd w:val="clear" w:color="auto" w:fill="92D050"/>
            <w:vAlign w:val="center"/>
          </w:tcPr>
          <w:p w14:paraId="4221DB08" w14:textId="0AE473A8" w:rsidR="0014606F" w:rsidRDefault="0014606F" w:rsidP="002C378C">
            <w:pPr>
              <w:jc w:val="center"/>
            </w:pPr>
            <w:r>
              <w:t>OK</w:t>
            </w:r>
          </w:p>
        </w:tc>
      </w:tr>
      <w:tr w:rsidR="0014606F" w14:paraId="4FEDD5D0" w14:textId="27DCA351" w:rsidTr="002C378C">
        <w:trPr>
          <w:trHeight w:val="1575"/>
        </w:trPr>
        <w:tc>
          <w:tcPr>
            <w:tcW w:w="1922" w:type="dxa"/>
            <w:shd w:val="clear" w:color="auto" w:fill="E2EFD9" w:themeFill="accent6" w:themeFillTint="33"/>
          </w:tcPr>
          <w:p w14:paraId="421D84FE" w14:textId="77777777" w:rsidR="0014606F" w:rsidRDefault="0014606F" w:rsidP="00971F34">
            <w:r w:rsidRPr="00BF3BBD">
              <w:lastRenderedPageBreak/>
              <w:t>Pas de Validation</w:t>
            </w:r>
          </w:p>
        </w:tc>
        <w:tc>
          <w:tcPr>
            <w:tcW w:w="6001" w:type="dxa"/>
          </w:tcPr>
          <w:p w14:paraId="0183D846" w14:textId="77777777" w:rsidR="0014606F" w:rsidRDefault="0014606F" w:rsidP="00971F34">
            <w:r>
              <w:t>Lorsque l'arbitre quitte l'authentification</w:t>
            </w:r>
          </w:p>
          <w:p w14:paraId="3A0C9A4C" w14:textId="77777777" w:rsidR="0014606F" w:rsidRDefault="0014606F" w:rsidP="00971F34">
            <w:r>
              <w:t>Quand on veut revenir sur le match</w:t>
            </w:r>
          </w:p>
          <w:p w14:paraId="1088172D" w14:textId="77777777" w:rsidR="0014606F" w:rsidRDefault="0014606F" w:rsidP="00971F34">
            <w:r>
              <w:t>La page ramène vers l'Authentification de l'arbitre</w:t>
            </w:r>
          </w:p>
        </w:tc>
        <w:tc>
          <w:tcPr>
            <w:tcW w:w="1049" w:type="dxa"/>
            <w:shd w:val="clear" w:color="auto" w:fill="92D050"/>
            <w:vAlign w:val="center"/>
          </w:tcPr>
          <w:p w14:paraId="567212FF" w14:textId="793597FE" w:rsidR="0014606F" w:rsidRDefault="0014606F" w:rsidP="002C378C">
            <w:pPr>
              <w:jc w:val="center"/>
            </w:pPr>
            <w:r>
              <w:t>OK</w:t>
            </w:r>
          </w:p>
        </w:tc>
      </w:tr>
    </w:tbl>
    <w:p w14:paraId="38F36034" w14:textId="77777777" w:rsidR="0014606F" w:rsidRPr="0014606F" w:rsidRDefault="0014606F" w:rsidP="0014606F"/>
    <w:p w14:paraId="01BDE399" w14:textId="7DD02430" w:rsidR="0014606F" w:rsidRDefault="0014606F" w:rsidP="0014606F">
      <w:pPr>
        <w:pStyle w:val="Titre3"/>
      </w:pPr>
      <w:bookmarkStart w:id="86" w:name="_Toc168046966"/>
      <w:r>
        <w:t>Feuille de match</w:t>
      </w:r>
      <w:bookmarkEnd w:id="86"/>
    </w:p>
    <w:p w14:paraId="63599E64" w14:textId="77777777" w:rsidR="002C378C" w:rsidRPr="002C378C" w:rsidRDefault="002C378C" w:rsidP="002C378C"/>
    <w:tbl>
      <w:tblPr>
        <w:tblStyle w:val="Grilledutableau"/>
        <w:tblW w:w="9057" w:type="dxa"/>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3246"/>
        <w:gridCol w:w="4677"/>
        <w:gridCol w:w="1134"/>
      </w:tblGrid>
      <w:tr w:rsidR="0014606F" w14:paraId="07E8F91D" w14:textId="500976AB" w:rsidTr="002C378C">
        <w:tc>
          <w:tcPr>
            <w:tcW w:w="3246" w:type="dxa"/>
            <w:shd w:val="clear" w:color="auto" w:fill="E2EFD9" w:themeFill="accent6" w:themeFillTint="33"/>
          </w:tcPr>
          <w:p w14:paraId="343EF82C" w14:textId="77777777" w:rsidR="0014606F" w:rsidRDefault="0014606F" w:rsidP="00971F34">
            <w:r w:rsidRPr="00BF3BBD">
              <w:t>QR Code Arbitre</w:t>
            </w:r>
          </w:p>
        </w:tc>
        <w:tc>
          <w:tcPr>
            <w:tcW w:w="4677" w:type="dxa"/>
          </w:tcPr>
          <w:p w14:paraId="6EC385A0" w14:textId="77777777" w:rsidR="0014606F" w:rsidRDefault="0014606F" w:rsidP="00971F34">
            <w:r>
              <w:t>Lorsque je scan avec un téléphone le QR Code de l'arbitre</w:t>
            </w:r>
          </w:p>
          <w:p w14:paraId="5DEA3C91" w14:textId="77777777" w:rsidR="0014606F" w:rsidRDefault="0014606F" w:rsidP="00971F34">
            <w:r>
              <w:t>Quand le site valide l'URL</w:t>
            </w:r>
          </w:p>
          <w:p w14:paraId="7E2260D0" w14:textId="77777777" w:rsidR="0014606F" w:rsidRDefault="0014606F" w:rsidP="00971F34">
            <w:r>
              <w:t>L'URL afficher sur le téléphone est la page de profil de l'arbitre</w:t>
            </w:r>
          </w:p>
        </w:tc>
        <w:tc>
          <w:tcPr>
            <w:tcW w:w="1134" w:type="dxa"/>
            <w:shd w:val="clear" w:color="auto" w:fill="92D050"/>
            <w:vAlign w:val="center"/>
          </w:tcPr>
          <w:p w14:paraId="161A4F1F" w14:textId="26AC84E9" w:rsidR="0014606F" w:rsidRDefault="002C378C" w:rsidP="002C378C">
            <w:pPr>
              <w:jc w:val="center"/>
            </w:pPr>
            <w:r>
              <w:t>OK</w:t>
            </w:r>
          </w:p>
        </w:tc>
      </w:tr>
      <w:tr w:rsidR="0014606F" w14:paraId="39C5445D" w14:textId="0A5A194E" w:rsidTr="002C378C">
        <w:tc>
          <w:tcPr>
            <w:tcW w:w="3246" w:type="dxa"/>
            <w:shd w:val="clear" w:color="auto" w:fill="E2EFD9" w:themeFill="accent6" w:themeFillTint="33"/>
          </w:tcPr>
          <w:p w14:paraId="0FA9703B" w14:textId="77777777" w:rsidR="0014606F" w:rsidRDefault="0014606F" w:rsidP="00971F34">
            <w:r w:rsidRPr="00BF3BBD">
              <w:t>QR Code Marqueur</w:t>
            </w:r>
          </w:p>
        </w:tc>
        <w:tc>
          <w:tcPr>
            <w:tcW w:w="4677" w:type="dxa"/>
          </w:tcPr>
          <w:p w14:paraId="72433EBA" w14:textId="77777777" w:rsidR="0014606F" w:rsidRDefault="0014606F" w:rsidP="00971F34">
            <w:r>
              <w:t>Lorsque je scan avec un téléphone le QR Code du marqueur</w:t>
            </w:r>
          </w:p>
          <w:p w14:paraId="18CA67B9" w14:textId="77777777" w:rsidR="0014606F" w:rsidRDefault="0014606F" w:rsidP="00971F34">
            <w:r>
              <w:t>Quand le site valide l'URL</w:t>
            </w:r>
          </w:p>
          <w:p w14:paraId="27F9EB51" w14:textId="77777777" w:rsidR="0014606F" w:rsidRDefault="0014606F" w:rsidP="00971F34">
            <w:r>
              <w:t>L'URL afficher sur le téléphone est la page de profil du marqueur</w:t>
            </w:r>
          </w:p>
        </w:tc>
        <w:tc>
          <w:tcPr>
            <w:tcW w:w="1134" w:type="dxa"/>
            <w:shd w:val="clear" w:color="auto" w:fill="92D050"/>
            <w:vAlign w:val="center"/>
          </w:tcPr>
          <w:p w14:paraId="3D896BED" w14:textId="43739E1C" w:rsidR="0014606F" w:rsidRDefault="002C378C" w:rsidP="002C378C">
            <w:pPr>
              <w:jc w:val="center"/>
            </w:pPr>
            <w:r>
              <w:t>OK</w:t>
            </w:r>
          </w:p>
        </w:tc>
      </w:tr>
      <w:tr w:rsidR="0014606F" w14:paraId="0B9EF0CF" w14:textId="5BFE2B7A" w:rsidTr="002C378C">
        <w:tc>
          <w:tcPr>
            <w:tcW w:w="3246" w:type="dxa"/>
            <w:shd w:val="clear" w:color="auto" w:fill="E2EFD9" w:themeFill="accent6" w:themeFillTint="33"/>
          </w:tcPr>
          <w:p w14:paraId="5FDC77A1" w14:textId="77777777" w:rsidR="0014606F" w:rsidRDefault="0014606F" w:rsidP="00971F34">
            <w:r w:rsidRPr="00BF3BBD">
              <w:t>Affichage Changement</w:t>
            </w:r>
          </w:p>
        </w:tc>
        <w:tc>
          <w:tcPr>
            <w:tcW w:w="4677" w:type="dxa"/>
          </w:tcPr>
          <w:p w14:paraId="27E63F25" w14:textId="77777777" w:rsidR="0014606F" w:rsidRDefault="0014606F" w:rsidP="00971F34">
            <w:r>
              <w:t>Lorsque je consulte une feuille de match</w:t>
            </w:r>
          </w:p>
          <w:p w14:paraId="4711383F" w14:textId="77777777" w:rsidR="0014606F" w:rsidRDefault="0014606F" w:rsidP="00971F34">
            <w:r>
              <w:t>Quand j'arrive sur la page</w:t>
            </w:r>
          </w:p>
          <w:p w14:paraId="7AA79F80" w14:textId="77777777" w:rsidR="0014606F" w:rsidRDefault="0014606F" w:rsidP="00971F34">
            <w:r>
              <w:t>Les changements de joueur son correcte et afficher comme sur une feuille de match officielle</w:t>
            </w:r>
          </w:p>
        </w:tc>
        <w:tc>
          <w:tcPr>
            <w:tcW w:w="1134" w:type="dxa"/>
            <w:shd w:val="clear" w:color="auto" w:fill="92D050"/>
            <w:vAlign w:val="center"/>
          </w:tcPr>
          <w:p w14:paraId="40D6D2FE" w14:textId="45856C3E" w:rsidR="0014606F" w:rsidRDefault="002C378C" w:rsidP="002C378C">
            <w:pPr>
              <w:jc w:val="center"/>
            </w:pPr>
            <w:r>
              <w:t>OK</w:t>
            </w:r>
          </w:p>
        </w:tc>
      </w:tr>
      <w:tr w:rsidR="0014606F" w14:paraId="53BF50CA" w14:textId="0C6934CA" w:rsidTr="002C378C">
        <w:tc>
          <w:tcPr>
            <w:tcW w:w="3246" w:type="dxa"/>
            <w:shd w:val="clear" w:color="auto" w:fill="E2EFD9" w:themeFill="accent6" w:themeFillTint="33"/>
          </w:tcPr>
          <w:p w14:paraId="6B88D9B0" w14:textId="77777777" w:rsidR="0014606F" w:rsidRDefault="0014606F" w:rsidP="00971F34">
            <w:r w:rsidRPr="00BF3BBD">
              <w:t>Affichage bouton "Consulter"</w:t>
            </w:r>
          </w:p>
        </w:tc>
        <w:tc>
          <w:tcPr>
            <w:tcW w:w="4677" w:type="dxa"/>
          </w:tcPr>
          <w:p w14:paraId="7C142062" w14:textId="77777777" w:rsidR="0014606F" w:rsidRDefault="0014606F" w:rsidP="00971F34">
            <w:r>
              <w:t xml:space="preserve">Lorsque je suis connecté avec un compte admin </w:t>
            </w:r>
          </w:p>
          <w:p w14:paraId="2B2B3BBA" w14:textId="77777777" w:rsidR="0014606F" w:rsidRDefault="0014606F" w:rsidP="00971F34">
            <w:r>
              <w:t>Quand je regarde un match qui a été terminé et valider</w:t>
            </w:r>
          </w:p>
          <w:p w14:paraId="06F2830F" w14:textId="77777777" w:rsidR="0014606F" w:rsidRDefault="0014606F" w:rsidP="00971F34">
            <w:r>
              <w:t xml:space="preserve">Un bouton "Consulter" s'affiche et nous amène </w:t>
            </w:r>
            <w:proofErr w:type="spellStart"/>
            <w:proofErr w:type="gramStart"/>
            <w:r>
              <w:t>a</w:t>
            </w:r>
            <w:proofErr w:type="spellEnd"/>
            <w:proofErr w:type="gramEnd"/>
            <w:r>
              <w:t xml:space="preserve"> la feuille de match</w:t>
            </w:r>
          </w:p>
          <w:p w14:paraId="349F063E" w14:textId="77777777" w:rsidR="002C378C" w:rsidRDefault="002C378C" w:rsidP="00971F34"/>
        </w:tc>
        <w:tc>
          <w:tcPr>
            <w:tcW w:w="1134" w:type="dxa"/>
            <w:shd w:val="clear" w:color="auto" w:fill="92D050"/>
            <w:vAlign w:val="center"/>
          </w:tcPr>
          <w:p w14:paraId="3B1AED0B" w14:textId="2A9658B9" w:rsidR="0014606F" w:rsidRDefault="002C378C" w:rsidP="002C378C">
            <w:pPr>
              <w:jc w:val="center"/>
            </w:pPr>
            <w:r>
              <w:t>OK</w:t>
            </w:r>
          </w:p>
        </w:tc>
      </w:tr>
      <w:tr w:rsidR="0014606F" w14:paraId="0DCA0412" w14:textId="130499AA" w:rsidTr="002C378C">
        <w:tc>
          <w:tcPr>
            <w:tcW w:w="3246" w:type="dxa"/>
            <w:shd w:val="clear" w:color="auto" w:fill="E2EFD9" w:themeFill="accent6" w:themeFillTint="33"/>
          </w:tcPr>
          <w:p w14:paraId="6D8B2E2C" w14:textId="77777777" w:rsidR="0014606F" w:rsidRDefault="0014606F" w:rsidP="00971F34">
            <w:r w:rsidRPr="00BF3BBD">
              <w:t>Affichage bouton "Consulter"</w:t>
            </w:r>
          </w:p>
        </w:tc>
        <w:tc>
          <w:tcPr>
            <w:tcW w:w="4677" w:type="dxa"/>
          </w:tcPr>
          <w:p w14:paraId="0F773131" w14:textId="77777777" w:rsidR="0014606F" w:rsidRDefault="0014606F" w:rsidP="00971F34">
            <w:r>
              <w:t>Lorsque je suis connecté avec un compte qui n'est pas admin</w:t>
            </w:r>
          </w:p>
          <w:p w14:paraId="6AA6EB28" w14:textId="77777777" w:rsidR="0014606F" w:rsidRDefault="0014606F" w:rsidP="00971F34">
            <w:r>
              <w:t>Quand je regarde un match qui a été terminé et valider</w:t>
            </w:r>
          </w:p>
          <w:p w14:paraId="20984CE0" w14:textId="77777777" w:rsidR="0014606F" w:rsidRDefault="0014606F" w:rsidP="00971F34">
            <w:r>
              <w:t>Il n'y a aucun bouton afficher ou action possible avec</w:t>
            </w:r>
          </w:p>
        </w:tc>
        <w:tc>
          <w:tcPr>
            <w:tcW w:w="1134" w:type="dxa"/>
            <w:shd w:val="clear" w:color="auto" w:fill="92D050"/>
            <w:vAlign w:val="center"/>
          </w:tcPr>
          <w:p w14:paraId="3287B9FE" w14:textId="64D66EA5" w:rsidR="0014606F" w:rsidRDefault="002C378C" w:rsidP="002C378C">
            <w:pPr>
              <w:jc w:val="center"/>
            </w:pPr>
            <w:r>
              <w:t>OK</w:t>
            </w:r>
          </w:p>
        </w:tc>
      </w:tr>
    </w:tbl>
    <w:p w14:paraId="608A49D2" w14:textId="77777777" w:rsidR="0014606F" w:rsidRDefault="0014606F" w:rsidP="0014606F"/>
    <w:p w14:paraId="68292440" w14:textId="375B60E7" w:rsidR="00C17D8E" w:rsidRDefault="00C17D8E" w:rsidP="00C17D8E">
      <w:pPr>
        <w:pStyle w:val="Titre2"/>
        <w:jc w:val="center"/>
        <w:rPr>
          <w:i w:val="0"/>
          <w:iCs/>
          <w:u w:val="none"/>
        </w:rPr>
      </w:pPr>
      <w:bookmarkStart w:id="87" w:name="_Toc168046967"/>
      <w:r>
        <w:rPr>
          <w:i w:val="0"/>
          <w:iCs/>
          <w:u w:val="none"/>
        </w:rPr>
        <w:t>Revue de cod</w:t>
      </w:r>
      <w:r w:rsidRPr="00C17D8E">
        <w:rPr>
          <w:i w:val="0"/>
          <w:iCs/>
          <w:u w:val="none"/>
        </w:rPr>
        <w:t xml:space="preserve">e </w:t>
      </w:r>
      <w:r w:rsidRPr="00C17D8E">
        <w:rPr>
          <w:i w:val="0"/>
          <w:iCs/>
          <w:color w:val="FF0000"/>
          <w:u w:val="none"/>
        </w:rPr>
        <w:t>(Prévision)</w:t>
      </w:r>
      <w:bookmarkEnd w:id="87"/>
    </w:p>
    <w:p w14:paraId="41CFF43B" w14:textId="2A44B6A4" w:rsidR="00C17D8E" w:rsidRDefault="00C17D8E" w:rsidP="00C17D8E">
      <w:r>
        <w:t xml:space="preserve">Elle a eu lieu le vendredi 31 mai juste avant la remise du TPI, on a pu regarder </w:t>
      </w:r>
      <w:proofErr w:type="spellStart"/>
      <w:r>
        <w:t>tout</w:t>
      </w:r>
      <w:proofErr w:type="spellEnd"/>
      <w:r>
        <w:t xml:space="preserve"> les TODO et user story.</w:t>
      </w:r>
    </w:p>
    <w:p w14:paraId="36910372" w14:textId="77777777" w:rsidR="00C17D8E" w:rsidRDefault="00C17D8E" w:rsidP="00C17D8E"/>
    <w:p w14:paraId="09520AFF" w14:textId="16C2EA88" w:rsidR="00C17D8E" w:rsidRPr="00C17D8E" w:rsidRDefault="00C17D8E" w:rsidP="00C17D8E">
      <w:r>
        <w:t>Il en est ressorti …</w:t>
      </w:r>
    </w:p>
    <w:p w14:paraId="1CEEC76C" w14:textId="44D3F9E7" w:rsidR="008C29E6" w:rsidRDefault="008C29E6" w:rsidP="008C29E6">
      <w:pPr>
        <w:pStyle w:val="Titre2"/>
        <w:jc w:val="center"/>
        <w:rPr>
          <w:i w:val="0"/>
          <w:iCs/>
          <w:u w:val="none"/>
        </w:rPr>
      </w:pPr>
      <w:bookmarkStart w:id="88" w:name="_Toc168046968"/>
      <w:r>
        <w:rPr>
          <w:i w:val="0"/>
          <w:iCs/>
          <w:u w:val="none"/>
        </w:rPr>
        <w:t>Dettes techniques</w:t>
      </w:r>
      <w:bookmarkEnd w:id="88"/>
    </w:p>
    <w:p w14:paraId="08552775" w14:textId="297B6EFC" w:rsidR="007E2FB4" w:rsidRDefault="007E2FB4" w:rsidP="007E2FB4">
      <w:r>
        <w:t xml:space="preserve">Lors du projet à chaque fois que je réalisais une tâche qui aurai pu être mieux ou optimiser j’insérais un TODO dans un commentaire à côté. Comme on peut voir il y a </w:t>
      </w:r>
      <w:r>
        <w:lastRenderedPageBreak/>
        <w:t>une dizaine de TODO mais pendant le projet il y a eu plus d’une dizaine qui se sont faites. Le fait d’avancer dans le code ma montré des moyens différent ou nouveau pour réaliser des tâches. Ce que j’ai ensuite implémenter et corriger dans des anciens TODO.</w:t>
      </w:r>
    </w:p>
    <w:p w14:paraId="0D190ADC" w14:textId="77777777" w:rsidR="007E2FB4" w:rsidRPr="007E2FB4" w:rsidRDefault="007E2FB4" w:rsidP="007E2FB4"/>
    <w:p w14:paraId="7ECD730C" w14:textId="77777777" w:rsidR="00F54266" w:rsidRDefault="007E2FB4" w:rsidP="00F54266">
      <w:pPr>
        <w:keepNext/>
        <w:jc w:val="center"/>
      </w:pPr>
      <w:r>
        <w:rPr>
          <w:noProof/>
        </w:rPr>
        <w:drawing>
          <wp:inline distT="0" distB="0" distL="0" distR="0" wp14:anchorId="314BC000" wp14:editId="5A33D977">
            <wp:extent cx="2847975" cy="3895725"/>
            <wp:effectExtent l="38100" t="38100" r="47625" b="476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7975" cy="3895725"/>
                    </a:xfrm>
                    <a:prstGeom prst="rect">
                      <a:avLst/>
                    </a:prstGeom>
                    <a:ln w="38100">
                      <a:solidFill>
                        <a:schemeClr val="accent6">
                          <a:lumMod val="75000"/>
                        </a:schemeClr>
                      </a:solidFill>
                    </a:ln>
                  </pic:spPr>
                </pic:pic>
              </a:graphicData>
            </a:graphic>
          </wp:inline>
        </w:drawing>
      </w:r>
    </w:p>
    <w:p w14:paraId="7A369D62" w14:textId="4E5C61A9" w:rsidR="007E2FB4" w:rsidRPr="007E2FB4" w:rsidRDefault="00F54266" w:rsidP="00F54266">
      <w:pPr>
        <w:pStyle w:val="Lgende"/>
        <w:jc w:val="center"/>
      </w:pPr>
      <w:r>
        <w:t xml:space="preserve">Figure </w:t>
      </w:r>
      <w:r>
        <w:fldChar w:fldCharType="begin"/>
      </w:r>
      <w:r>
        <w:instrText xml:space="preserve"> SEQ Figure \* ARABIC </w:instrText>
      </w:r>
      <w:r>
        <w:fldChar w:fldCharType="separate"/>
      </w:r>
      <w:r w:rsidR="00C3533A">
        <w:rPr>
          <w:noProof/>
        </w:rPr>
        <w:t>29</w:t>
      </w:r>
      <w:r>
        <w:fldChar w:fldCharType="end"/>
      </w:r>
      <w:r>
        <w:t xml:space="preserve"> Screenshot de tous les TODO du code</w:t>
      </w:r>
    </w:p>
    <w:p w14:paraId="3F8DD6B8" w14:textId="2AAB573D" w:rsidR="008C29E6" w:rsidRDefault="008C29E6" w:rsidP="008C29E6">
      <w:pPr>
        <w:pStyle w:val="Titre2"/>
        <w:jc w:val="center"/>
        <w:rPr>
          <w:i w:val="0"/>
          <w:iCs/>
          <w:u w:val="none"/>
        </w:rPr>
      </w:pPr>
      <w:bookmarkStart w:id="89" w:name="_Toc168046969"/>
      <w:r>
        <w:rPr>
          <w:i w:val="0"/>
          <w:iCs/>
          <w:u w:val="none"/>
        </w:rPr>
        <w:t>Utilisation de l’IA</w:t>
      </w:r>
      <w:bookmarkEnd w:id="89"/>
    </w:p>
    <w:p w14:paraId="348D1B98" w14:textId="0F6CD553" w:rsidR="002E3BC7" w:rsidRDefault="002E3BC7" w:rsidP="002E3BC7">
      <w:pPr>
        <w:pStyle w:val="Titre3"/>
      </w:pPr>
      <w:bookmarkStart w:id="90" w:name="_Toc168046970"/>
      <w:r>
        <w:t>Début du projet</w:t>
      </w:r>
      <w:bookmarkEnd w:id="90"/>
    </w:p>
    <w:p w14:paraId="11380EA0" w14:textId="77777777" w:rsidR="002E3BC7" w:rsidRPr="002E3BC7" w:rsidRDefault="002E3BC7" w:rsidP="002E3BC7"/>
    <w:p w14:paraId="4F436657" w14:textId="77777777" w:rsidR="00BF4408" w:rsidRDefault="00BF4408" w:rsidP="00BF4408">
      <w:pPr>
        <w:ind w:left="426"/>
        <w:rPr>
          <w:rFonts w:cs="Arial"/>
          <w:iCs/>
        </w:rPr>
      </w:pPr>
      <w:r>
        <w:rPr>
          <w:rFonts w:cs="Arial"/>
          <w:iCs/>
        </w:rPr>
        <w:t>J’ai une vision de l’IA comme un changement dans ma vie, dans le sens que je ne pense pas que le métier de développer va perdurer. Il manque plus que Devin IA sorte et ça sera un changement drastique pour mon métier. Par exemple les métiers qui sont dans la vidéo la nouvelle IA Sora qui va sortir va perturber le monde. On pourra effectuer des vidéos en 1 prompt. Ça va effacer plein de métier, les agences de publicités ne serviront pas à grande chose car pour un prix qui serra 1000x moins cher je peux avoir une meilleure vidéo ou pub.</w:t>
      </w:r>
    </w:p>
    <w:p w14:paraId="67BA07FF" w14:textId="77777777" w:rsidR="00BF4408" w:rsidRDefault="00BF4408" w:rsidP="00BF4408">
      <w:pPr>
        <w:ind w:left="426"/>
        <w:rPr>
          <w:rFonts w:cs="Arial"/>
          <w:iCs/>
        </w:rPr>
      </w:pPr>
    </w:p>
    <w:p w14:paraId="66D1AD28" w14:textId="77777777" w:rsidR="00BF4408" w:rsidRDefault="00BF4408" w:rsidP="00BF4408">
      <w:pPr>
        <w:ind w:left="426"/>
        <w:rPr>
          <w:rFonts w:cs="Arial"/>
          <w:iCs/>
        </w:rPr>
      </w:pPr>
      <w:r>
        <w:rPr>
          <w:rFonts w:cs="Arial"/>
          <w:iCs/>
        </w:rPr>
        <w:t>Je pense qu’il ne faut pas en avoir peur mais juste savoir s’adapter. Mais pour cela il faut s’entrainer et surtout être le premier pour ne pas être à en retard sur les technologies. On ne peut pas manier un outil du premier coup, par exemple un crayon si je ne sais pas dessiner j’aurai un rendu nul mais si je m’entraine j’aurai un dessin magnifique.</w:t>
      </w:r>
    </w:p>
    <w:p w14:paraId="14ECCA79" w14:textId="77777777" w:rsidR="00BF4408" w:rsidRDefault="00BF4408" w:rsidP="00BF4408">
      <w:pPr>
        <w:ind w:left="426"/>
        <w:rPr>
          <w:rFonts w:cs="Arial"/>
          <w:iCs/>
        </w:rPr>
      </w:pPr>
    </w:p>
    <w:p w14:paraId="5B204FDC" w14:textId="77777777" w:rsidR="00BF4408" w:rsidRDefault="00BF4408" w:rsidP="00BF4408">
      <w:pPr>
        <w:ind w:left="426"/>
        <w:rPr>
          <w:rFonts w:cs="Arial"/>
          <w:iCs/>
        </w:rPr>
      </w:pPr>
      <w:r>
        <w:rPr>
          <w:rFonts w:cs="Arial"/>
          <w:iCs/>
        </w:rPr>
        <w:lastRenderedPageBreak/>
        <w:t>La différence entre ses outils et l’IA c’est que l’IA comprend, si je lui explique bien ce que je veux. Il ne faut pas de talent particulier pour l’utiliser il faut juste bien s’exprimer.</w:t>
      </w:r>
    </w:p>
    <w:p w14:paraId="01A484D7" w14:textId="77777777" w:rsidR="00BF4408" w:rsidRDefault="00BF4408" w:rsidP="00BF4408">
      <w:pPr>
        <w:ind w:left="426"/>
        <w:rPr>
          <w:rFonts w:cs="Arial"/>
          <w:iCs/>
        </w:rPr>
      </w:pPr>
    </w:p>
    <w:p w14:paraId="1F88DE62" w14:textId="0F6F38FE" w:rsidR="00BF4408" w:rsidRDefault="00BF4408" w:rsidP="00B06A85">
      <w:pPr>
        <w:ind w:left="426"/>
        <w:rPr>
          <w:rFonts w:cs="Arial"/>
          <w:iCs/>
        </w:rPr>
      </w:pPr>
      <w:r>
        <w:rPr>
          <w:rFonts w:cs="Arial"/>
          <w:iCs/>
        </w:rPr>
        <w:t xml:space="preserve">Pour </w:t>
      </w:r>
      <w:r w:rsidR="003C478B">
        <w:rPr>
          <w:rFonts w:cs="Arial"/>
          <w:iCs/>
        </w:rPr>
        <w:t>ce</w:t>
      </w:r>
      <w:r>
        <w:rPr>
          <w:rFonts w:cs="Arial"/>
          <w:iCs/>
        </w:rPr>
        <w:t xml:space="preserve"> projet si j’ai l’opportunité d’utilisé l’IA pour avancer plus rapidement, rattraper mon temps, avoir un rendu meilleur ou corriger mes erreurs. Je pense que ça sera entièrement bénéfique pour moi et pour le projet. Le projet aura surement un meilleur rendu et moi je dois m’adapter au futur de la technologie.</w:t>
      </w:r>
    </w:p>
    <w:p w14:paraId="60C82ADF" w14:textId="77777777" w:rsidR="00BF4408" w:rsidRDefault="00BF4408" w:rsidP="00BF4408">
      <w:pPr>
        <w:ind w:left="426"/>
        <w:rPr>
          <w:rFonts w:cs="Arial"/>
          <w:iCs/>
        </w:rPr>
      </w:pPr>
    </w:p>
    <w:p w14:paraId="7A21871C" w14:textId="77777777" w:rsidR="00BF4408" w:rsidRDefault="00BF4408" w:rsidP="00BF4408">
      <w:pPr>
        <w:ind w:left="426"/>
        <w:rPr>
          <w:rFonts w:cs="Arial"/>
          <w:iCs/>
        </w:rPr>
      </w:pPr>
      <w:r>
        <w:rPr>
          <w:rFonts w:cs="Arial"/>
          <w:iCs/>
        </w:rPr>
        <w:t>Pour l’ETML ou école d’informatique je ferai un cours sur les IA, sur leurs utilisations ou autres. Ça va devenir un pilier de l’informatique, depuis des décennies les gens craignent l’IA mais maintenant qu’elle est là, je pense que le meilleur est de l’utiliser sinon on se retrouve à la ramasse.</w:t>
      </w:r>
    </w:p>
    <w:p w14:paraId="48A0569C" w14:textId="77777777" w:rsidR="003C478B" w:rsidRDefault="003C478B" w:rsidP="00BF4408">
      <w:pPr>
        <w:ind w:left="426"/>
        <w:rPr>
          <w:rFonts w:cs="Arial"/>
          <w:iCs/>
        </w:rPr>
      </w:pPr>
    </w:p>
    <w:p w14:paraId="48E6F376" w14:textId="77777777" w:rsidR="002E3BC7" w:rsidRDefault="003C478B" w:rsidP="00BF4408">
      <w:pPr>
        <w:ind w:left="426"/>
        <w:rPr>
          <w:rFonts w:cs="Arial"/>
          <w:iCs/>
        </w:rPr>
      </w:pPr>
      <w:r>
        <w:rPr>
          <w:rFonts w:cs="Arial"/>
          <w:iCs/>
        </w:rPr>
        <w:t xml:space="preserve">Lorsque je l’utiliserai dans GitHub j’intégrerai un commentaire lorsque </w:t>
      </w:r>
      <w:proofErr w:type="spellStart"/>
      <w:r>
        <w:rPr>
          <w:rFonts w:cs="Arial"/>
          <w:iCs/>
        </w:rPr>
        <w:t>ChatGPT</w:t>
      </w:r>
      <w:proofErr w:type="spellEnd"/>
      <w:r>
        <w:rPr>
          <w:rFonts w:cs="Arial"/>
          <w:iCs/>
        </w:rPr>
        <w:t xml:space="preserve"> a été utilisé, pour le SQL, le CSS et débogage seront les endroits où je l’utiliserai. </w:t>
      </w:r>
    </w:p>
    <w:p w14:paraId="09730132" w14:textId="77777777" w:rsidR="002E3BC7" w:rsidRDefault="002E3BC7" w:rsidP="00BF4408">
      <w:pPr>
        <w:ind w:left="426"/>
        <w:rPr>
          <w:rFonts w:cs="Arial"/>
          <w:iCs/>
        </w:rPr>
      </w:pPr>
    </w:p>
    <w:p w14:paraId="60E66ED1" w14:textId="238BE543" w:rsidR="002C378C" w:rsidRDefault="003C478B" w:rsidP="00BF4408">
      <w:pPr>
        <w:ind w:left="426"/>
        <w:rPr>
          <w:rFonts w:cs="Arial"/>
          <w:iCs/>
        </w:rPr>
      </w:pPr>
      <w:r>
        <w:rPr>
          <w:rFonts w:cs="Arial"/>
          <w:iCs/>
        </w:rPr>
        <w:t xml:space="preserve">Exemple : </w:t>
      </w:r>
    </w:p>
    <w:p w14:paraId="5129F1CF" w14:textId="77777777" w:rsidR="002C378C" w:rsidRDefault="002C378C" w:rsidP="00BF4408">
      <w:pPr>
        <w:ind w:left="426"/>
        <w:rPr>
          <w:rFonts w:cs="Arial"/>
          <w:iCs/>
        </w:rPr>
      </w:pPr>
    </w:p>
    <w:p w14:paraId="042D5D6E" w14:textId="5B65E8B3" w:rsidR="002E3BC7" w:rsidRDefault="003C478B" w:rsidP="002E3BC7">
      <w:pPr>
        <w:keepNext/>
        <w:ind w:left="426"/>
      </w:pPr>
      <w:r>
        <w:rPr>
          <w:noProof/>
        </w:rPr>
        <w:drawing>
          <wp:inline distT="0" distB="0" distL="0" distR="0" wp14:anchorId="1679E6FD" wp14:editId="2B0D5429">
            <wp:extent cx="5759450" cy="877570"/>
            <wp:effectExtent l="38100" t="38100" r="31750" b="3683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877570"/>
                    </a:xfrm>
                    <a:prstGeom prst="rect">
                      <a:avLst/>
                    </a:prstGeom>
                    <a:ln w="38100">
                      <a:solidFill>
                        <a:schemeClr val="accent6">
                          <a:lumMod val="75000"/>
                        </a:schemeClr>
                      </a:solidFill>
                    </a:ln>
                  </pic:spPr>
                </pic:pic>
              </a:graphicData>
            </a:graphic>
          </wp:inline>
        </w:drawing>
      </w:r>
    </w:p>
    <w:p w14:paraId="660AD97C" w14:textId="6DCE44A6" w:rsidR="003C478B" w:rsidRDefault="00F54266" w:rsidP="00F54266">
      <w:pPr>
        <w:pStyle w:val="Lgende"/>
      </w:pPr>
      <w:r>
        <w:t xml:space="preserve">Figure </w:t>
      </w:r>
      <w:r>
        <w:fldChar w:fldCharType="begin"/>
      </w:r>
      <w:r>
        <w:instrText xml:space="preserve"> SEQ Figure \* ARABIC </w:instrText>
      </w:r>
      <w:r>
        <w:fldChar w:fldCharType="separate"/>
      </w:r>
      <w:r w:rsidR="00C3533A">
        <w:rPr>
          <w:noProof/>
        </w:rPr>
        <w:t>30</w:t>
      </w:r>
      <w:r>
        <w:fldChar w:fldCharType="end"/>
      </w:r>
      <w:r>
        <w:t xml:space="preserve"> Exemple d'un commit GitHub qui a utilisé de l'IA</w:t>
      </w:r>
    </w:p>
    <w:p w14:paraId="771C6FC5" w14:textId="05803C09" w:rsidR="002E3BC7" w:rsidRDefault="002E3BC7" w:rsidP="002E3BC7">
      <w:pPr>
        <w:pStyle w:val="Titre3"/>
      </w:pPr>
      <w:bookmarkStart w:id="91" w:name="_Toc168046971"/>
      <w:r>
        <w:t>Fin de projet</w:t>
      </w:r>
      <w:bookmarkEnd w:id="91"/>
    </w:p>
    <w:p w14:paraId="5A05B43B" w14:textId="77777777" w:rsidR="002E3BC7" w:rsidRDefault="002E3BC7" w:rsidP="002E3BC7"/>
    <w:p w14:paraId="5CEFF554" w14:textId="4E533487" w:rsidR="002E3BC7" w:rsidRDefault="00A37F0B" w:rsidP="002E3BC7">
      <w:r w:rsidRPr="00A37F0B">
        <w:t xml:space="preserve">Lors de mon TPI, l'IA a été très utile, voire impérative. Ce projet aurait probablement été très compliqué sans l'IA en raison du manque de temps. Grâce à elle, j'ai pu terminer le projet et obtenir un meilleur rendu que sans son aide. Tout le SQL généré dans ce projet a été fait par </w:t>
      </w:r>
      <w:proofErr w:type="spellStart"/>
      <w:r w:rsidRPr="00A37F0B">
        <w:t>ChatGPT</w:t>
      </w:r>
      <w:proofErr w:type="spellEnd"/>
      <w:r w:rsidRPr="00A37F0B">
        <w:t xml:space="preserve">, car c’est une partie qui prend énormément de temps pour moi. Elle ne m'a pas remplacé sur ce sujet, mais elle a retranscrit ce que je voulais en code SQL. Si j'avais dû le faire moi-même, en rédigeant 25 requêtes SQL qui m'auraient pris environ 30 minutes chacune, cela m'aurait ajouté environ 12 heures de travail supplémentaires. Pour la correction de texte, la recherche d'erreurs et le débogage, l'IA m'a également permis de gagner un temps </w:t>
      </w:r>
      <w:r w:rsidRPr="00A37F0B">
        <w:t>considérable.</w:t>
      </w:r>
      <w:r>
        <w:t xml:space="preserve"> </w:t>
      </w:r>
    </w:p>
    <w:p w14:paraId="7E5F6922" w14:textId="77777777" w:rsidR="00A37F0B" w:rsidRDefault="00A37F0B" w:rsidP="002E3BC7"/>
    <w:p w14:paraId="22D849B5" w14:textId="1F7490D4" w:rsidR="00A37F0B" w:rsidRPr="002E3BC7" w:rsidRDefault="00A37F0B" w:rsidP="002E3BC7">
      <w:r w:rsidRPr="00A37F0B">
        <w:t>En résumé, l'intégration de l'IA dans mon TPI a été un atout majeur, me permettant de réaliser un projet ambitieux en un temps restreint et avec une qualité supérieure. L'IA a agi comme un assistant polyvalent, augmentant ma productivité et améliorant le résultat final de mon travail.</w:t>
      </w:r>
    </w:p>
    <w:p w14:paraId="0BEFB03D" w14:textId="77777777" w:rsidR="000E0422" w:rsidRPr="00A37F0B" w:rsidRDefault="000E0422" w:rsidP="000E0422">
      <w:pPr>
        <w:pStyle w:val="Titre1"/>
        <w:tabs>
          <w:tab w:val="num" w:pos="360"/>
        </w:tabs>
        <w:jc w:val="center"/>
        <w:rPr>
          <w:u w:val="none"/>
        </w:rPr>
      </w:pPr>
      <w:bookmarkStart w:id="92" w:name="_Toc25553328"/>
      <w:bookmarkStart w:id="93" w:name="_Toc71703263"/>
      <w:bookmarkStart w:id="94" w:name="_Toc165270409"/>
      <w:bookmarkStart w:id="95" w:name="_Toc168046972"/>
      <w:r w:rsidRPr="00A37F0B">
        <w:rPr>
          <w:u w:val="none"/>
        </w:rPr>
        <w:t>C</w:t>
      </w:r>
      <w:bookmarkEnd w:id="92"/>
      <w:bookmarkEnd w:id="93"/>
      <w:r w:rsidRPr="00A37F0B">
        <w:rPr>
          <w:u w:val="none"/>
        </w:rPr>
        <w:t>onclusions</w:t>
      </w:r>
      <w:bookmarkEnd w:id="94"/>
      <w:bookmarkEnd w:id="95"/>
    </w:p>
    <w:p w14:paraId="0548B881" w14:textId="77777777" w:rsidR="000E0422" w:rsidRDefault="000E0422" w:rsidP="000E0422">
      <w:pPr>
        <w:pStyle w:val="En-tte"/>
        <w:ind w:left="357"/>
      </w:pPr>
    </w:p>
    <w:p w14:paraId="51DAE402" w14:textId="77777777" w:rsidR="000E0422" w:rsidRDefault="000E0422" w:rsidP="000E0422">
      <w:pPr>
        <w:pStyle w:val="Titre2"/>
        <w:jc w:val="center"/>
        <w:rPr>
          <w:i w:val="0"/>
          <w:iCs/>
          <w:u w:val="none"/>
        </w:rPr>
      </w:pPr>
      <w:bookmarkStart w:id="96" w:name="_Toc165270410"/>
      <w:bookmarkStart w:id="97" w:name="_Toc168046973"/>
      <w:r w:rsidRPr="00317664">
        <w:rPr>
          <w:i w:val="0"/>
          <w:iCs/>
          <w:u w:val="none"/>
        </w:rPr>
        <w:lastRenderedPageBreak/>
        <w:t>Objectifs</w:t>
      </w:r>
      <w:bookmarkEnd w:id="96"/>
      <w:bookmarkEnd w:id="97"/>
    </w:p>
    <w:p w14:paraId="3235CA37" w14:textId="19DDB2EF" w:rsidR="003211BD" w:rsidRDefault="003211BD" w:rsidP="003211BD">
      <w:r>
        <w:t xml:space="preserve">Mon objectif du TPI était d’implémenter les 5 user story qui se trouvait dans mon cahier des charges qui a été compléter et tester. </w:t>
      </w:r>
    </w:p>
    <w:p w14:paraId="28BC2683" w14:textId="293457CB" w:rsidR="00B06A85" w:rsidRDefault="00B06A85" w:rsidP="00B06A85"/>
    <w:p w14:paraId="2663C536" w14:textId="5D35D553" w:rsidR="00B06A85" w:rsidRDefault="00B06A85" w:rsidP="00DF6E16">
      <w:pPr>
        <w:pStyle w:val="Paragraphedeliste"/>
        <w:numPr>
          <w:ilvl w:val="0"/>
          <w:numId w:val="50"/>
        </w:numPr>
        <w:spacing w:line="360" w:lineRule="auto"/>
        <w:jc w:val="left"/>
      </w:pPr>
      <w:r>
        <w:t>Authentification</w:t>
      </w:r>
      <w:r w:rsidR="00DF6E16" w:rsidRPr="00DF6E16">
        <w:rPr>
          <w:noProof/>
        </w:rPr>
        <w:t xml:space="preserve"> </w:t>
      </w:r>
      <w:r w:rsidR="00FD17C3" w:rsidRPr="00FD17C3">
        <w:rPr>
          <w:rFonts w:ascii="Segoe UI Emoji" w:hAnsi="Segoe UI Emoji" w:cs="Segoe UI Emoji"/>
          <w:noProof/>
        </w:rPr>
        <w:t>✔️</w:t>
      </w:r>
    </w:p>
    <w:p w14:paraId="12110B28" w14:textId="6FF4E825" w:rsidR="00DF6E16" w:rsidRDefault="00DF6E16" w:rsidP="00DF6E16">
      <w:pPr>
        <w:pStyle w:val="Paragraphedeliste"/>
        <w:numPr>
          <w:ilvl w:val="0"/>
          <w:numId w:val="50"/>
        </w:numPr>
        <w:spacing w:line="360" w:lineRule="auto"/>
        <w:jc w:val="left"/>
      </w:pPr>
      <w:r>
        <w:t>Gestion de compte</w:t>
      </w:r>
      <w:r w:rsidR="00FD17C3" w:rsidRPr="00FD17C3">
        <w:rPr>
          <w:rFonts w:ascii="Segoe UI Emoji" w:hAnsi="Segoe UI Emoji" w:cs="Segoe UI Emoji"/>
        </w:rPr>
        <w:t>✔️</w:t>
      </w:r>
    </w:p>
    <w:p w14:paraId="0FF07550" w14:textId="672240E4" w:rsidR="00DF6E16" w:rsidRDefault="00DF6E16" w:rsidP="00DF6E16">
      <w:pPr>
        <w:pStyle w:val="Paragraphedeliste"/>
        <w:numPr>
          <w:ilvl w:val="0"/>
          <w:numId w:val="50"/>
        </w:numPr>
        <w:spacing w:line="360" w:lineRule="auto"/>
        <w:jc w:val="left"/>
      </w:pPr>
      <w:r>
        <w:t>Marquage</w:t>
      </w:r>
      <w:r w:rsidR="00FD17C3">
        <w:t xml:space="preserve"> </w:t>
      </w:r>
      <w:r w:rsidR="00FD17C3" w:rsidRPr="00FD17C3">
        <w:rPr>
          <w:rFonts w:ascii="Segoe UI Emoji" w:hAnsi="Segoe UI Emoji" w:cs="Segoe UI Emoji"/>
        </w:rPr>
        <w:t>✔️</w:t>
      </w:r>
    </w:p>
    <w:p w14:paraId="372A123E" w14:textId="3C337BEC" w:rsidR="00DF6E16" w:rsidRDefault="00DF6E16" w:rsidP="00DF6E16">
      <w:pPr>
        <w:pStyle w:val="Paragraphedeliste"/>
        <w:numPr>
          <w:ilvl w:val="0"/>
          <w:numId w:val="50"/>
        </w:numPr>
        <w:spacing w:line="360" w:lineRule="auto"/>
        <w:jc w:val="left"/>
      </w:pPr>
      <w:r>
        <w:t>Arbitrage</w:t>
      </w:r>
      <w:r w:rsidR="00FD17C3">
        <w:t xml:space="preserve"> </w:t>
      </w:r>
      <w:r w:rsidR="00FD17C3" w:rsidRPr="00FD17C3">
        <w:rPr>
          <w:rFonts w:ascii="Segoe UI Emoji" w:hAnsi="Segoe UI Emoji" w:cs="Segoe UI Emoji"/>
        </w:rPr>
        <w:t>✔️</w:t>
      </w:r>
    </w:p>
    <w:p w14:paraId="2EDD6925" w14:textId="7E65C3FE" w:rsidR="00FD17C3" w:rsidRPr="003211BD" w:rsidRDefault="00DF6E16" w:rsidP="00FD17C3">
      <w:pPr>
        <w:pStyle w:val="Paragraphedeliste"/>
        <w:numPr>
          <w:ilvl w:val="0"/>
          <w:numId w:val="50"/>
        </w:numPr>
        <w:spacing w:line="360" w:lineRule="auto"/>
        <w:jc w:val="left"/>
      </w:pPr>
      <w:r>
        <w:t>Feuille de match</w:t>
      </w:r>
      <w:r w:rsidR="00FD17C3">
        <w:t xml:space="preserve"> </w:t>
      </w:r>
      <w:r w:rsidR="00FD17C3" w:rsidRPr="00FD17C3">
        <w:rPr>
          <w:rFonts w:ascii="Segoe UI Emoji" w:hAnsi="Segoe UI Emoji" w:cs="Segoe UI Emoji"/>
        </w:rPr>
        <w:t>✔️</w:t>
      </w:r>
    </w:p>
    <w:p w14:paraId="556A14F0" w14:textId="77777777" w:rsidR="000E0422" w:rsidRDefault="000E0422" w:rsidP="000E0422">
      <w:pPr>
        <w:pStyle w:val="Titre2"/>
        <w:jc w:val="center"/>
        <w:rPr>
          <w:i w:val="0"/>
          <w:iCs/>
          <w:u w:val="none"/>
        </w:rPr>
      </w:pPr>
      <w:bookmarkStart w:id="98" w:name="_Toc165270411"/>
      <w:bookmarkStart w:id="99" w:name="_Toc168046974"/>
      <w:r w:rsidRPr="00317664">
        <w:rPr>
          <w:i w:val="0"/>
          <w:iCs/>
          <w:u w:val="none"/>
        </w:rPr>
        <w:t>Points</w:t>
      </w:r>
      <w:r>
        <w:rPr>
          <w:i w:val="0"/>
          <w:iCs/>
          <w:u w:val="none"/>
        </w:rPr>
        <w:t xml:space="preserve"> positifs / négatifs</w:t>
      </w:r>
      <w:bookmarkEnd w:id="98"/>
      <w:bookmarkEnd w:id="99"/>
    </w:p>
    <w:p w14:paraId="6F431023" w14:textId="0DED08C8" w:rsidR="00DE0DA0" w:rsidRDefault="00DE0DA0" w:rsidP="00DE0DA0">
      <w:bookmarkStart w:id="100" w:name="_Toc165270413"/>
      <w:r w:rsidRPr="00DE0DA0">
        <w:t xml:space="preserve">J’ai vraiment apprécié travailler sur ce projet pour mon TPI car cela m’a permis de me prouver à moi-même que je pouvais réaliser un projet de grande envergure par moi-même. Lors de l’implémentation, j’ai toujours réussi à trouver une solution logique et efficace qui a fonctionné à chaque fois. Même avec des retards, tels que mon jour de maladie ou juste un manque de temps, j’ai réussi à implémenter tout ce qui m’était demandé </w:t>
      </w:r>
      <w:proofErr w:type="gramStart"/>
      <w:r w:rsidRPr="00DE0DA0">
        <w:t>au final</w:t>
      </w:r>
      <w:proofErr w:type="gramEnd"/>
      <w:r w:rsidRPr="00DE0DA0">
        <w:t>.</w:t>
      </w:r>
    </w:p>
    <w:p w14:paraId="0C38C64F" w14:textId="77777777" w:rsidR="00DE0DA0" w:rsidRPr="00DE0DA0" w:rsidRDefault="00DE0DA0" w:rsidP="00DE0DA0"/>
    <w:p w14:paraId="10939A57" w14:textId="77777777" w:rsidR="00DE0DA0" w:rsidRDefault="00DE0DA0" w:rsidP="00DE0DA0">
      <w:r w:rsidRPr="00DE0DA0">
        <w:t>Malheureusement, lors de mon projet, un point qui m’a été reproché et rappelé est le minimalisme de mon travail, comme l’affichage de mon projet que je trouve très minimaliste personnellement et que j’aurais bien voulu améliorer.</w:t>
      </w:r>
    </w:p>
    <w:p w14:paraId="0C07EF3D" w14:textId="534170DC" w:rsidR="000E0422" w:rsidRDefault="000E0422" w:rsidP="00DE0DA0">
      <w:pPr>
        <w:pStyle w:val="Titre2"/>
        <w:jc w:val="center"/>
        <w:rPr>
          <w:i w:val="0"/>
          <w:iCs/>
          <w:u w:val="none"/>
        </w:rPr>
      </w:pPr>
      <w:bookmarkStart w:id="101" w:name="_Toc168046975"/>
      <w:r w:rsidRPr="00DE0DA0">
        <w:rPr>
          <w:i w:val="0"/>
          <w:iCs/>
          <w:u w:val="none"/>
        </w:rPr>
        <w:t>Suites possibles pour le projet</w:t>
      </w:r>
      <w:bookmarkEnd w:id="100"/>
      <w:bookmarkEnd w:id="101"/>
    </w:p>
    <w:p w14:paraId="376D3E92" w14:textId="77777777" w:rsidR="00DE0DA0" w:rsidRPr="00DE0DA0" w:rsidRDefault="00DE0DA0" w:rsidP="00DE0DA0"/>
    <w:p w14:paraId="6CA3D954" w14:textId="7D1EB19A" w:rsidR="00F2759F" w:rsidRDefault="00F2759F" w:rsidP="00F2759F">
      <w:r>
        <w:t>Pour la suite du projet plein de chose pourrait être possible.</w:t>
      </w:r>
    </w:p>
    <w:p w14:paraId="5B149F4F" w14:textId="77777777" w:rsidR="00F2759F" w:rsidRDefault="00F2759F" w:rsidP="00F2759F"/>
    <w:p w14:paraId="47647B1F" w14:textId="356A55C2" w:rsidR="00F2759F" w:rsidRDefault="00F2759F" w:rsidP="00F2759F">
      <w:pPr>
        <w:pStyle w:val="Paragraphedeliste"/>
        <w:numPr>
          <w:ilvl w:val="0"/>
          <w:numId w:val="52"/>
        </w:numPr>
      </w:pPr>
      <w:r w:rsidRPr="0071612A">
        <w:rPr>
          <w:b/>
          <w:bCs/>
        </w:rPr>
        <w:t>Amélioration des fonctions de base</w:t>
      </w:r>
      <w:r w:rsidR="0071612A">
        <w:t> : Actuellement l’application propose une gestion de matchs de volleyball mais certaine ne sont sois pas complète ou juste « moche »</w:t>
      </w:r>
    </w:p>
    <w:p w14:paraId="55C9DCF4" w14:textId="6290050F" w:rsidR="00F2759F" w:rsidRPr="0071612A" w:rsidRDefault="00F2759F" w:rsidP="00F2759F">
      <w:pPr>
        <w:pStyle w:val="Paragraphedeliste"/>
        <w:numPr>
          <w:ilvl w:val="0"/>
          <w:numId w:val="52"/>
        </w:numPr>
        <w:rPr>
          <w:b/>
          <w:bCs/>
        </w:rPr>
      </w:pPr>
      <w:r w:rsidRPr="0071612A">
        <w:rPr>
          <w:b/>
          <w:bCs/>
        </w:rPr>
        <w:t>Création d’une application mobile</w:t>
      </w:r>
      <w:r w:rsidR="0071612A">
        <w:rPr>
          <w:b/>
          <w:bCs/>
        </w:rPr>
        <w:t> </w:t>
      </w:r>
      <w:r w:rsidR="0071612A" w:rsidRPr="0071612A">
        <w:t xml:space="preserve">: </w:t>
      </w:r>
      <w:r w:rsidR="0071612A">
        <w:t>L’élaboration d’une application mobile permettrai à une personne quelconque de gérer un match officiel seulement grâce leur smartphone</w:t>
      </w:r>
    </w:p>
    <w:p w14:paraId="0148A1C4" w14:textId="6BA8A6C7" w:rsidR="00F2759F" w:rsidRDefault="00F2759F" w:rsidP="00F2759F">
      <w:pPr>
        <w:pStyle w:val="Paragraphedeliste"/>
        <w:numPr>
          <w:ilvl w:val="0"/>
          <w:numId w:val="52"/>
        </w:numPr>
      </w:pPr>
      <w:r w:rsidRPr="0071612A">
        <w:rPr>
          <w:b/>
          <w:bCs/>
        </w:rPr>
        <w:t xml:space="preserve">Un site </w:t>
      </w:r>
      <w:r w:rsidR="0071612A" w:rsidRPr="0071612A">
        <w:rPr>
          <w:b/>
          <w:bCs/>
        </w:rPr>
        <w:t>multi sport</w:t>
      </w:r>
      <w:r w:rsidR="0071612A">
        <w:t xml:space="preserve"> : Se site pourrait élargir </w:t>
      </w:r>
      <w:r w:rsidR="00EE0DAF">
        <w:t>ses clients ciblés</w:t>
      </w:r>
      <w:r w:rsidR="0071612A">
        <w:t xml:space="preserve"> en élargissent les sports qui peuvent être gérer</w:t>
      </w:r>
    </w:p>
    <w:p w14:paraId="0765E71F" w14:textId="65E4A716" w:rsidR="00F2759F" w:rsidRPr="00EE0DAF" w:rsidRDefault="00F2759F" w:rsidP="00F2759F">
      <w:pPr>
        <w:pStyle w:val="Paragraphedeliste"/>
        <w:numPr>
          <w:ilvl w:val="0"/>
          <w:numId w:val="52"/>
        </w:numPr>
        <w:rPr>
          <w:b/>
          <w:bCs/>
        </w:rPr>
      </w:pPr>
      <w:r w:rsidRPr="00EE0DAF">
        <w:rPr>
          <w:b/>
          <w:bCs/>
        </w:rPr>
        <w:t>Améliorer l’affichage</w:t>
      </w:r>
      <w:r w:rsidR="00EE0DAF">
        <w:rPr>
          <w:b/>
          <w:bCs/>
        </w:rPr>
        <w:t> </w:t>
      </w:r>
      <w:r w:rsidR="00EE0DAF" w:rsidRPr="00EE0DAF">
        <w:t>:</w:t>
      </w:r>
      <w:r w:rsidR="00EE0DAF">
        <w:t xml:space="preserve"> Actuellement l’affichage du site web n’est pas très beaux je trouve et UIX pourrai aussi être améliorer</w:t>
      </w:r>
    </w:p>
    <w:p w14:paraId="2DF77CAD" w14:textId="5E8D76CD" w:rsidR="00F2759F" w:rsidRDefault="00EE0DAF" w:rsidP="00F2759F">
      <w:pPr>
        <w:pStyle w:val="Paragraphedeliste"/>
        <w:numPr>
          <w:ilvl w:val="0"/>
          <w:numId w:val="52"/>
        </w:numPr>
      </w:pPr>
      <w:r>
        <w:rPr>
          <w:b/>
          <w:bCs/>
        </w:rPr>
        <w:t>O</w:t>
      </w:r>
      <w:r w:rsidR="00A05447" w:rsidRPr="00EE0DAF">
        <w:rPr>
          <w:b/>
          <w:bCs/>
        </w:rPr>
        <w:t>ption de créer des équipes</w:t>
      </w:r>
      <w:r>
        <w:t> : A</w:t>
      </w:r>
      <w:r w:rsidR="00A05447">
        <w:t xml:space="preserve">ctuellement toute les équipes se crée dans le </w:t>
      </w:r>
      <w:proofErr w:type="spellStart"/>
      <w:r w:rsidR="00A05447">
        <w:t>unittests</w:t>
      </w:r>
      <w:proofErr w:type="spellEnd"/>
    </w:p>
    <w:p w14:paraId="5C3BC491" w14:textId="3DF7C424" w:rsidR="00A05447" w:rsidRDefault="0071612A" w:rsidP="00F2759F">
      <w:pPr>
        <w:pStyle w:val="Paragraphedeliste"/>
        <w:numPr>
          <w:ilvl w:val="0"/>
          <w:numId w:val="52"/>
        </w:numPr>
      </w:pPr>
      <w:r w:rsidRPr="0071612A">
        <w:rPr>
          <w:b/>
          <w:bCs/>
        </w:rPr>
        <w:t>Responsive design</w:t>
      </w:r>
      <w:r>
        <w:t xml:space="preserve"> : Le responsive design est inexistant et pourrait être nécessaire si plus tard on </w:t>
      </w:r>
      <w:r w:rsidR="00EE0DAF">
        <w:t>veut</w:t>
      </w:r>
      <w:r>
        <w:t xml:space="preserve"> avoir la possibilité de gérer un match sur un iPad ou un téléphone.</w:t>
      </w:r>
    </w:p>
    <w:p w14:paraId="2CF8AE7F" w14:textId="77777777" w:rsidR="00EE0DAF" w:rsidRDefault="00EE0DAF" w:rsidP="00EE0DAF"/>
    <w:p w14:paraId="42B1979B" w14:textId="1416BF5B" w:rsidR="00EE0DAF" w:rsidRPr="00F2759F" w:rsidRDefault="00EE0DAF" w:rsidP="00EE0DAF">
      <w:r>
        <w:t xml:space="preserve">Actuellement le site n’est qu’un petit site de gestion de match de volley mais une croissance ou une amélioration de </w:t>
      </w:r>
      <w:r w:rsidR="00CC3D97">
        <w:t>ce</w:t>
      </w:r>
      <w:r>
        <w:t xml:space="preserve"> projet est possible et pourrai devenir très grand.</w:t>
      </w:r>
    </w:p>
    <w:p w14:paraId="4F7257F6" w14:textId="77777777" w:rsidR="000E0422" w:rsidRPr="003E6B44" w:rsidRDefault="000E0422" w:rsidP="000E0422">
      <w:pPr>
        <w:pStyle w:val="Titre1"/>
        <w:tabs>
          <w:tab w:val="num" w:pos="360"/>
        </w:tabs>
        <w:jc w:val="center"/>
        <w:rPr>
          <w:u w:val="none"/>
        </w:rPr>
      </w:pPr>
      <w:bookmarkStart w:id="102" w:name="_Toc71703264"/>
      <w:bookmarkStart w:id="103" w:name="_Toc165270414"/>
      <w:bookmarkStart w:id="104" w:name="_Toc168046976"/>
      <w:r w:rsidRPr="003E6B44">
        <w:rPr>
          <w:u w:val="none"/>
        </w:rPr>
        <w:lastRenderedPageBreak/>
        <w:t>A</w:t>
      </w:r>
      <w:bookmarkEnd w:id="102"/>
      <w:r w:rsidRPr="003E6B44">
        <w:rPr>
          <w:u w:val="none"/>
        </w:rPr>
        <w:t>nnexes</w:t>
      </w:r>
      <w:bookmarkEnd w:id="103"/>
      <w:bookmarkEnd w:id="104"/>
    </w:p>
    <w:p w14:paraId="70A5684F" w14:textId="77777777" w:rsidR="000E0422" w:rsidRDefault="000E0422" w:rsidP="000E0422"/>
    <w:p w14:paraId="149F86C7" w14:textId="77777777" w:rsidR="000E0422" w:rsidRPr="003E6B44" w:rsidRDefault="000E0422" w:rsidP="000E0422">
      <w:pPr>
        <w:pStyle w:val="Titre2"/>
        <w:jc w:val="center"/>
        <w:rPr>
          <w:i w:val="0"/>
          <w:iCs/>
          <w:u w:val="none"/>
        </w:rPr>
      </w:pPr>
      <w:bookmarkStart w:id="105" w:name="_Toc165270415"/>
      <w:bookmarkStart w:id="106" w:name="_Toc168046977"/>
      <w:r w:rsidRPr="003E6B44">
        <w:rPr>
          <w:i w:val="0"/>
          <w:iCs/>
          <w:u w:val="none"/>
        </w:rPr>
        <w:t>Résumé du rapport du TPI / version succincte de la documentation</w:t>
      </w:r>
      <w:bookmarkEnd w:id="105"/>
      <w:bookmarkEnd w:id="106"/>
    </w:p>
    <w:p w14:paraId="47023F4F" w14:textId="77777777" w:rsidR="000E0422" w:rsidRPr="003E6B44" w:rsidRDefault="000E0422" w:rsidP="000E0422"/>
    <w:p w14:paraId="3C438A53" w14:textId="7C9FE682" w:rsidR="000E0422" w:rsidRDefault="00D53625" w:rsidP="00D53625">
      <w:pPr>
        <w:pStyle w:val="Titre3"/>
      </w:pPr>
      <w:bookmarkStart w:id="107" w:name="_Toc168046978"/>
      <w:r>
        <w:t>Situation de départ</w:t>
      </w:r>
      <w:bookmarkEnd w:id="107"/>
    </w:p>
    <w:p w14:paraId="2E40B95D" w14:textId="77777777" w:rsidR="00EB514C" w:rsidRDefault="00EB514C" w:rsidP="00EB514C"/>
    <w:p w14:paraId="748F7589" w14:textId="088250E6" w:rsidR="00EB514C" w:rsidRDefault="00B977F9" w:rsidP="00EB514C">
      <w:r w:rsidRPr="00B977F9">
        <w:t>Initialement développé dans le cadre de projets trimestriels à l'ETML, la première version de l'application permettait uniquement d'enregistrer les matches, d'attribuer des points</w:t>
      </w:r>
      <w:r w:rsidR="00651056">
        <w:t xml:space="preserve"> de match qui était créer via la page </w:t>
      </w:r>
      <w:proofErr w:type="spellStart"/>
      <w:r w:rsidR="00651056">
        <w:t>unittests</w:t>
      </w:r>
      <w:proofErr w:type="spellEnd"/>
      <w:r w:rsidR="00651056">
        <w:t xml:space="preserve">, gérer l’emplacement des joueurs </w:t>
      </w:r>
      <w:r w:rsidRPr="00B977F9">
        <w:t xml:space="preserve">et d'afficher une feuille de match basique, sans fonctionnalités supplémentaires. </w:t>
      </w:r>
    </w:p>
    <w:p w14:paraId="01BBE4BE" w14:textId="77777777" w:rsidR="00B977F9" w:rsidRPr="00EB514C" w:rsidRDefault="00B977F9" w:rsidP="00EB514C"/>
    <w:p w14:paraId="6FD9AFF7" w14:textId="2191EC39" w:rsidR="00D53625" w:rsidRDefault="00D53625" w:rsidP="00D53625">
      <w:pPr>
        <w:pStyle w:val="Titre3"/>
      </w:pPr>
      <w:bookmarkStart w:id="108" w:name="_Toc168046979"/>
      <w:r>
        <w:t>Mise en œuvre</w:t>
      </w:r>
      <w:r w:rsidR="00A268AD">
        <w:t xml:space="preserve"> </w:t>
      </w:r>
      <w:r w:rsidR="00A268AD" w:rsidRPr="00A268AD">
        <w:rPr>
          <w:color w:val="FF0000"/>
        </w:rPr>
        <w:t>(Prévision)</w:t>
      </w:r>
      <w:bookmarkEnd w:id="108"/>
    </w:p>
    <w:p w14:paraId="03EC1ABA" w14:textId="77777777" w:rsidR="00D53625" w:rsidRDefault="00D53625" w:rsidP="00D53625"/>
    <w:p w14:paraId="4CDFA496" w14:textId="50F3C9B8" w:rsidR="00EB514C" w:rsidRDefault="00EB514C" w:rsidP="00EB514C">
      <w:r>
        <w:t>Ce projet a été organisé en utilisant la méthodologie agile. Chaque fonctionnalité était une user story, répartie sur 4 sprints après une analyse initiale de 2 jours. Les sprints étaient divisés en 2 sprints d'implémentation, 1 d’analyse et 1 de documentation.</w:t>
      </w:r>
    </w:p>
    <w:p w14:paraId="0C0C9448" w14:textId="5D8EF903" w:rsidR="00EB514C" w:rsidRDefault="00EB514C" w:rsidP="00EB514C">
      <w:r>
        <w:t xml:space="preserve">Le premier sprint s'est révélé stressant, avec seulement une user story terminée au lieu des trois prévues, entraînant un retard. Avec quatre user stories restantes et un jour de congé, le deuxième sprint a commencé par la correction de deux user stories et l'achèvement d'une autre, validées lors de la Sprint </w:t>
      </w:r>
      <w:proofErr w:type="spellStart"/>
      <w:r>
        <w:t>Review</w:t>
      </w:r>
      <w:proofErr w:type="spellEnd"/>
      <w:r>
        <w:t xml:space="preserve"> (SR). Un jour de maladie a causé un retard supplémentaire, empêchant la finalisation de la dernière user story.</w:t>
      </w:r>
    </w:p>
    <w:p w14:paraId="5656D249" w14:textId="5D43ED3E" w:rsidR="00D53625" w:rsidRDefault="00EB514C" w:rsidP="00EB514C">
      <w:r>
        <w:t xml:space="preserve">Lors du sprint de documentation, j'ai consacré 1,5 jour à l'implémentation et aux tests de la dernière user story, qui a été validée à la SR. Le reste du temps a été utilisé pour </w:t>
      </w:r>
      <w:r>
        <w:t xml:space="preserve">finaliser </w:t>
      </w:r>
      <w:r>
        <w:t>la documentation.</w:t>
      </w:r>
    </w:p>
    <w:p w14:paraId="71B01931" w14:textId="77777777" w:rsidR="00EB514C" w:rsidRPr="00EB514C" w:rsidRDefault="00EB514C" w:rsidP="00EB514C">
      <w:pPr>
        <w:rPr>
          <w:lang w:val="fr-CH"/>
        </w:rPr>
      </w:pPr>
    </w:p>
    <w:p w14:paraId="6E57C337" w14:textId="4AC7DD64" w:rsidR="00D53625" w:rsidRDefault="00D53625" w:rsidP="00D53625">
      <w:pPr>
        <w:pStyle w:val="Titre3"/>
      </w:pPr>
      <w:bookmarkStart w:id="109" w:name="_Toc168046980"/>
      <w:r>
        <w:t>Résultat</w:t>
      </w:r>
      <w:bookmarkEnd w:id="109"/>
    </w:p>
    <w:p w14:paraId="5FE0F7A6" w14:textId="77777777" w:rsidR="00EB514C" w:rsidRDefault="00EB514C" w:rsidP="00EB514C"/>
    <w:p w14:paraId="0675E7A6" w14:textId="77777777" w:rsidR="00EB514C" w:rsidRDefault="00EB514C" w:rsidP="00EB514C">
      <w:pPr>
        <w:rPr>
          <w:lang w:val="fr-CH"/>
        </w:rPr>
      </w:pPr>
      <w:r w:rsidRPr="00EB514C">
        <w:rPr>
          <w:lang w:val="fr-CH"/>
        </w:rPr>
        <w:t>Le projet a atteint ses objectifs en ajoutant les fonctionnalités nécessaires pour la gestion des matches de volleyball, rendant l'application prête à être présentée à la SVRV. Les principaux résultats incluent :</w:t>
      </w:r>
    </w:p>
    <w:p w14:paraId="0E9497D9" w14:textId="77777777" w:rsidR="00651056" w:rsidRPr="00EB514C" w:rsidRDefault="00651056" w:rsidP="00EB514C">
      <w:pPr>
        <w:rPr>
          <w:lang w:val="fr-CH"/>
        </w:rPr>
      </w:pPr>
    </w:p>
    <w:p w14:paraId="02FCED9E" w14:textId="77777777" w:rsidR="00EB514C" w:rsidRPr="00EB514C" w:rsidRDefault="00EB514C" w:rsidP="00EB514C">
      <w:pPr>
        <w:pStyle w:val="Paragraphedeliste"/>
        <w:numPr>
          <w:ilvl w:val="0"/>
          <w:numId w:val="51"/>
        </w:numPr>
        <w:rPr>
          <w:lang w:val="fr-CH"/>
        </w:rPr>
      </w:pPr>
      <w:r w:rsidRPr="00EB514C">
        <w:rPr>
          <w:lang w:val="fr-CH"/>
        </w:rPr>
        <w:t xml:space="preserve">Authentification : Les utilisateurs peuvent se connecter avec un </w:t>
      </w:r>
      <w:proofErr w:type="spellStart"/>
      <w:r w:rsidRPr="00EB514C">
        <w:rPr>
          <w:lang w:val="fr-CH"/>
        </w:rPr>
        <w:t>username</w:t>
      </w:r>
      <w:proofErr w:type="spellEnd"/>
      <w:r w:rsidRPr="00EB514C">
        <w:rPr>
          <w:lang w:val="fr-CH"/>
        </w:rPr>
        <w:t xml:space="preserve"> et un mot de passe, avec des options de réinitialisation via </w:t>
      </w:r>
      <w:proofErr w:type="gramStart"/>
      <w:r w:rsidRPr="00EB514C">
        <w:rPr>
          <w:lang w:val="fr-CH"/>
        </w:rPr>
        <w:t>email</w:t>
      </w:r>
      <w:proofErr w:type="gramEnd"/>
      <w:r w:rsidRPr="00EB514C">
        <w:rPr>
          <w:lang w:val="fr-CH"/>
        </w:rPr>
        <w:t>.</w:t>
      </w:r>
    </w:p>
    <w:p w14:paraId="3C346FAF" w14:textId="77777777" w:rsidR="00EB514C" w:rsidRPr="00EB514C" w:rsidRDefault="00EB514C" w:rsidP="00EB514C">
      <w:pPr>
        <w:pStyle w:val="Paragraphedeliste"/>
        <w:numPr>
          <w:ilvl w:val="0"/>
          <w:numId w:val="51"/>
        </w:numPr>
        <w:rPr>
          <w:lang w:val="fr-CH"/>
        </w:rPr>
      </w:pPr>
      <w:r w:rsidRPr="00EB514C">
        <w:rPr>
          <w:lang w:val="fr-CH"/>
        </w:rPr>
        <w:t>Gestion des utilisateurs : Les administrateurs peuvent créer, désactiver et gérer les comptes utilisateurs.</w:t>
      </w:r>
    </w:p>
    <w:p w14:paraId="42AD69A3" w14:textId="77777777" w:rsidR="00EB514C" w:rsidRPr="00EB514C" w:rsidRDefault="00EB514C" w:rsidP="00EB514C">
      <w:pPr>
        <w:pStyle w:val="Paragraphedeliste"/>
        <w:numPr>
          <w:ilvl w:val="0"/>
          <w:numId w:val="51"/>
        </w:numPr>
        <w:rPr>
          <w:lang w:val="fr-CH"/>
        </w:rPr>
      </w:pPr>
      <w:r w:rsidRPr="00EB514C">
        <w:rPr>
          <w:lang w:val="fr-CH"/>
        </w:rPr>
        <w:t>Marquage : Les marqueurs peuvent enregistrer les scores et les événements du match en temps réel.</w:t>
      </w:r>
    </w:p>
    <w:p w14:paraId="11BA73A0" w14:textId="77777777" w:rsidR="00EB514C" w:rsidRPr="00EB514C" w:rsidRDefault="00EB514C" w:rsidP="00EB514C">
      <w:pPr>
        <w:pStyle w:val="Paragraphedeliste"/>
        <w:numPr>
          <w:ilvl w:val="0"/>
          <w:numId w:val="51"/>
        </w:numPr>
        <w:rPr>
          <w:lang w:val="fr-CH"/>
        </w:rPr>
      </w:pPr>
      <w:r w:rsidRPr="00EB514C">
        <w:rPr>
          <w:lang w:val="fr-CH"/>
        </w:rPr>
        <w:t>Arbitrage : Les arbitres peuvent s'authentifier et valider les matches, avec une signature numérique.</w:t>
      </w:r>
    </w:p>
    <w:p w14:paraId="030C4C12" w14:textId="04E87567" w:rsidR="00651056" w:rsidRDefault="00EB514C" w:rsidP="00651056">
      <w:pPr>
        <w:pStyle w:val="Paragraphedeliste"/>
        <w:numPr>
          <w:ilvl w:val="0"/>
          <w:numId w:val="51"/>
        </w:numPr>
        <w:rPr>
          <w:lang w:val="fr-CH"/>
        </w:rPr>
      </w:pPr>
      <w:r w:rsidRPr="00EB514C">
        <w:rPr>
          <w:lang w:val="fr-CH"/>
        </w:rPr>
        <w:t>Feuille de match : Génération d'une feuille de match officielle avec QR codes renvoyant aux profils des arbitres et marqueurs.</w:t>
      </w:r>
    </w:p>
    <w:p w14:paraId="63FF6961" w14:textId="77777777" w:rsidR="00651056" w:rsidRPr="00651056" w:rsidRDefault="00651056" w:rsidP="00651056">
      <w:pPr>
        <w:rPr>
          <w:lang w:val="fr-CH"/>
        </w:rPr>
      </w:pPr>
    </w:p>
    <w:p w14:paraId="396B3216" w14:textId="79D7487F" w:rsidR="00EB514C" w:rsidRPr="00EB514C" w:rsidRDefault="00EB514C" w:rsidP="00EB514C">
      <w:pPr>
        <w:rPr>
          <w:lang w:val="fr-CH"/>
        </w:rPr>
      </w:pPr>
      <w:r w:rsidRPr="00EB514C">
        <w:rPr>
          <w:lang w:val="fr-CH"/>
        </w:rPr>
        <w:t>Ces améliorations permettent de faciliter la gestion des matches de volleyball et de garantir une meilleure traçabilité et validation des informations. Le projet est maintenant prêt pour une démonstration</w:t>
      </w:r>
      <w:r w:rsidR="004729EF">
        <w:rPr>
          <w:lang w:val="fr-CH"/>
        </w:rPr>
        <w:t>.</w:t>
      </w:r>
    </w:p>
    <w:p w14:paraId="061E56B7" w14:textId="77777777" w:rsidR="000E0422" w:rsidRDefault="000E0422" w:rsidP="000E0422">
      <w:pPr>
        <w:pStyle w:val="Titre2"/>
        <w:jc w:val="center"/>
        <w:rPr>
          <w:i w:val="0"/>
          <w:iCs/>
          <w:u w:val="none"/>
        </w:rPr>
      </w:pPr>
      <w:bookmarkStart w:id="110" w:name="_Toc71703265"/>
      <w:bookmarkStart w:id="111" w:name="_Toc165270416"/>
      <w:bookmarkStart w:id="112" w:name="_Toc168046981"/>
      <w:r w:rsidRPr="003E6B44">
        <w:rPr>
          <w:i w:val="0"/>
          <w:iCs/>
          <w:u w:val="none"/>
        </w:rPr>
        <w:lastRenderedPageBreak/>
        <w:t>Sources – Bibliographie</w:t>
      </w:r>
      <w:bookmarkEnd w:id="110"/>
      <w:bookmarkEnd w:id="111"/>
      <w:bookmarkEnd w:id="112"/>
    </w:p>
    <w:tbl>
      <w:tblPr>
        <w:tblStyle w:val="Grilledutableau"/>
        <w:tblW w:w="0" w:type="auto"/>
        <w:shd w:val="clear" w:color="auto" w:fill="A8D08D" w:themeFill="accent6" w:themeFillTint="99"/>
        <w:tblLayout w:type="fixed"/>
        <w:tblLook w:val="04A0" w:firstRow="1" w:lastRow="0" w:firstColumn="1" w:lastColumn="0" w:noHBand="0" w:noVBand="1"/>
      </w:tblPr>
      <w:tblGrid>
        <w:gridCol w:w="4957"/>
        <w:gridCol w:w="4103"/>
      </w:tblGrid>
      <w:tr w:rsidR="003E6B44" w14:paraId="4A17A8EA" w14:textId="77777777" w:rsidTr="004E5060">
        <w:tc>
          <w:tcPr>
            <w:tcW w:w="4957" w:type="dxa"/>
            <w:shd w:val="clear" w:color="auto" w:fill="A8D08D" w:themeFill="accent6" w:themeFillTint="99"/>
          </w:tcPr>
          <w:p w14:paraId="45C6ACFC" w14:textId="5217E6BC" w:rsidR="003E6B44" w:rsidRPr="003E6B44" w:rsidRDefault="003E6B44" w:rsidP="003E6B44">
            <w:pPr>
              <w:jc w:val="center"/>
              <w:rPr>
                <w:b/>
                <w:bCs/>
              </w:rPr>
            </w:pPr>
            <w:r w:rsidRPr="003E6B44">
              <w:rPr>
                <w:b/>
                <w:bCs/>
              </w:rPr>
              <w:t>Description</w:t>
            </w:r>
          </w:p>
        </w:tc>
        <w:tc>
          <w:tcPr>
            <w:tcW w:w="4103" w:type="dxa"/>
            <w:shd w:val="clear" w:color="auto" w:fill="A8D08D" w:themeFill="accent6" w:themeFillTint="99"/>
          </w:tcPr>
          <w:p w14:paraId="71E71B85" w14:textId="4C03773A" w:rsidR="003E6B44" w:rsidRPr="003E6B44" w:rsidRDefault="003E6B44" w:rsidP="003E6B44">
            <w:pPr>
              <w:jc w:val="center"/>
              <w:rPr>
                <w:b/>
                <w:bCs/>
              </w:rPr>
            </w:pPr>
            <w:r w:rsidRPr="003E6B44">
              <w:rPr>
                <w:b/>
                <w:bCs/>
              </w:rPr>
              <w:t>Lien(s)</w:t>
            </w:r>
          </w:p>
        </w:tc>
      </w:tr>
      <w:tr w:rsidR="006C43A3" w14:paraId="2860CDC0" w14:textId="77777777" w:rsidTr="004E5060">
        <w:tc>
          <w:tcPr>
            <w:tcW w:w="4957" w:type="dxa"/>
            <w:shd w:val="clear" w:color="auto" w:fill="FFFFFF" w:themeFill="background1"/>
          </w:tcPr>
          <w:p w14:paraId="25CAC420" w14:textId="14C01BF4" w:rsidR="006C43A3" w:rsidRPr="004E5060" w:rsidRDefault="004E5060" w:rsidP="004E5060">
            <w:pPr>
              <w:jc w:val="center"/>
            </w:pPr>
            <w:r>
              <w:t>Librairie utilisée pour la conception des envois de mail lors du projet</w:t>
            </w:r>
          </w:p>
        </w:tc>
        <w:tc>
          <w:tcPr>
            <w:tcW w:w="4103" w:type="dxa"/>
            <w:shd w:val="clear" w:color="auto" w:fill="FFFFFF" w:themeFill="background1"/>
          </w:tcPr>
          <w:p w14:paraId="6ED2CF1F" w14:textId="4A4FED2D" w:rsidR="006C43A3" w:rsidRPr="004E5060" w:rsidRDefault="006C43A3" w:rsidP="003E6B44">
            <w:pPr>
              <w:jc w:val="center"/>
            </w:pPr>
            <w:r w:rsidRPr="004E5060">
              <w:t>https://github.com/PHPMailer/PHPMailer</w:t>
            </w:r>
          </w:p>
        </w:tc>
      </w:tr>
      <w:tr w:rsidR="006C43A3" w14:paraId="1CC684F2" w14:textId="77777777" w:rsidTr="004E5060">
        <w:tc>
          <w:tcPr>
            <w:tcW w:w="4957" w:type="dxa"/>
            <w:shd w:val="clear" w:color="auto" w:fill="FFFFFF" w:themeFill="background1"/>
          </w:tcPr>
          <w:p w14:paraId="40AAC0BB" w14:textId="1D1349F9" w:rsidR="006C43A3" w:rsidRPr="004E5060" w:rsidRDefault="004E5060" w:rsidP="003E6B44">
            <w:pPr>
              <w:jc w:val="center"/>
            </w:pPr>
            <w:r>
              <w:t>Libraire utilisé pour la conception des QR-Code</w:t>
            </w:r>
          </w:p>
        </w:tc>
        <w:tc>
          <w:tcPr>
            <w:tcW w:w="4103" w:type="dxa"/>
            <w:shd w:val="clear" w:color="auto" w:fill="FFFFFF" w:themeFill="background1"/>
          </w:tcPr>
          <w:p w14:paraId="71B08AB7" w14:textId="67C86452" w:rsidR="006C43A3" w:rsidRPr="004E5060" w:rsidRDefault="006C43A3" w:rsidP="003E6B44">
            <w:pPr>
              <w:jc w:val="center"/>
            </w:pPr>
            <w:r w:rsidRPr="004E5060">
              <w:t>https://github.com/chillerlan/php-qrcode</w:t>
            </w:r>
          </w:p>
        </w:tc>
      </w:tr>
      <w:tr w:rsidR="006C43A3" w14:paraId="7E9B6E8B" w14:textId="77777777" w:rsidTr="004E5060">
        <w:tc>
          <w:tcPr>
            <w:tcW w:w="4957" w:type="dxa"/>
            <w:shd w:val="clear" w:color="auto" w:fill="FFFFFF" w:themeFill="background1"/>
          </w:tcPr>
          <w:p w14:paraId="15496C8D" w14:textId="3E6309EC" w:rsidR="006C43A3" w:rsidRPr="004E5060" w:rsidRDefault="004E5060" w:rsidP="003E6B44">
            <w:pPr>
              <w:jc w:val="center"/>
            </w:pPr>
            <w:r>
              <w:t>Inspiration pour la conception de l’Authentification</w:t>
            </w:r>
          </w:p>
        </w:tc>
        <w:tc>
          <w:tcPr>
            <w:tcW w:w="4103" w:type="dxa"/>
            <w:shd w:val="clear" w:color="auto" w:fill="FFFFFF" w:themeFill="background1"/>
          </w:tcPr>
          <w:p w14:paraId="3CD626CE" w14:textId="71E96D11" w:rsidR="006C43A3" w:rsidRPr="004E5060" w:rsidRDefault="006C43A3" w:rsidP="003E6B44">
            <w:pPr>
              <w:jc w:val="center"/>
            </w:pPr>
            <w:r w:rsidRPr="004E5060">
              <w:t>https://github.com/StreallyX/soclose/tree/dev</w:t>
            </w:r>
          </w:p>
        </w:tc>
      </w:tr>
      <w:tr w:rsidR="006C43A3" w14:paraId="2A0BE230" w14:textId="77777777" w:rsidTr="004E5060">
        <w:tc>
          <w:tcPr>
            <w:tcW w:w="4957" w:type="dxa"/>
            <w:shd w:val="clear" w:color="auto" w:fill="FFFFFF" w:themeFill="background1"/>
          </w:tcPr>
          <w:p w14:paraId="1F506988" w14:textId="7598C652" w:rsidR="006C43A3" w:rsidRPr="004E5060" w:rsidRDefault="004E5060" w:rsidP="003E6B44">
            <w:pPr>
              <w:jc w:val="center"/>
            </w:pPr>
            <w:r>
              <w:t xml:space="preserve">IA utilisé pour </w:t>
            </w:r>
            <w:r w:rsidR="00F37C23">
              <w:t>les requêtes SQL, utilisé pour optimiser mon code</w:t>
            </w:r>
          </w:p>
        </w:tc>
        <w:tc>
          <w:tcPr>
            <w:tcW w:w="4103" w:type="dxa"/>
            <w:shd w:val="clear" w:color="auto" w:fill="FFFFFF" w:themeFill="background1"/>
          </w:tcPr>
          <w:p w14:paraId="6AED3B61" w14:textId="374A5E00" w:rsidR="006C43A3" w:rsidRPr="004E5060" w:rsidRDefault="006C43A3" w:rsidP="003E6B44">
            <w:pPr>
              <w:jc w:val="center"/>
            </w:pPr>
            <w:r w:rsidRPr="004E5060">
              <w:t>https://chatgpt.com/</w:t>
            </w:r>
          </w:p>
        </w:tc>
      </w:tr>
      <w:tr w:rsidR="004E5060" w14:paraId="1A6B1B1D" w14:textId="77777777" w:rsidTr="004E5060">
        <w:tc>
          <w:tcPr>
            <w:tcW w:w="4957" w:type="dxa"/>
            <w:shd w:val="clear" w:color="auto" w:fill="FFFFFF" w:themeFill="background1"/>
          </w:tcPr>
          <w:p w14:paraId="48D15E27" w14:textId="29BFAE6C" w:rsidR="004E5060" w:rsidRPr="004E5060" w:rsidRDefault="00F37C23" w:rsidP="003E6B44">
            <w:pPr>
              <w:jc w:val="center"/>
            </w:pPr>
            <w:r>
              <w:t>Site qui possède la documentation complète de PHP</w:t>
            </w:r>
          </w:p>
        </w:tc>
        <w:tc>
          <w:tcPr>
            <w:tcW w:w="4103" w:type="dxa"/>
            <w:shd w:val="clear" w:color="auto" w:fill="FFFFFF" w:themeFill="background1"/>
          </w:tcPr>
          <w:p w14:paraId="2315E7D2" w14:textId="52D57E87" w:rsidR="004E5060" w:rsidRPr="004E5060" w:rsidRDefault="004E5060" w:rsidP="003E6B44">
            <w:pPr>
              <w:jc w:val="center"/>
            </w:pPr>
            <w:r w:rsidRPr="004E5060">
              <w:t>https://www.php.net/</w:t>
            </w:r>
          </w:p>
        </w:tc>
      </w:tr>
      <w:tr w:rsidR="004E5060" w14:paraId="0B717A4B" w14:textId="77777777" w:rsidTr="004E5060">
        <w:tc>
          <w:tcPr>
            <w:tcW w:w="4957" w:type="dxa"/>
            <w:shd w:val="clear" w:color="auto" w:fill="FFFFFF" w:themeFill="background1"/>
          </w:tcPr>
          <w:p w14:paraId="795BE083" w14:textId="169FE620" w:rsidR="004E5060" w:rsidRPr="004E5060" w:rsidRDefault="00F37C23" w:rsidP="003E6B44">
            <w:pPr>
              <w:jc w:val="center"/>
            </w:pPr>
            <w:r>
              <w:t xml:space="preserve">Lien qui possède la documentation complète de </w:t>
            </w:r>
            <w:proofErr w:type="spellStart"/>
            <w:r>
              <w:t>DBeaver</w:t>
            </w:r>
            <w:proofErr w:type="spellEnd"/>
          </w:p>
        </w:tc>
        <w:tc>
          <w:tcPr>
            <w:tcW w:w="4103" w:type="dxa"/>
            <w:shd w:val="clear" w:color="auto" w:fill="FFFFFF" w:themeFill="background1"/>
          </w:tcPr>
          <w:p w14:paraId="54C101DE" w14:textId="01DC65FB" w:rsidR="004E5060" w:rsidRPr="004E5060" w:rsidRDefault="004E5060" w:rsidP="003E6B44">
            <w:pPr>
              <w:jc w:val="center"/>
            </w:pPr>
            <w:r w:rsidRPr="004E5060">
              <w:t>https://dbeaver.io/</w:t>
            </w:r>
          </w:p>
        </w:tc>
      </w:tr>
      <w:tr w:rsidR="004E5060" w14:paraId="1BBA2A8C" w14:textId="77777777" w:rsidTr="004E5060">
        <w:tc>
          <w:tcPr>
            <w:tcW w:w="4957" w:type="dxa"/>
            <w:shd w:val="clear" w:color="auto" w:fill="FFFFFF" w:themeFill="background1"/>
          </w:tcPr>
          <w:p w14:paraId="193D8F3B" w14:textId="45839EE2" w:rsidR="004E5060" w:rsidRPr="004E5060" w:rsidRDefault="00F37C23" w:rsidP="003E6B44">
            <w:pPr>
              <w:jc w:val="center"/>
            </w:pPr>
            <w:r>
              <w:t>Lien qui possède l’aide complète pour la conception d’un site web PHP, SQL, HTML</w:t>
            </w:r>
          </w:p>
        </w:tc>
        <w:tc>
          <w:tcPr>
            <w:tcW w:w="4103" w:type="dxa"/>
            <w:shd w:val="clear" w:color="auto" w:fill="FFFFFF" w:themeFill="background1"/>
          </w:tcPr>
          <w:p w14:paraId="69AC8D6B" w14:textId="5B7DF318" w:rsidR="004E5060" w:rsidRPr="004E5060" w:rsidRDefault="004E5060" w:rsidP="003E6B44">
            <w:pPr>
              <w:jc w:val="center"/>
            </w:pPr>
            <w:r w:rsidRPr="004E5060">
              <w:t>https://www.w3schools.com/</w:t>
            </w:r>
          </w:p>
        </w:tc>
      </w:tr>
    </w:tbl>
    <w:p w14:paraId="3D5FA02B" w14:textId="77777777" w:rsidR="003E6B44" w:rsidRDefault="003E6B44" w:rsidP="003E6B44"/>
    <w:p w14:paraId="367D5A3E" w14:textId="1DACC478" w:rsidR="003E6B44" w:rsidRDefault="003E6B44" w:rsidP="003E6B44">
      <w:pPr>
        <w:pStyle w:val="Titre2"/>
        <w:jc w:val="center"/>
        <w:rPr>
          <w:i w:val="0"/>
          <w:iCs/>
          <w:u w:val="none"/>
        </w:rPr>
      </w:pPr>
      <w:bookmarkStart w:id="113" w:name="_Toc168046982"/>
      <w:r w:rsidRPr="003E6B44">
        <w:rPr>
          <w:i w:val="0"/>
          <w:iCs/>
          <w:u w:val="none"/>
        </w:rPr>
        <w:t>Glossaire</w:t>
      </w:r>
      <w:bookmarkEnd w:id="113"/>
    </w:p>
    <w:p w14:paraId="42C0430A" w14:textId="77777777" w:rsidR="003E6B44" w:rsidRPr="003E6B44" w:rsidRDefault="003E6B44" w:rsidP="003E6B44"/>
    <w:tbl>
      <w:tblPr>
        <w:tblStyle w:val="Grilledutableau"/>
        <w:tblW w:w="0" w:type="auto"/>
        <w:shd w:val="clear" w:color="auto" w:fill="A8D08D" w:themeFill="accent6" w:themeFillTint="99"/>
        <w:tblLook w:val="04A0" w:firstRow="1" w:lastRow="0" w:firstColumn="1" w:lastColumn="0" w:noHBand="0" w:noVBand="1"/>
      </w:tblPr>
      <w:tblGrid>
        <w:gridCol w:w="2122"/>
        <w:gridCol w:w="6938"/>
      </w:tblGrid>
      <w:tr w:rsidR="003E6B44" w14:paraId="2624BA48" w14:textId="77777777" w:rsidTr="003E6B44">
        <w:tc>
          <w:tcPr>
            <w:tcW w:w="2122" w:type="dxa"/>
            <w:shd w:val="clear" w:color="auto" w:fill="A8D08D" w:themeFill="accent6" w:themeFillTint="99"/>
          </w:tcPr>
          <w:p w14:paraId="59B5280C" w14:textId="29A2A004" w:rsidR="003E6B44" w:rsidRPr="003E6B44" w:rsidRDefault="003E6B44" w:rsidP="00C07D05">
            <w:pPr>
              <w:jc w:val="center"/>
              <w:rPr>
                <w:b/>
                <w:bCs/>
              </w:rPr>
            </w:pPr>
            <w:r>
              <w:rPr>
                <w:b/>
                <w:bCs/>
              </w:rPr>
              <w:t>Terme</w:t>
            </w:r>
          </w:p>
        </w:tc>
        <w:tc>
          <w:tcPr>
            <w:tcW w:w="6938" w:type="dxa"/>
            <w:shd w:val="clear" w:color="auto" w:fill="A8D08D" w:themeFill="accent6" w:themeFillTint="99"/>
          </w:tcPr>
          <w:p w14:paraId="15CE4B20" w14:textId="4BB4A982" w:rsidR="003E6B44" w:rsidRPr="003E6B44" w:rsidRDefault="003E6B44" w:rsidP="00C07D05">
            <w:pPr>
              <w:jc w:val="center"/>
              <w:rPr>
                <w:b/>
                <w:bCs/>
              </w:rPr>
            </w:pPr>
            <w:r>
              <w:rPr>
                <w:b/>
                <w:bCs/>
              </w:rPr>
              <w:t>Description</w:t>
            </w:r>
          </w:p>
        </w:tc>
      </w:tr>
      <w:tr w:rsidR="003E6B44" w14:paraId="021E5D8E" w14:textId="77777777" w:rsidTr="003E6B44">
        <w:tc>
          <w:tcPr>
            <w:tcW w:w="2122" w:type="dxa"/>
            <w:shd w:val="clear" w:color="auto" w:fill="FFFFFF" w:themeFill="background1"/>
          </w:tcPr>
          <w:p w14:paraId="481B8D9C" w14:textId="055F9AAB" w:rsidR="003E6B44" w:rsidRPr="00206C37" w:rsidRDefault="009332BC" w:rsidP="00C07D05">
            <w:pPr>
              <w:jc w:val="center"/>
            </w:pPr>
            <w:r w:rsidRPr="00206C37">
              <w:t>Authentification</w:t>
            </w:r>
          </w:p>
        </w:tc>
        <w:tc>
          <w:tcPr>
            <w:tcW w:w="6938" w:type="dxa"/>
            <w:shd w:val="clear" w:color="auto" w:fill="FFFFFF" w:themeFill="background1"/>
          </w:tcPr>
          <w:p w14:paraId="64148425" w14:textId="11ABAD92" w:rsidR="003E6B44" w:rsidRPr="009332BC" w:rsidRDefault="009332BC" w:rsidP="00C07D05">
            <w:pPr>
              <w:jc w:val="center"/>
            </w:pPr>
            <w:r w:rsidRPr="009332BC">
              <w:t>Processus permettant de vérifier l’identité d’un utilisateur avant de lui accorder l’accès à une application</w:t>
            </w:r>
          </w:p>
        </w:tc>
      </w:tr>
      <w:tr w:rsidR="00C3533A" w14:paraId="750B0F69" w14:textId="77777777" w:rsidTr="003E6B44">
        <w:tc>
          <w:tcPr>
            <w:tcW w:w="2122" w:type="dxa"/>
            <w:shd w:val="clear" w:color="auto" w:fill="FFFFFF" w:themeFill="background1"/>
          </w:tcPr>
          <w:p w14:paraId="34D769A7" w14:textId="7BE62F0C" w:rsidR="00C3533A" w:rsidRPr="00206C37" w:rsidRDefault="00C3533A" w:rsidP="00C3533A">
            <w:pPr>
              <w:jc w:val="center"/>
            </w:pPr>
            <w:r w:rsidRPr="00206C37">
              <w:t>Feuille de match</w:t>
            </w:r>
          </w:p>
        </w:tc>
        <w:tc>
          <w:tcPr>
            <w:tcW w:w="6938" w:type="dxa"/>
            <w:shd w:val="clear" w:color="auto" w:fill="FFFFFF" w:themeFill="background1"/>
          </w:tcPr>
          <w:p w14:paraId="46FD0DE6" w14:textId="48A7D525" w:rsidR="00C3533A" w:rsidRPr="009332BC" w:rsidRDefault="00C3533A" w:rsidP="00C3533A">
            <w:pPr>
              <w:jc w:val="center"/>
            </w:pPr>
            <w:r w:rsidRPr="00162897">
              <w:t>Document officiel résumant les événements et résultats d’un match, compris les signatures des arbitres et des marqueurs</w:t>
            </w:r>
          </w:p>
        </w:tc>
      </w:tr>
      <w:tr w:rsidR="00C3533A" w14:paraId="712B5EC2" w14:textId="77777777" w:rsidTr="003E6B44">
        <w:tc>
          <w:tcPr>
            <w:tcW w:w="2122" w:type="dxa"/>
            <w:shd w:val="clear" w:color="auto" w:fill="FFFFFF" w:themeFill="background1"/>
          </w:tcPr>
          <w:p w14:paraId="48DB2C91" w14:textId="524C3BD0" w:rsidR="00C3533A" w:rsidRPr="00206C37" w:rsidRDefault="00C3533A" w:rsidP="00C3533A">
            <w:pPr>
              <w:jc w:val="center"/>
            </w:pPr>
            <w:r w:rsidRPr="00206C37">
              <w:t>MVC (Modèle-Vue-Contrôleur)</w:t>
            </w:r>
          </w:p>
        </w:tc>
        <w:tc>
          <w:tcPr>
            <w:tcW w:w="6938" w:type="dxa"/>
            <w:shd w:val="clear" w:color="auto" w:fill="FFFFFF" w:themeFill="background1"/>
          </w:tcPr>
          <w:p w14:paraId="1B4996D0" w14:textId="519F6F9B" w:rsidR="00C3533A" w:rsidRPr="00162897" w:rsidRDefault="00C3533A" w:rsidP="00C3533A">
            <w:pPr>
              <w:jc w:val="center"/>
            </w:pPr>
            <w:r w:rsidRPr="00162897">
              <w:t>Modèle architectural pour implémenter des interfaces utilisateur divisé en trois composants interconnectés : le modèle, la vue et le contrôleur.</w:t>
            </w:r>
          </w:p>
        </w:tc>
      </w:tr>
      <w:tr w:rsidR="00C3533A" w:rsidRPr="00162897" w14:paraId="09E45DBA" w14:textId="77777777" w:rsidTr="009176DE">
        <w:tc>
          <w:tcPr>
            <w:tcW w:w="2122" w:type="dxa"/>
            <w:shd w:val="clear" w:color="auto" w:fill="FFFFFF" w:themeFill="background1"/>
          </w:tcPr>
          <w:p w14:paraId="2E445586" w14:textId="77777777" w:rsidR="00C3533A" w:rsidRPr="00206C37" w:rsidRDefault="00C3533A" w:rsidP="00C3533A">
            <w:pPr>
              <w:jc w:val="center"/>
            </w:pPr>
            <w:proofErr w:type="spellStart"/>
            <w:r w:rsidRPr="00206C37">
              <w:t>PHPMailer</w:t>
            </w:r>
            <w:proofErr w:type="spellEnd"/>
          </w:p>
        </w:tc>
        <w:tc>
          <w:tcPr>
            <w:tcW w:w="6938" w:type="dxa"/>
            <w:shd w:val="clear" w:color="auto" w:fill="FFFFFF" w:themeFill="background1"/>
          </w:tcPr>
          <w:p w14:paraId="0E91C94E" w14:textId="77777777" w:rsidR="00C3533A" w:rsidRPr="00162897" w:rsidRDefault="00C3533A" w:rsidP="00C3533A">
            <w:pPr>
              <w:jc w:val="center"/>
            </w:pPr>
            <w:r w:rsidRPr="00162897">
              <w:t>Bibliothèque PHP utilisée pour envoyer des mails via SMTP</w:t>
            </w:r>
          </w:p>
        </w:tc>
      </w:tr>
      <w:tr w:rsidR="00C3533A" w:rsidRPr="00162897" w14:paraId="4E903448" w14:textId="77777777" w:rsidTr="009176DE">
        <w:tc>
          <w:tcPr>
            <w:tcW w:w="2122" w:type="dxa"/>
            <w:shd w:val="clear" w:color="auto" w:fill="FFFFFF" w:themeFill="background1"/>
          </w:tcPr>
          <w:p w14:paraId="157859AC" w14:textId="353A23B6" w:rsidR="00C3533A" w:rsidRPr="00206C37" w:rsidRDefault="00C3533A" w:rsidP="00C3533A">
            <w:pPr>
              <w:jc w:val="center"/>
            </w:pPr>
            <w:r w:rsidRPr="00206C37">
              <w:t>Scrum</w:t>
            </w:r>
          </w:p>
        </w:tc>
        <w:tc>
          <w:tcPr>
            <w:tcW w:w="6938" w:type="dxa"/>
            <w:shd w:val="clear" w:color="auto" w:fill="FFFFFF" w:themeFill="background1"/>
          </w:tcPr>
          <w:p w14:paraId="4514EB35" w14:textId="1278C6A0" w:rsidR="00C3533A" w:rsidRPr="00162897" w:rsidRDefault="00C3533A" w:rsidP="00C3533A">
            <w:pPr>
              <w:jc w:val="center"/>
            </w:pPr>
            <w:r w:rsidRPr="00162897">
              <w:t>Cadre de gestion de projet agile qui aide les équipes à travailler ensemble pour développer, livrer et maintenir des produits complexes</w:t>
            </w:r>
          </w:p>
        </w:tc>
      </w:tr>
      <w:tr w:rsidR="00C3533A" w14:paraId="461CC250" w14:textId="77777777" w:rsidTr="003E6B44">
        <w:tc>
          <w:tcPr>
            <w:tcW w:w="2122" w:type="dxa"/>
            <w:shd w:val="clear" w:color="auto" w:fill="FFFFFF" w:themeFill="background1"/>
          </w:tcPr>
          <w:p w14:paraId="5FD1F154" w14:textId="726A4C44" w:rsidR="00C3533A" w:rsidRPr="00206C37" w:rsidRDefault="00C3533A" w:rsidP="00C3533A">
            <w:pPr>
              <w:jc w:val="center"/>
            </w:pPr>
            <w:r w:rsidRPr="00206C37">
              <w:t>Sprint</w:t>
            </w:r>
          </w:p>
        </w:tc>
        <w:tc>
          <w:tcPr>
            <w:tcW w:w="6938" w:type="dxa"/>
            <w:shd w:val="clear" w:color="auto" w:fill="FFFFFF" w:themeFill="background1"/>
          </w:tcPr>
          <w:p w14:paraId="14240D3E" w14:textId="17186372" w:rsidR="00C3533A" w:rsidRPr="00162897" w:rsidRDefault="00C3533A" w:rsidP="00C3533A">
            <w:pPr>
              <w:jc w:val="center"/>
            </w:pPr>
            <w:proofErr w:type="gramStart"/>
            <w:r w:rsidRPr="00162897">
              <w:t>Période de temps</w:t>
            </w:r>
            <w:proofErr w:type="gramEnd"/>
            <w:r w:rsidRPr="00162897">
              <w:t xml:space="preserve"> définie, typiquement de 1 à 4 semaines, durant laquelle une équipe Scrum travaille pour compléter un ensemble de travaux sélectionnés</w:t>
            </w:r>
          </w:p>
        </w:tc>
      </w:tr>
      <w:tr w:rsidR="00C3533A" w14:paraId="59ADAB0A" w14:textId="77777777" w:rsidTr="003E6B44">
        <w:tc>
          <w:tcPr>
            <w:tcW w:w="2122" w:type="dxa"/>
            <w:shd w:val="clear" w:color="auto" w:fill="FFFFFF" w:themeFill="background1"/>
          </w:tcPr>
          <w:p w14:paraId="1BCCBD44" w14:textId="7E7F9BE0" w:rsidR="00C3533A" w:rsidRPr="00206C37" w:rsidRDefault="00C3533A" w:rsidP="00C3533A">
            <w:pPr>
              <w:jc w:val="center"/>
            </w:pPr>
            <w:r w:rsidRPr="00206C37">
              <w:t xml:space="preserve">Sprint </w:t>
            </w:r>
            <w:proofErr w:type="spellStart"/>
            <w:r w:rsidRPr="00206C37">
              <w:t>Review</w:t>
            </w:r>
            <w:proofErr w:type="spellEnd"/>
            <w:r w:rsidRPr="00206C37">
              <w:t xml:space="preserve"> (SR)</w:t>
            </w:r>
          </w:p>
        </w:tc>
        <w:tc>
          <w:tcPr>
            <w:tcW w:w="6938" w:type="dxa"/>
            <w:shd w:val="clear" w:color="auto" w:fill="FFFFFF" w:themeFill="background1"/>
          </w:tcPr>
          <w:p w14:paraId="1885A23D" w14:textId="008BD737" w:rsidR="00C3533A" w:rsidRPr="00162897" w:rsidRDefault="00C3533A" w:rsidP="00C3533A">
            <w:pPr>
              <w:jc w:val="center"/>
            </w:pPr>
            <w:r w:rsidRPr="00162897">
              <w:t xml:space="preserve">Réunion tenue à la fin de chaque sprint pour examiner le travail accompli et ajuster le </w:t>
            </w:r>
            <w:proofErr w:type="spellStart"/>
            <w:r w:rsidRPr="00162897">
              <w:t>backlog</w:t>
            </w:r>
            <w:proofErr w:type="spellEnd"/>
            <w:r w:rsidRPr="00162897">
              <w:t xml:space="preserve"> du produit nécessaire.</w:t>
            </w:r>
          </w:p>
        </w:tc>
      </w:tr>
      <w:tr w:rsidR="00C3533A" w14:paraId="1C868709" w14:textId="77777777" w:rsidTr="003E6B44">
        <w:tc>
          <w:tcPr>
            <w:tcW w:w="2122" w:type="dxa"/>
            <w:shd w:val="clear" w:color="auto" w:fill="FFFFFF" w:themeFill="background1"/>
          </w:tcPr>
          <w:p w14:paraId="34767A04" w14:textId="5D2EEC10" w:rsidR="00C3533A" w:rsidRPr="00206C37" w:rsidRDefault="00C3533A" w:rsidP="00C3533A">
            <w:pPr>
              <w:jc w:val="center"/>
            </w:pPr>
            <w:proofErr w:type="spellStart"/>
            <w:r w:rsidRPr="00206C37">
              <w:t>Token</w:t>
            </w:r>
            <w:proofErr w:type="spellEnd"/>
          </w:p>
        </w:tc>
        <w:tc>
          <w:tcPr>
            <w:tcW w:w="6938" w:type="dxa"/>
            <w:shd w:val="clear" w:color="auto" w:fill="FFFFFF" w:themeFill="background1"/>
          </w:tcPr>
          <w:p w14:paraId="4033C12C" w14:textId="6C22FF52" w:rsidR="00C3533A" w:rsidRPr="00162897" w:rsidRDefault="00C3533A" w:rsidP="00C3533A">
            <w:pPr>
              <w:jc w:val="center"/>
            </w:pPr>
            <w:r w:rsidRPr="00162897">
              <w:t>Chaîne de caractères utilisée pour authentifier et autoriser les utilisateurs sans qu’ils aient besoin de fournir leurs informations d’identification à chaque requête.</w:t>
            </w:r>
          </w:p>
        </w:tc>
      </w:tr>
      <w:tr w:rsidR="00C3533A" w14:paraId="41F93DD6" w14:textId="77777777" w:rsidTr="003E6B44">
        <w:tc>
          <w:tcPr>
            <w:tcW w:w="2122" w:type="dxa"/>
            <w:shd w:val="clear" w:color="auto" w:fill="FFFFFF" w:themeFill="background1"/>
          </w:tcPr>
          <w:p w14:paraId="494B48B5" w14:textId="7B3944A7" w:rsidR="00C3533A" w:rsidRPr="00206C37" w:rsidRDefault="00C3533A" w:rsidP="00C3533A">
            <w:pPr>
              <w:jc w:val="center"/>
            </w:pPr>
            <w:r w:rsidRPr="00206C37">
              <w:t>User Story</w:t>
            </w:r>
          </w:p>
        </w:tc>
        <w:tc>
          <w:tcPr>
            <w:tcW w:w="6938" w:type="dxa"/>
            <w:shd w:val="clear" w:color="auto" w:fill="FFFFFF" w:themeFill="background1"/>
          </w:tcPr>
          <w:p w14:paraId="68312F87" w14:textId="5F0BAB49" w:rsidR="00C3533A" w:rsidRPr="00162897" w:rsidRDefault="00C3533A" w:rsidP="00C3533A">
            <w:pPr>
              <w:jc w:val="center"/>
            </w:pPr>
            <w:r w:rsidRPr="00162897">
              <w:t>Description simple et concise d’une fonctionnalité du point de vue l’utilisateur final.</w:t>
            </w:r>
          </w:p>
        </w:tc>
      </w:tr>
    </w:tbl>
    <w:p w14:paraId="54F165AC" w14:textId="77777777" w:rsidR="000E0422" w:rsidRDefault="000E0422" w:rsidP="000E0422">
      <w:pPr>
        <w:ind w:left="426"/>
        <w:rPr>
          <w:iCs/>
        </w:rPr>
      </w:pPr>
    </w:p>
    <w:p w14:paraId="4BD6645B" w14:textId="77777777" w:rsidR="000E0422" w:rsidRPr="003E6B44" w:rsidRDefault="000E0422" w:rsidP="000E0422">
      <w:pPr>
        <w:pStyle w:val="Titre2"/>
        <w:jc w:val="center"/>
        <w:rPr>
          <w:i w:val="0"/>
          <w:iCs/>
          <w:u w:val="none"/>
        </w:rPr>
      </w:pPr>
      <w:bookmarkStart w:id="114" w:name="_Toc25553330"/>
      <w:bookmarkStart w:id="115" w:name="_Toc71703266"/>
      <w:bookmarkStart w:id="116" w:name="_Toc165270417"/>
      <w:bookmarkStart w:id="117" w:name="_Toc168046983"/>
      <w:r w:rsidRPr="003E6B44">
        <w:rPr>
          <w:i w:val="0"/>
          <w:iCs/>
          <w:u w:val="none"/>
        </w:rPr>
        <w:t xml:space="preserve">Journal de </w:t>
      </w:r>
      <w:bookmarkEnd w:id="114"/>
      <w:bookmarkEnd w:id="115"/>
      <w:r w:rsidRPr="003E6B44">
        <w:rPr>
          <w:i w:val="0"/>
          <w:iCs/>
          <w:u w:val="none"/>
        </w:rPr>
        <w:t>travail</w:t>
      </w:r>
      <w:bookmarkEnd w:id="116"/>
      <w:bookmarkEnd w:id="117"/>
    </w:p>
    <w:p w14:paraId="7AD4CDF9" w14:textId="77777777" w:rsidR="000E0422" w:rsidRDefault="000E0422" w:rsidP="000E0422"/>
    <w:p w14:paraId="50EEBE45" w14:textId="77777777" w:rsidR="000E0422" w:rsidRDefault="000E0422" w:rsidP="000E0422">
      <w:r>
        <w:t xml:space="preserve">Journal de travail générer par l’outil </w:t>
      </w:r>
      <w:proofErr w:type="spellStart"/>
      <w:r>
        <w:t>IceTools</w:t>
      </w:r>
      <w:proofErr w:type="spellEnd"/>
    </w:p>
    <w:p w14:paraId="13A4FF20" w14:textId="77777777" w:rsidR="000E0422" w:rsidRPr="009B23AE" w:rsidRDefault="000E0422" w:rsidP="000E0422"/>
    <w:p w14:paraId="3BDC209A" w14:textId="77777777" w:rsidR="000E0422" w:rsidRPr="003E6B44" w:rsidRDefault="000E0422" w:rsidP="000E0422">
      <w:pPr>
        <w:pStyle w:val="Titre2"/>
        <w:jc w:val="center"/>
        <w:rPr>
          <w:i w:val="0"/>
          <w:iCs/>
          <w:u w:val="none"/>
        </w:rPr>
      </w:pPr>
      <w:bookmarkStart w:id="118" w:name="_Toc71703270"/>
      <w:bookmarkStart w:id="119" w:name="_Toc25553334"/>
      <w:bookmarkStart w:id="120" w:name="_Toc165270419"/>
      <w:bookmarkStart w:id="121" w:name="_Toc168046984"/>
      <w:r w:rsidRPr="003E6B44">
        <w:rPr>
          <w:i w:val="0"/>
          <w:iCs/>
          <w:u w:val="none"/>
        </w:rPr>
        <w:lastRenderedPageBreak/>
        <w:t>Archives du projet</w:t>
      </w:r>
      <w:bookmarkEnd w:id="118"/>
      <w:bookmarkEnd w:id="119"/>
      <w:bookmarkEnd w:id="120"/>
      <w:bookmarkEnd w:id="121"/>
    </w:p>
    <w:p w14:paraId="06DB93B5" w14:textId="77777777" w:rsidR="000E0422" w:rsidRPr="00281546" w:rsidRDefault="000E0422" w:rsidP="000E0422"/>
    <w:p w14:paraId="30BE3F7A" w14:textId="77777777" w:rsidR="000E0422" w:rsidRPr="00791020" w:rsidRDefault="000E0422" w:rsidP="000E0422">
      <w:pPr>
        <w:ind w:left="426"/>
        <w:rPr>
          <w:i/>
        </w:rPr>
      </w:pPr>
      <w:r>
        <w:rPr>
          <w:i/>
        </w:rPr>
        <w:t>Media</w:t>
      </w:r>
      <w:r w:rsidRPr="00791020">
        <w:rPr>
          <w:i/>
        </w:rPr>
        <w:t xml:space="preserve">, … dans une fourre en plastique </w:t>
      </w:r>
    </w:p>
    <w:p w14:paraId="0D95F20E" w14:textId="77777777" w:rsidR="000E0422" w:rsidRDefault="000E0422" w:rsidP="000E0422"/>
    <w:p w14:paraId="43B4D8D8" w14:textId="77777777" w:rsidR="000E0422" w:rsidRPr="000E0422" w:rsidRDefault="000E0422" w:rsidP="000E0422"/>
    <w:sectPr w:rsidR="000E0422" w:rsidRPr="000E0422" w:rsidSect="00D051C1">
      <w:headerReference w:type="default" r:id="rId47"/>
      <w:footerReference w:type="default" r:id="rId48"/>
      <w:pgSz w:w="11906" w:h="16838" w:code="9"/>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Alexander Gaillard" w:date="2024-04-26T13:59:00Z" w:initials="AG">
    <w:p w14:paraId="1126200C" w14:textId="77777777" w:rsidR="00960C40" w:rsidRDefault="00960C40" w:rsidP="00960C40">
      <w:pPr>
        <w:pStyle w:val="Commentaire"/>
        <w:ind w:left="360"/>
      </w:pPr>
      <w:r>
        <w:rPr>
          <w:rStyle w:val="Marquedecommentaire"/>
        </w:rPr>
        <w:annotationRef/>
      </w:r>
      <w:r>
        <w:rPr>
          <w:i/>
          <w:iCs/>
        </w:rPr>
        <w:t>Le concept complet avec toutes ses annexes :</w:t>
      </w:r>
    </w:p>
    <w:p w14:paraId="7EA82A2C" w14:textId="77777777" w:rsidR="00960C40" w:rsidRDefault="00960C40" w:rsidP="00960C40">
      <w:pPr>
        <w:pStyle w:val="Commentaire"/>
        <w:ind w:left="360"/>
      </w:pPr>
    </w:p>
    <w:p w14:paraId="1466D492" w14:textId="77777777" w:rsidR="00960C40" w:rsidRDefault="00960C40" w:rsidP="00960C40">
      <w:pPr>
        <w:pStyle w:val="Commentaire"/>
        <w:ind w:left="360"/>
      </w:pPr>
      <w:r>
        <w:rPr>
          <w:i/>
          <w:iCs/>
          <w:color w:val="FF0000"/>
        </w:rPr>
        <w:t>Au minimum :</w:t>
      </w:r>
    </w:p>
    <w:p w14:paraId="47F59ECF" w14:textId="77777777" w:rsidR="00960C40" w:rsidRDefault="00960C40" w:rsidP="00960C40">
      <w:pPr>
        <w:pStyle w:val="Commentaire"/>
        <w:numPr>
          <w:ilvl w:val="0"/>
          <w:numId w:val="26"/>
        </w:numPr>
      </w:pPr>
      <w:r>
        <w:rPr>
          <w:i/>
          <w:iCs/>
          <w:color w:val="FF0000"/>
        </w:rPr>
        <w:t>Un ou plusieurs schémas de contexte montrant le système dans son environnement d’utilisation, ainsi que ses utilisateurs. Ce type schéma doit être accompagné d’explications textuelles</w:t>
      </w:r>
    </w:p>
    <w:p w14:paraId="34DA46C3" w14:textId="77777777" w:rsidR="00960C40" w:rsidRDefault="00960C40" w:rsidP="00960C40">
      <w:pPr>
        <w:pStyle w:val="Commentaire"/>
        <w:numPr>
          <w:ilvl w:val="0"/>
          <w:numId w:val="26"/>
        </w:numPr>
      </w:pPr>
      <w:r>
        <w:rPr>
          <w:i/>
          <w:iCs/>
          <w:color w:val="FF0000"/>
        </w:rPr>
        <w:t>Un ou plusieurs schémas d’architecture montrant la structure interne du système. Ce type schéma doit être accompagné d’explications textuelles</w:t>
      </w:r>
    </w:p>
    <w:p w14:paraId="34D97F55" w14:textId="77777777" w:rsidR="00960C40" w:rsidRDefault="00960C40" w:rsidP="00960C40">
      <w:pPr>
        <w:pStyle w:val="Commentaire"/>
        <w:numPr>
          <w:ilvl w:val="0"/>
          <w:numId w:val="26"/>
        </w:numPr>
      </w:pPr>
      <w:r>
        <w:rPr>
          <w:i/>
          <w:iCs/>
          <w:color w:val="FF0000"/>
        </w:rPr>
        <w:t>Un modèle conceptuel des données, accompagné d’une explication pour chaque entité/attribut possédant une particularité.</w:t>
      </w:r>
    </w:p>
    <w:p w14:paraId="16F6A737" w14:textId="77777777" w:rsidR="00960C40" w:rsidRDefault="00960C40" w:rsidP="00960C40">
      <w:pPr>
        <w:pStyle w:val="Commentaire"/>
        <w:ind w:left="360"/>
      </w:pPr>
    </w:p>
    <w:p w14:paraId="0F799976" w14:textId="77777777" w:rsidR="00960C40" w:rsidRDefault="00960C40" w:rsidP="00960C40">
      <w:pPr>
        <w:pStyle w:val="Commentaire"/>
        <w:ind w:left="360"/>
      </w:pPr>
      <w:r>
        <w:rPr>
          <w:i/>
          <w:iCs/>
          <w:color w:val="FF0000"/>
        </w:rPr>
        <w:t>Générez les images à partir des applications utilisées. N’ayez recours à la capture d’écran que s’il n’y a pas d’autre moyen de faire.</w:t>
      </w:r>
    </w:p>
    <w:p w14:paraId="47010B59" w14:textId="77777777" w:rsidR="00960C40" w:rsidRDefault="00960C40" w:rsidP="00960C40">
      <w:pPr>
        <w:pStyle w:val="Commentaire"/>
        <w:ind w:left="360"/>
      </w:pPr>
    </w:p>
    <w:p w14:paraId="0E1D3A1D" w14:textId="77777777" w:rsidR="00960C40" w:rsidRDefault="00960C40" w:rsidP="00960C40">
      <w:pPr>
        <w:pStyle w:val="Commentaire"/>
        <w:ind w:left="360"/>
      </w:pPr>
      <w:r>
        <w:rPr>
          <w:i/>
          <w:iCs/>
        </w:rPr>
        <w:t xml:space="preserve">Par exemple : </w:t>
      </w:r>
    </w:p>
    <w:p w14:paraId="124B29C7" w14:textId="77777777" w:rsidR="00960C40" w:rsidRDefault="00960C40" w:rsidP="00960C40">
      <w:pPr>
        <w:pStyle w:val="Commentaire"/>
        <w:numPr>
          <w:ilvl w:val="0"/>
          <w:numId w:val="27"/>
        </w:numPr>
        <w:ind w:left="1080"/>
      </w:pPr>
      <w:r>
        <w:rPr>
          <w:i/>
          <w:iCs/>
        </w:rPr>
        <w:t xml:space="preserve">Multimédia : carte de site, </w:t>
      </w:r>
      <w:r>
        <w:rPr>
          <w:i/>
          <w:iCs/>
          <w:strike/>
        </w:rPr>
        <w:t>maquettes papier</w:t>
      </w:r>
      <w:r>
        <w:rPr>
          <w:i/>
          <w:iCs/>
        </w:rPr>
        <w:t>, story board préliminaire, …</w:t>
      </w:r>
    </w:p>
    <w:p w14:paraId="688E7675" w14:textId="77777777" w:rsidR="00960C40" w:rsidRDefault="00960C40" w:rsidP="00960C40">
      <w:pPr>
        <w:pStyle w:val="Commentaire"/>
        <w:numPr>
          <w:ilvl w:val="0"/>
          <w:numId w:val="27"/>
        </w:numPr>
      </w:pPr>
      <w:r>
        <w:rPr>
          <w:i/>
          <w:iCs/>
        </w:rPr>
        <w:t>Bases de données : interfaces graphiques, modèle conceptuel.</w:t>
      </w:r>
    </w:p>
    <w:p w14:paraId="3C634510" w14:textId="77777777" w:rsidR="00960C40" w:rsidRDefault="00960C40" w:rsidP="00960C40">
      <w:pPr>
        <w:pStyle w:val="Commentaire"/>
        <w:numPr>
          <w:ilvl w:val="0"/>
          <w:numId w:val="27"/>
        </w:numPr>
        <w:ind w:left="1080"/>
      </w:pPr>
      <w:r>
        <w:rPr>
          <w:i/>
          <w:iCs/>
          <w:strike/>
          <w:color w:val="FF0000"/>
        </w:rPr>
        <w:t>Programmation : interfaces graphiques, maquettes, analyse fonctionnelle…</w:t>
      </w:r>
      <w:r>
        <w:rPr>
          <w:b/>
          <w:bCs/>
          <w:i/>
          <w:iCs/>
          <w:color w:val="FF0000"/>
        </w:rPr>
        <w:t xml:space="preserve"> Ceci est dans l’analyse fonctionnelle ci-dessous</w:t>
      </w:r>
    </w:p>
    <w:p w14:paraId="475D597E" w14:textId="77777777" w:rsidR="00960C40" w:rsidRDefault="00960C40" w:rsidP="00960C40">
      <w:pPr>
        <w:pStyle w:val="Commentaire"/>
        <w:numPr>
          <w:ilvl w:val="0"/>
          <w:numId w:val="27"/>
        </w:numPr>
      </w:pPr>
      <w:r>
        <w:rPr>
          <w:i/>
          <w:iCs/>
        </w:rPr>
        <w:t>…</w:t>
      </w:r>
    </w:p>
    <w:p w14:paraId="633F1914" w14:textId="77777777" w:rsidR="00960C40" w:rsidRDefault="00960C40" w:rsidP="00960C40">
      <w:pPr>
        <w:pStyle w:val="Commentaire"/>
        <w:ind w:left="720"/>
      </w:pPr>
    </w:p>
  </w:comment>
  <w:comment w:id="36" w:author="Alexander Gaillard" w:date="2024-04-26T14:00:00Z" w:initials="AG">
    <w:p w14:paraId="69F55EF8" w14:textId="77777777" w:rsidR="00477843" w:rsidRDefault="00477843" w:rsidP="00477843">
      <w:pPr>
        <w:pStyle w:val="Commentaire"/>
      </w:pPr>
      <w:r>
        <w:rPr>
          <w:rStyle w:val="Marquedecommentaire"/>
        </w:rPr>
        <w:annotationRef/>
      </w:r>
    </w:p>
    <w:p w14:paraId="05492E22" w14:textId="77777777" w:rsidR="00477843" w:rsidRDefault="00477843" w:rsidP="00477843">
      <w:pPr>
        <w:pStyle w:val="Commentaire"/>
      </w:pPr>
      <w:r>
        <w:rPr>
          <w:b/>
          <w:bCs/>
          <w:i/>
          <w:iCs/>
          <w:color w:val="FF0000"/>
        </w:rPr>
        <w:t>Décrire quels sont les MOYENS utilisés pour faire les tests, ne pas décrire les tests à effectuer !!!</w:t>
      </w:r>
    </w:p>
    <w:p w14:paraId="637B8041" w14:textId="77777777" w:rsidR="00477843" w:rsidRDefault="00477843" w:rsidP="00477843">
      <w:pPr>
        <w:pStyle w:val="Commentaire"/>
      </w:pPr>
    </w:p>
    <w:p w14:paraId="13F41668" w14:textId="77777777" w:rsidR="00477843" w:rsidRDefault="00477843" w:rsidP="00477843">
      <w:pPr>
        <w:pStyle w:val="Commentaire"/>
      </w:pPr>
      <w:r>
        <w:rPr>
          <w:b/>
          <w:bCs/>
          <w:i/>
          <w:iCs/>
          <w:color w:val="FF0000"/>
        </w:rPr>
        <w:t>Décrire l’environnement dans lequel se fait la sprint review</w:t>
      </w:r>
    </w:p>
    <w:p w14:paraId="160C50A0" w14:textId="77777777" w:rsidR="00477843" w:rsidRDefault="00477843" w:rsidP="00477843">
      <w:pPr>
        <w:pStyle w:val="Commentaire"/>
      </w:pPr>
    </w:p>
    <w:p w14:paraId="717DD07B" w14:textId="77777777" w:rsidR="00477843" w:rsidRDefault="00477843" w:rsidP="00477843">
      <w:pPr>
        <w:pStyle w:val="Commentaire"/>
      </w:pPr>
      <w:r>
        <w:rPr>
          <w:i/>
          <w:iCs/>
        </w:rPr>
        <w:t xml:space="preserve">Décrire la stratégie globale de test : </w:t>
      </w:r>
    </w:p>
    <w:p w14:paraId="02B3EE08" w14:textId="77777777" w:rsidR="00477843" w:rsidRDefault="00477843" w:rsidP="00477843">
      <w:pPr>
        <w:pStyle w:val="Commentaire"/>
      </w:pPr>
    </w:p>
    <w:p w14:paraId="4BBF5962" w14:textId="77777777" w:rsidR="00477843" w:rsidRDefault="00477843" w:rsidP="00477843">
      <w:pPr>
        <w:pStyle w:val="Commentaire"/>
        <w:numPr>
          <w:ilvl w:val="0"/>
          <w:numId w:val="28"/>
        </w:numPr>
      </w:pPr>
      <w:r>
        <w:rPr>
          <w:i/>
          <w:iCs/>
        </w:rPr>
        <w:t>types de des tests et ordre dans lequel ils seront effectués.</w:t>
      </w:r>
    </w:p>
    <w:p w14:paraId="06D4F274" w14:textId="77777777" w:rsidR="00477843" w:rsidRDefault="00477843" w:rsidP="00477843">
      <w:pPr>
        <w:pStyle w:val="Commentaire"/>
        <w:numPr>
          <w:ilvl w:val="0"/>
          <w:numId w:val="28"/>
        </w:numPr>
      </w:pPr>
      <w:r>
        <w:rPr>
          <w:i/>
          <w:iCs/>
        </w:rPr>
        <w:t>les moyens à mettre en œuvre.</w:t>
      </w:r>
    </w:p>
    <w:p w14:paraId="3265FB32" w14:textId="77777777" w:rsidR="00477843" w:rsidRDefault="00477843" w:rsidP="00477843">
      <w:pPr>
        <w:pStyle w:val="Commentaire"/>
        <w:numPr>
          <w:ilvl w:val="0"/>
          <w:numId w:val="28"/>
        </w:numPr>
      </w:pPr>
      <w:r>
        <w:rPr>
          <w:i/>
          <w:iCs/>
        </w:rPr>
        <w:t>couverture des tests (tests exhaustifs ou non, si non, pourquoi ?).</w:t>
      </w:r>
    </w:p>
    <w:p w14:paraId="0D6289B4" w14:textId="77777777" w:rsidR="00477843" w:rsidRDefault="00477843" w:rsidP="00477843">
      <w:pPr>
        <w:pStyle w:val="Commentaire"/>
        <w:numPr>
          <w:ilvl w:val="0"/>
          <w:numId w:val="28"/>
        </w:numPr>
        <w:ind w:left="1060"/>
      </w:pPr>
      <w:r>
        <w:rPr>
          <w:i/>
          <w:iCs/>
        </w:rPr>
        <w:t xml:space="preserve">données de test à prévoir (données réelles ?) </w:t>
      </w:r>
      <w:r>
        <w:rPr>
          <w:b/>
          <w:bCs/>
          <w:i/>
          <w:iCs/>
          <w:color w:val="FF0000"/>
        </w:rPr>
        <w:t>et comment elles seront mises en place</w:t>
      </w:r>
      <w:r>
        <w:rPr>
          <w:i/>
          <w:iCs/>
        </w:rPr>
        <w:t>.</w:t>
      </w:r>
    </w:p>
    <w:p w14:paraId="18497E62" w14:textId="77777777" w:rsidR="00477843" w:rsidRDefault="00477843" w:rsidP="00477843">
      <w:pPr>
        <w:pStyle w:val="Commentaire"/>
        <w:numPr>
          <w:ilvl w:val="0"/>
          <w:numId w:val="28"/>
        </w:numPr>
      </w:pPr>
      <w:r>
        <w:rPr>
          <w:i/>
          <w:iCs/>
        </w:rPr>
        <w:t>les testeurs extérieurs éventuels.</w:t>
      </w:r>
    </w:p>
    <w:p w14:paraId="56822DB9" w14:textId="77777777" w:rsidR="00477843" w:rsidRDefault="00477843" w:rsidP="00477843">
      <w:pPr>
        <w:pStyle w:val="Commentaire"/>
        <w:ind w:left="700"/>
      </w:pPr>
    </w:p>
    <w:p w14:paraId="5B20EDEB" w14:textId="77777777" w:rsidR="00477843" w:rsidRDefault="00477843" w:rsidP="00477843">
      <w:pPr>
        <w:pStyle w:val="Commentaire"/>
        <w:ind w:left="360"/>
      </w:pPr>
    </w:p>
  </w:comment>
  <w:comment w:id="68" w:author="Alexander Gaillard" w:date="2024-04-26T14:01:00Z" w:initials="AG">
    <w:p w14:paraId="024908FC" w14:textId="77777777" w:rsidR="00FE7095" w:rsidRDefault="00FE7095" w:rsidP="00FE7095">
      <w:pPr>
        <w:pStyle w:val="Commentaire"/>
      </w:pPr>
      <w:r>
        <w:rPr>
          <w:rStyle w:val="Marquedecommentaire"/>
        </w:rPr>
        <w:annotationRef/>
      </w:r>
      <w:r>
        <w:rPr>
          <w:b/>
          <w:bCs/>
          <w:i/>
          <w:iCs/>
          <w:color w:val="FF0000"/>
        </w:rPr>
        <w:t>Ce chapitre est constitué de plusieurs sous-chapitre.</w:t>
      </w:r>
    </w:p>
    <w:p w14:paraId="46EA538F" w14:textId="77777777" w:rsidR="00FE7095" w:rsidRDefault="00FE7095" w:rsidP="00FE7095">
      <w:pPr>
        <w:pStyle w:val="Commentaire"/>
      </w:pPr>
    </w:p>
    <w:p w14:paraId="26946EA5" w14:textId="77777777" w:rsidR="00FE7095" w:rsidRDefault="00FE7095" w:rsidP="00FE7095">
      <w:pPr>
        <w:pStyle w:val="Commentaire"/>
      </w:pPr>
      <w:r>
        <w:rPr>
          <w:b/>
          <w:bCs/>
          <w:i/>
          <w:iCs/>
          <w:color w:val="FF0000"/>
        </w:rPr>
        <w:t>Chaque sous-chapitre explique un point de design technique particulier, quelque chose que vous avez dû inventer pour répondre au besoin et qui ne peut pas s’expliquer par de simples commentaires dans le code.</w:t>
      </w:r>
    </w:p>
    <w:p w14:paraId="27656451" w14:textId="77777777" w:rsidR="00FE7095" w:rsidRDefault="00FE7095" w:rsidP="00FE7095">
      <w:pPr>
        <w:pStyle w:val="Commentaire"/>
      </w:pPr>
    </w:p>
    <w:p w14:paraId="77C64FFD" w14:textId="77777777" w:rsidR="00FE7095" w:rsidRDefault="00FE7095" w:rsidP="00FE7095">
      <w:pPr>
        <w:pStyle w:val="Commentaire"/>
      </w:pPr>
      <w:r>
        <w:rPr>
          <w:b/>
          <w:bCs/>
          <w:i/>
          <w:iCs/>
          <w:color w:val="FF0000"/>
        </w:rPr>
        <w:t>Il s’agit d’explications techniques sur le fonctionnement du système. Les explications sont appuyées par des diagrammes, ou de très brefs éléments de code.</w:t>
      </w:r>
    </w:p>
    <w:p w14:paraId="0DF79194" w14:textId="77777777" w:rsidR="00FE7095" w:rsidRDefault="00FE7095" w:rsidP="00FE7095">
      <w:pPr>
        <w:pStyle w:val="Commentaire"/>
      </w:pPr>
    </w:p>
    <w:p w14:paraId="6D988732" w14:textId="77777777" w:rsidR="00FE7095" w:rsidRDefault="00FE7095" w:rsidP="00FE7095">
      <w:pPr>
        <w:pStyle w:val="Commentaire"/>
      </w:pPr>
      <w:r>
        <w:rPr>
          <w:b/>
          <w:bCs/>
          <w:i/>
          <w:iCs/>
          <w:color w:val="FF0000"/>
        </w:rPr>
        <w:t>NE PAS mettre ici des pratiques usuelles que tout professionnel de la branche connaît déjà. Par exemple, n’EXPLIQUEZ PAS ICI CE QU’EST LE PATTERN MVC.</w:t>
      </w:r>
    </w:p>
    <w:p w14:paraId="0F877E5B" w14:textId="77777777" w:rsidR="00FE7095" w:rsidRDefault="00FE7095" w:rsidP="00FE7095">
      <w:pPr>
        <w:pStyle w:val="Commentaire"/>
      </w:pPr>
    </w:p>
    <w:p w14:paraId="5C071FD4" w14:textId="77777777" w:rsidR="00FE7095" w:rsidRDefault="00FE7095" w:rsidP="00FE7095">
      <w:pPr>
        <w:pStyle w:val="Commentaire"/>
      </w:pPr>
      <w:r>
        <w:rPr>
          <w:b/>
          <w:bCs/>
          <w:i/>
          <w:iCs/>
          <w:color w:val="FF0000"/>
        </w:rPr>
        <w:t xml:space="preserve">Exemple (simplifié à l’extrême) : Protection contre des formulaires mal intentionnés ou modifiés </w:t>
      </w:r>
    </w:p>
    <w:p w14:paraId="185CFFC1" w14:textId="77777777" w:rsidR="00FE7095" w:rsidRDefault="00FE7095" w:rsidP="00FE7095">
      <w:pPr>
        <w:pStyle w:val="Commentaire"/>
        <w:numPr>
          <w:ilvl w:val="0"/>
          <w:numId w:val="30"/>
        </w:numPr>
      </w:pPr>
      <w:r>
        <w:rPr>
          <w:b/>
          <w:bCs/>
          <w:i/>
          <w:iCs/>
          <w:color w:val="FF0000"/>
        </w:rPr>
        <w:t>Au moment de générer le formulaire, le script php :</w:t>
      </w:r>
    </w:p>
    <w:p w14:paraId="42CC4CA1" w14:textId="77777777" w:rsidR="00FE7095" w:rsidRDefault="00FE7095" w:rsidP="00FE7095">
      <w:pPr>
        <w:pStyle w:val="Commentaire"/>
        <w:numPr>
          <w:ilvl w:val="1"/>
          <w:numId w:val="30"/>
        </w:numPr>
      </w:pPr>
      <w:r>
        <w:rPr>
          <w:b/>
          <w:bCs/>
          <w:i/>
          <w:iCs/>
          <w:color w:val="FF0000"/>
        </w:rPr>
        <w:t>Concatène les noms de tous les champs contenus dans le formulaire</w:t>
      </w:r>
    </w:p>
    <w:p w14:paraId="32A49B33" w14:textId="77777777" w:rsidR="00FE7095" w:rsidRDefault="00FE7095" w:rsidP="00FE7095">
      <w:pPr>
        <w:pStyle w:val="Commentaire"/>
        <w:numPr>
          <w:ilvl w:val="1"/>
          <w:numId w:val="30"/>
        </w:numPr>
      </w:pPr>
      <w:r>
        <w:rPr>
          <w:b/>
          <w:bCs/>
          <w:i/>
          <w:iCs/>
          <w:color w:val="FF0000"/>
        </w:rPr>
        <w:t>Calcule un hash SHA256 de la chaîne obtenue</w:t>
      </w:r>
    </w:p>
    <w:p w14:paraId="6FE2BDC7" w14:textId="77777777" w:rsidR="00FE7095" w:rsidRDefault="00FE7095" w:rsidP="00FE7095">
      <w:pPr>
        <w:pStyle w:val="Commentaire"/>
        <w:numPr>
          <w:ilvl w:val="1"/>
          <w:numId w:val="30"/>
        </w:numPr>
      </w:pPr>
      <w:r>
        <w:rPr>
          <w:b/>
          <w:bCs/>
          <w:i/>
          <w:iCs/>
          <w:color w:val="FF0000"/>
        </w:rPr>
        <w:t>Ajoute un input nommé « CSRF » de type hidden dans le form</w:t>
      </w:r>
    </w:p>
    <w:p w14:paraId="68977BB8" w14:textId="77777777" w:rsidR="00FE7095" w:rsidRDefault="00FE7095" w:rsidP="00FE7095">
      <w:pPr>
        <w:pStyle w:val="Commentaire"/>
        <w:numPr>
          <w:ilvl w:val="0"/>
          <w:numId w:val="30"/>
        </w:numPr>
      </w:pPr>
      <w:r>
        <w:rPr>
          <w:b/>
          <w:bCs/>
          <w:i/>
          <w:iCs/>
          <w:color w:val="FF0000"/>
        </w:rPr>
        <w:t>A la réception du POST du fromulaire</w:t>
      </w:r>
    </w:p>
    <w:p w14:paraId="16722893" w14:textId="77777777" w:rsidR="00FE7095" w:rsidRDefault="00FE7095" w:rsidP="00FE7095">
      <w:pPr>
        <w:pStyle w:val="Commentaire"/>
        <w:numPr>
          <w:ilvl w:val="1"/>
          <w:numId w:val="30"/>
        </w:numPr>
      </w:pPr>
      <w:r>
        <w:rPr>
          <w:b/>
          <w:bCs/>
          <w:i/>
          <w:iCs/>
          <w:color w:val="FF0000"/>
        </w:rPr>
        <w:t>Concatène les noms des indices de $_POST</w:t>
      </w:r>
    </w:p>
    <w:p w14:paraId="348B4401" w14:textId="77777777" w:rsidR="00FE7095" w:rsidRDefault="00FE7095" w:rsidP="00FE7095">
      <w:pPr>
        <w:pStyle w:val="Commentaire"/>
        <w:numPr>
          <w:ilvl w:val="1"/>
          <w:numId w:val="30"/>
        </w:numPr>
      </w:pPr>
      <w:r>
        <w:rPr>
          <w:b/>
          <w:bCs/>
          <w:i/>
          <w:iCs/>
          <w:color w:val="FF0000"/>
        </w:rPr>
        <w:t>Calcule un hash SHA256 de la chaîne obtenue</w:t>
      </w:r>
    </w:p>
    <w:p w14:paraId="5DBCA178" w14:textId="77777777" w:rsidR="00FE7095" w:rsidRDefault="00FE7095" w:rsidP="00FE7095">
      <w:pPr>
        <w:pStyle w:val="Commentaire"/>
        <w:numPr>
          <w:ilvl w:val="1"/>
          <w:numId w:val="30"/>
        </w:numPr>
      </w:pPr>
      <w:r>
        <w:rPr>
          <w:b/>
          <w:bCs/>
          <w:i/>
          <w:iCs/>
          <w:color w:val="FF0000"/>
        </w:rPr>
        <w:t>Vérifie que la valeur du champ CSRF correspond</w:t>
      </w:r>
    </w:p>
    <w:p w14:paraId="288B60E5" w14:textId="77777777" w:rsidR="00FE7095" w:rsidRDefault="00FE7095" w:rsidP="00FE7095">
      <w:pPr>
        <w:pStyle w:val="Commentaire"/>
      </w:pPr>
    </w:p>
    <w:p w14:paraId="0611050A" w14:textId="77777777" w:rsidR="00FE7095" w:rsidRDefault="00FE7095" w:rsidP="00FE7095">
      <w:pPr>
        <w:pStyle w:val="Commentaire"/>
        <w:ind w:left="720"/>
      </w:pPr>
      <w:r>
        <w:rPr>
          <w:b/>
          <w:bCs/>
          <w:i/>
          <w:iCs/>
          <w:color w:val="FF0000"/>
        </w:rPr>
        <w:t>1.1.1</w:t>
      </w:r>
      <w:r>
        <w:rPr>
          <w:b/>
          <w:bCs/>
          <w:i/>
          <w:iCs/>
          <w:color w:val="FF0000"/>
        </w:rPr>
        <w:tab/>
        <w:t>…</w:t>
      </w:r>
    </w:p>
    <w:p w14:paraId="55FB0DEC" w14:textId="77777777" w:rsidR="00FE7095" w:rsidRDefault="00FE7095" w:rsidP="00FE7095">
      <w:pPr>
        <w:pStyle w:val="Commentaire"/>
      </w:pPr>
    </w:p>
    <w:p w14:paraId="1B5206E8" w14:textId="77777777" w:rsidR="00FE7095" w:rsidRDefault="00FE7095" w:rsidP="00FE7095">
      <w:pPr>
        <w:pStyle w:val="Commentaire"/>
        <w:ind w:left="720"/>
      </w:pPr>
      <w:r>
        <w:rPr>
          <w:b/>
          <w:bCs/>
          <w:i/>
          <w:iCs/>
          <w:color w:val="FF0000"/>
        </w:rPr>
        <w:t>1.1.2</w:t>
      </w:r>
      <w:r>
        <w:rPr>
          <w:b/>
          <w:bCs/>
          <w:i/>
          <w:iCs/>
          <w:color w:val="FF0000"/>
        </w:rPr>
        <w:tab/>
        <w:t>…</w:t>
      </w:r>
    </w:p>
    <w:p w14:paraId="34DFA289" w14:textId="77777777" w:rsidR="00FE7095" w:rsidRDefault="00FE7095" w:rsidP="00FE7095">
      <w:pPr>
        <w:pStyle w:val="Commentaire"/>
      </w:pPr>
    </w:p>
    <w:p w14:paraId="026B3AB7" w14:textId="77777777" w:rsidR="00FE7095" w:rsidRDefault="00FE7095" w:rsidP="00FE7095">
      <w:pPr>
        <w:pStyle w:val="Commentaire"/>
        <w:ind w:left="720"/>
      </w:pPr>
      <w:r>
        <w:rPr>
          <w:b/>
          <w:bCs/>
          <w:i/>
          <w:iCs/>
          <w:color w:val="FF0000"/>
        </w:rPr>
        <w:t>1.1.3</w:t>
      </w:r>
      <w:r>
        <w:rPr>
          <w:b/>
          <w:bCs/>
          <w:i/>
          <w:iCs/>
          <w:color w:val="FF0000"/>
        </w:rPr>
        <w:tab/>
        <w:t>…</w:t>
      </w:r>
    </w:p>
  </w:comment>
  <w:comment w:id="76" w:author="Alexander Gaillard" w:date="2024-04-26T14:01:00Z" w:initials="AG">
    <w:p w14:paraId="66B822E5" w14:textId="77777777" w:rsidR="00FE7095" w:rsidRDefault="00FE7095" w:rsidP="00FE7095">
      <w:pPr>
        <w:pStyle w:val="Commentaire"/>
        <w:ind w:left="1120"/>
      </w:pPr>
      <w:r>
        <w:rPr>
          <w:rStyle w:val="Marquedecommentaire"/>
        </w:rPr>
        <w:annotationRef/>
      </w:r>
      <w:r>
        <w:rPr>
          <w:b/>
          <w:bCs/>
          <w:i/>
          <w:iCs/>
          <w:color w:val="FF0000"/>
        </w:rPr>
        <w:t>Résumer le déroulement du sprint, le résultat de sa revue, sa retrospective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3F1914" w15:done="0"/>
  <w15:commentEx w15:paraId="5B20EDEB" w15:done="1"/>
  <w15:commentEx w15:paraId="026B3AB7" w15:done="0"/>
  <w15:commentEx w15:paraId="66B822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631B0" w16cex:dateUtc="2024-04-26T11:59:00Z"/>
  <w16cex:commentExtensible w16cex:durableId="29D631E6" w16cex:dateUtc="2024-04-26T12:00:00Z"/>
  <w16cex:commentExtensible w16cex:durableId="29D6323A" w16cex:dateUtc="2024-04-26T12:01:00Z"/>
  <w16cex:commentExtensible w16cex:durableId="29D63250" w16cex:dateUtc="2024-04-2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3F1914" w16cid:durableId="29D631B0"/>
  <w16cid:commentId w16cid:paraId="5B20EDEB" w16cid:durableId="29D631E6"/>
  <w16cid:commentId w16cid:paraId="026B3AB7" w16cid:durableId="29D6323A"/>
  <w16cid:commentId w16cid:paraId="66B822E5" w16cid:durableId="29D632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04C2D" w14:textId="77777777" w:rsidR="009537FA" w:rsidRDefault="009537FA">
      <w:r>
        <w:separator/>
      </w:r>
    </w:p>
  </w:endnote>
  <w:endnote w:type="continuationSeparator" w:id="0">
    <w:p w14:paraId="279265C4" w14:textId="77777777" w:rsidR="009537FA" w:rsidRDefault="00953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C8D5F" w14:textId="2B86E3CB" w:rsidR="00346686" w:rsidRDefault="00346686">
    <w:pPr>
      <w:pStyle w:val="Pieddepage"/>
      <w:pBdr>
        <w:top w:val="single" w:sz="4" w:space="1" w:color="auto"/>
      </w:pBdr>
      <w:rPr>
        <w:sz w:val="16"/>
        <w:szCs w:val="16"/>
      </w:rPr>
    </w:pPr>
    <w:sdt>
      <w:sdtPr>
        <w:rPr>
          <w:rStyle w:val="Numrodepage"/>
          <w:sz w:val="16"/>
          <w:szCs w:val="16"/>
        </w:rPr>
        <w:alias w:val="Auteur "/>
        <w:tag w:val=""/>
        <w:id w:val="690035195"/>
        <w:placeholder>
          <w:docPart w:val="2E64A571A11847908B39A9320DCA57B4"/>
        </w:placeholder>
        <w:dataBinding w:prefixMappings="xmlns:ns0='http://purl.org/dc/elements/1.1/' xmlns:ns1='http://schemas.openxmlformats.org/package/2006/metadata/core-properties' " w:xpath="/ns1:coreProperties[1]/ns0:creator[1]" w:storeItemID="{6C3C8BC8-F283-45AE-878A-BAB7291924A1}"/>
        <w:text/>
      </w:sdtPr>
      <w:sdtContent>
        <w:r>
          <w:rPr>
            <w:rStyle w:val="Numrodepage"/>
            <w:sz w:val="16"/>
            <w:szCs w:val="16"/>
          </w:rPr>
          <w:t>Alexander Gaillard</w:t>
        </w:r>
      </w:sdtContent>
    </w:sdt>
    <w:r w:rsidR="00E37943" w:rsidRPr="00265744">
      <w:rPr>
        <w:sz w:val="16"/>
        <w:szCs w:val="16"/>
      </w:rPr>
      <w:tab/>
    </w:r>
    <w:r w:rsidR="00E37943" w:rsidRPr="00265744">
      <w:rPr>
        <w:rStyle w:val="Numrodepage"/>
        <w:sz w:val="16"/>
        <w:szCs w:val="16"/>
      </w:rPr>
      <w:fldChar w:fldCharType="begin"/>
    </w:r>
    <w:r w:rsidR="00E37943" w:rsidRPr="00265744">
      <w:rPr>
        <w:rStyle w:val="Numrodepage"/>
        <w:sz w:val="16"/>
        <w:szCs w:val="16"/>
      </w:rPr>
      <w:instrText xml:space="preserve"> PAGE </w:instrText>
    </w:r>
    <w:r w:rsidR="00E37943" w:rsidRPr="00265744">
      <w:rPr>
        <w:rStyle w:val="Numrodepage"/>
        <w:sz w:val="16"/>
        <w:szCs w:val="16"/>
      </w:rPr>
      <w:fldChar w:fldCharType="separate"/>
    </w:r>
    <w:r w:rsidR="00CB2BDC">
      <w:rPr>
        <w:rStyle w:val="Numrodepage"/>
        <w:noProof/>
        <w:sz w:val="16"/>
        <w:szCs w:val="16"/>
      </w:rPr>
      <w:t>18</w:t>
    </w:r>
    <w:r w:rsidR="00E37943" w:rsidRPr="00265744">
      <w:rPr>
        <w:rStyle w:val="Numrodepage"/>
        <w:sz w:val="16"/>
        <w:szCs w:val="16"/>
      </w:rPr>
      <w:fldChar w:fldCharType="end"/>
    </w:r>
    <w:r w:rsidR="00E37943" w:rsidRPr="00265744">
      <w:rPr>
        <w:sz w:val="16"/>
        <w:szCs w:val="16"/>
      </w:rPr>
      <w:tab/>
      <w:t xml:space="preserve">Dernière </w:t>
    </w:r>
    <w:proofErr w:type="spellStart"/>
    <w:r w:rsidR="00E37943" w:rsidRPr="00265744">
      <w:rPr>
        <w:sz w:val="16"/>
        <w:szCs w:val="16"/>
      </w:rPr>
      <w:t>modif</w:t>
    </w:r>
    <w:proofErr w:type="spellEnd"/>
    <w:r w:rsidR="00E37943" w:rsidRPr="00265744">
      <w:rPr>
        <w:sz w:val="16"/>
        <w:szCs w:val="16"/>
      </w:rPr>
      <w:t xml:space="preserve"> : </w:t>
    </w:r>
    <w:r>
      <w:rPr>
        <w:sz w:val="16"/>
        <w:szCs w:val="16"/>
      </w:rPr>
      <w:fldChar w:fldCharType="begin"/>
    </w:r>
    <w:r>
      <w:rPr>
        <w:sz w:val="16"/>
        <w:szCs w:val="16"/>
      </w:rPr>
      <w:instrText xml:space="preserve"> SAVEDATE   \* MERGEFORMAT </w:instrText>
    </w:r>
    <w:r>
      <w:rPr>
        <w:sz w:val="16"/>
        <w:szCs w:val="16"/>
      </w:rPr>
      <w:fldChar w:fldCharType="separate"/>
    </w:r>
    <w:r w:rsidR="00651056">
      <w:rPr>
        <w:noProof/>
        <w:sz w:val="16"/>
        <w:szCs w:val="16"/>
      </w:rPr>
      <w:t>31/05/2024 11:24:00</w:t>
    </w:r>
    <w:r>
      <w:rPr>
        <w:sz w:val="16"/>
        <w:szCs w:val="16"/>
      </w:rPr>
      <w:fldChar w:fldCharType="end"/>
    </w:r>
  </w:p>
  <w:p w14:paraId="71CDD2C3" w14:textId="4A239291" w:rsidR="00E37943" w:rsidRPr="00265744" w:rsidRDefault="00346686">
    <w:pPr>
      <w:pStyle w:val="Pieddepage"/>
      <w:pBdr>
        <w:top w:val="single" w:sz="4" w:space="1" w:color="auto"/>
      </w:pBdr>
      <w:rPr>
        <w:sz w:val="16"/>
        <w:szCs w:val="16"/>
      </w:rPr>
    </w:pPr>
    <w:r>
      <w:rPr>
        <w:rStyle w:val="Numrodepage"/>
        <w:sz w:val="16"/>
        <w:szCs w:val="16"/>
      </w:rPr>
      <w:t xml:space="preserve">Dernière impression : </w:t>
    </w:r>
    <w:r>
      <w:rPr>
        <w:rStyle w:val="Numrodepage"/>
        <w:sz w:val="16"/>
        <w:szCs w:val="16"/>
      </w:rPr>
      <w:fldChar w:fldCharType="begin"/>
    </w:r>
    <w:r>
      <w:rPr>
        <w:rStyle w:val="Numrodepage"/>
        <w:sz w:val="16"/>
        <w:szCs w:val="16"/>
      </w:rPr>
      <w:instrText xml:space="preserve"> PRINTDATE   \* MERGEFORMAT </w:instrText>
    </w:r>
    <w:r>
      <w:rPr>
        <w:rStyle w:val="Numrodepage"/>
        <w:sz w:val="16"/>
        <w:szCs w:val="16"/>
      </w:rPr>
      <w:fldChar w:fldCharType="separate"/>
    </w:r>
    <w:r w:rsidR="00C3533A">
      <w:rPr>
        <w:rStyle w:val="Numrodepage"/>
        <w:noProof/>
        <w:sz w:val="16"/>
        <w:szCs w:val="16"/>
      </w:rPr>
      <w:t>31/05/2024 10:58:00</w:t>
    </w:r>
    <w:r>
      <w:rPr>
        <w:rStyle w:val="Numrodepage"/>
        <w:sz w:val="16"/>
        <w:szCs w:val="16"/>
      </w:rPr>
      <w:fldChar w:fldCharType="end"/>
    </w:r>
    <w:r w:rsidR="00E37943" w:rsidRPr="00265744">
      <w:rPr>
        <w:rStyle w:val="Numrodepage"/>
        <w:sz w:val="16"/>
        <w:szCs w:val="16"/>
      </w:rPr>
      <w:tab/>
    </w:r>
    <w:r>
      <w:rPr>
        <w:rStyle w:val="Numrodepage"/>
        <w:sz w:val="16"/>
        <w:szCs w:val="16"/>
      </w:rPr>
      <w:tab/>
    </w:r>
    <w:r>
      <w:rPr>
        <w:rStyle w:val="Numrodepage"/>
        <w:sz w:val="16"/>
        <w:szCs w:val="16"/>
      </w:rPr>
      <w:fldChar w:fldCharType="begin"/>
    </w:r>
    <w:r>
      <w:rPr>
        <w:rStyle w:val="Numrodepage"/>
        <w:sz w:val="16"/>
        <w:szCs w:val="16"/>
      </w:rPr>
      <w:instrText xml:space="preserve"> FILENAME   \* MERGEFORMAT </w:instrText>
    </w:r>
    <w:r>
      <w:rPr>
        <w:rStyle w:val="Numrodepage"/>
        <w:sz w:val="16"/>
        <w:szCs w:val="16"/>
      </w:rPr>
      <w:fldChar w:fldCharType="separate"/>
    </w:r>
    <w:r w:rsidR="00C3533A">
      <w:rPr>
        <w:rStyle w:val="Numrodepage"/>
        <w:noProof/>
        <w:sz w:val="16"/>
        <w:szCs w:val="16"/>
      </w:rPr>
      <w:t>Rapport-TPI</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DFEC2" w14:textId="77777777" w:rsidR="009537FA" w:rsidRDefault="009537FA">
      <w:r>
        <w:separator/>
      </w:r>
    </w:p>
  </w:footnote>
  <w:footnote w:type="continuationSeparator" w:id="0">
    <w:p w14:paraId="26692C9B" w14:textId="77777777" w:rsidR="009537FA" w:rsidRDefault="009537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5531F" w14:textId="1D85CFDA" w:rsidR="00E37943" w:rsidRPr="00265744" w:rsidRDefault="00B0342D" w:rsidP="00265744">
    <w:pPr>
      <w:pStyle w:val="En-tte"/>
      <w:rPr>
        <w:rFonts w:cs="Arial"/>
        <w:szCs w:val="24"/>
      </w:rPr>
    </w:pPr>
    <w:proofErr w:type="spellStart"/>
    <w:r>
      <w:rPr>
        <w:rFonts w:cs="Arial"/>
        <w:b/>
        <w:bCs/>
        <w:szCs w:val="24"/>
      </w:rPr>
      <w:t>Volscore</w:t>
    </w:r>
    <w:proofErr w:type="spellEnd"/>
    <w:r w:rsidR="00E37943" w:rsidRPr="00265744">
      <w:rPr>
        <w:rFonts w:cs="Arial"/>
        <w:b/>
        <w:bCs/>
        <w:szCs w:val="24"/>
      </w:rPr>
      <w:tab/>
    </w:r>
    <w:r w:rsidR="00E37943">
      <w:rPr>
        <w:rFonts w:cs="Arial"/>
        <w:b/>
        <w:bCs/>
        <w:szCs w:val="24"/>
      </w:rPr>
      <w:t>Dossier de projet</w:t>
    </w:r>
    <w:r w:rsidR="00E37943">
      <w:rPr>
        <w:rFonts w:cs="Arial"/>
        <w:b/>
        <w:bCs/>
        <w:szCs w:val="24"/>
      </w:rPr>
      <w:tab/>
      <w:t>TPI</w:t>
    </w:r>
  </w:p>
  <w:p w14:paraId="7902A9FE" w14:textId="3035FD5A" w:rsidR="00E37943" w:rsidRPr="008B6755" w:rsidRDefault="00E37943">
    <w:pPr>
      <w:pStyle w:val="En-tte"/>
      <w:pBdr>
        <w:bottom w:val="single" w:sz="4" w:space="1" w:color="auto"/>
      </w:pBdr>
      <w:rPr>
        <w:color w:val="538135" w:themeColor="accent6" w:themeShade="BF"/>
        <w:sz w:val="32"/>
      </w:rPr>
    </w:pPr>
  </w:p>
  <w:p w14:paraId="76407E64" w14:textId="77777777" w:rsidR="00E37943" w:rsidRPr="008B6755" w:rsidRDefault="00E37943">
    <w:pPr>
      <w:pStyle w:val="En-tte"/>
      <w:rPr>
        <w:color w:val="538135" w:themeColor="accent6" w:themeShade="BF"/>
        <w:sz w:val="16"/>
        <w:szCs w:val="16"/>
      </w:rPr>
    </w:pPr>
  </w:p>
  <w:p w14:paraId="233DABC1" w14:textId="77777777" w:rsidR="00E37943" w:rsidRDefault="00E379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5012"/>
    <w:multiLevelType w:val="hybridMultilevel"/>
    <w:tmpl w:val="FB8837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E476D70"/>
    <w:multiLevelType w:val="hybridMultilevel"/>
    <w:tmpl w:val="854E8BE2"/>
    <w:lvl w:ilvl="0" w:tplc="DDF6DADE">
      <w:start w:val="1"/>
      <w:numFmt w:val="bullet"/>
      <w:lvlText w:val=""/>
      <w:lvlJc w:val="left"/>
      <w:pPr>
        <w:ind w:left="1800" w:hanging="360"/>
      </w:pPr>
      <w:rPr>
        <w:rFonts w:ascii="Symbol" w:hAnsi="Symbol"/>
      </w:rPr>
    </w:lvl>
    <w:lvl w:ilvl="1" w:tplc="13F4BA44">
      <w:start w:val="1"/>
      <w:numFmt w:val="bullet"/>
      <w:lvlText w:val=""/>
      <w:lvlJc w:val="left"/>
      <w:pPr>
        <w:ind w:left="1800" w:hanging="360"/>
      </w:pPr>
      <w:rPr>
        <w:rFonts w:ascii="Symbol" w:hAnsi="Symbol"/>
      </w:rPr>
    </w:lvl>
    <w:lvl w:ilvl="2" w:tplc="5394B514">
      <w:start w:val="1"/>
      <w:numFmt w:val="bullet"/>
      <w:lvlText w:val=""/>
      <w:lvlJc w:val="left"/>
      <w:pPr>
        <w:ind w:left="1800" w:hanging="360"/>
      </w:pPr>
      <w:rPr>
        <w:rFonts w:ascii="Symbol" w:hAnsi="Symbol"/>
      </w:rPr>
    </w:lvl>
    <w:lvl w:ilvl="3" w:tplc="78AE118A">
      <w:start w:val="1"/>
      <w:numFmt w:val="bullet"/>
      <w:lvlText w:val=""/>
      <w:lvlJc w:val="left"/>
      <w:pPr>
        <w:ind w:left="1800" w:hanging="360"/>
      </w:pPr>
      <w:rPr>
        <w:rFonts w:ascii="Symbol" w:hAnsi="Symbol"/>
      </w:rPr>
    </w:lvl>
    <w:lvl w:ilvl="4" w:tplc="61DEDC8E">
      <w:start w:val="1"/>
      <w:numFmt w:val="bullet"/>
      <w:lvlText w:val=""/>
      <w:lvlJc w:val="left"/>
      <w:pPr>
        <w:ind w:left="1800" w:hanging="360"/>
      </w:pPr>
      <w:rPr>
        <w:rFonts w:ascii="Symbol" w:hAnsi="Symbol"/>
      </w:rPr>
    </w:lvl>
    <w:lvl w:ilvl="5" w:tplc="E932D282">
      <w:start w:val="1"/>
      <w:numFmt w:val="bullet"/>
      <w:lvlText w:val=""/>
      <w:lvlJc w:val="left"/>
      <w:pPr>
        <w:ind w:left="1800" w:hanging="360"/>
      </w:pPr>
      <w:rPr>
        <w:rFonts w:ascii="Symbol" w:hAnsi="Symbol"/>
      </w:rPr>
    </w:lvl>
    <w:lvl w:ilvl="6" w:tplc="7194A900">
      <w:start w:val="1"/>
      <w:numFmt w:val="bullet"/>
      <w:lvlText w:val=""/>
      <w:lvlJc w:val="left"/>
      <w:pPr>
        <w:ind w:left="1800" w:hanging="360"/>
      </w:pPr>
      <w:rPr>
        <w:rFonts w:ascii="Symbol" w:hAnsi="Symbol"/>
      </w:rPr>
    </w:lvl>
    <w:lvl w:ilvl="7" w:tplc="CFA48532">
      <w:start w:val="1"/>
      <w:numFmt w:val="bullet"/>
      <w:lvlText w:val=""/>
      <w:lvlJc w:val="left"/>
      <w:pPr>
        <w:ind w:left="1800" w:hanging="360"/>
      </w:pPr>
      <w:rPr>
        <w:rFonts w:ascii="Symbol" w:hAnsi="Symbol"/>
      </w:rPr>
    </w:lvl>
    <w:lvl w:ilvl="8" w:tplc="4FEEF4AE">
      <w:start w:val="1"/>
      <w:numFmt w:val="bullet"/>
      <w:lvlText w:val=""/>
      <w:lvlJc w:val="left"/>
      <w:pPr>
        <w:ind w:left="1800" w:hanging="360"/>
      </w:pPr>
      <w:rPr>
        <w:rFonts w:ascii="Symbol" w:hAnsi="Symbol"/>
      </w:rPr>
    </w:lvl>
  </w:abstractNum>
  <w:abstractNum w:abstractNumId="3"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9F4CC9"/>
    <w:multiLevelType w:val="hybridMultilevel"/>
    <w:tmpl w:val="DE74B8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8B16F4E"/>
    <w:multiLevelType w:val="hybridMultilevel"/>
    <w:tmpl w:val="9788B3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D8A638E"/>
    <w:multiLevelType w:val="hybridMultilevel"/>
    <w:tmpl w:val="1FC888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C7532C9"/>
    <w:multiLevelType w:val="hybridMultilevel"/>
    <w:tmpl w:val="F740DC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E497552"/>
    <w:multiLevelType w:val="hybridMultilevel"/>
    <w:tmpl w:val="E7C29E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1501191"/>
    <w:multiLevelType w:val="hybridMultilevel"/>
    <w:tmpl w:val="5450D4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2970387"/>
    <w:multiLevelType w:val="hybridMultilevel"/>
    <w:tmpl w:val="13B4277C"/>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5" w15:restartNumberingAfterBreak="0">
    <w:nsid w:val="333D68C0"/>
    <w:multiLevelType w:val="hybridMultilevel"/>
    <w:tmpl w:val="3466A228"/>
    <w:lvl w:ilvl="0" w:tplc="100C000B">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5262305"/>
    <w:multiLevelType w:val="hybridMultilevel"/>
    <w:tmpl w:val="66507E58"/>
    <w:lvl w:ilvl="0" w:tplc="569AE8D6">
      <w:start w:val="1"/>
      <w:numFmt w:val="bullet"/>
      <w:lvlText w:val=""/>
      <w:lvlJc w:val="left"/>
      <w:pPr>
        <w:ind w:left="1860" w:hanging="360"/>
      </w:pPr>
      <w:rPr>
        <w:rFonts w:ascii="Symbol" w:hAnsi="Symbol"/>
      </w:rPr>
    </w:lvl>
    <w:lvl w:ilvl="1" w:tplc="E58811B6">
      <w:start w:val="1"/>
      <w:numFmt w:val="bullet"/>
      <w:lvlText w:val=""/>
      <w:lvlJc w:val="left"/>
      <w:pPr>
        <w:ind w:left="1860" w:hanging="360"/>
      </w:pPr>
      <w:rPr>
        <w:rFonts w:ascii="Symbol" w:hAnsi="Symbol"/>
      </w:rPr>
    </w:lvl>
    <w:lvl w:ilvl="2" w:tplc="F5E87332">
      <w:start w:val="1"/>
      <w:numFmt w:val="bullet"/>
      <w:lvlText w:val=""/>
      <w:lvlJc w:val="left"/>
      <w:pPr>
        <w:ind w:left="1860" w:hanging="360"/>
      </w:pPr>
      <w:rPr>
        <w:rFonts w:ascii="Symbol" w:hAnsi="Symbol"/>
      </w:rPr>
    </w:lvl>
    <w:lvl w:ilvl="3" w:tplc="DECEFEC8">
      <w:start w:val="1"/>
      <w:numFmt w:val="bullet"/>
      <w:lvlText w:val=""/>
      <w:lvlJc w:val="left"/>
      <w:pPr>
        <w:ind w:left="1860" w:hanging="360"/>
      </w:pPr>
      <w:rPr>
        <w:rFonts w:ascii="Symbol" w:hAnsi="Symbol"/>
      </w:rPr>
    </w:lvl>
    <w:lvl w:ilvl="4" w:tplc="F5A8C782">
      <w:start w:val="1"/>
      <w:numFmt w:val="bullet"/>
      <w:lvlText w:val=""/>
      <w:lvlJc w:val="left"/>
      <w:pPr>
        <w:ind w:left="1860" w:hanging="360"/>
      </w:pPr>
      <w:rPr>
        <w:rFonts w:ascii="Symbol" w:hAnsi="Symbol"/>
      </w:rPr>
    </w:lvl>
    <w:lvl w:ilvl="5" w:tplc="56ECF1A6">
      <w:start w:val="1"/>
      <w:numFmt w:val="bullet"/>
      <w:lvlText w:val=""/>
      <w:lvlJc w:val="left"/>
      <w:pPr>
        <w:ind w:left="1860" w:hanging="360"/>
      </w:pPr>
      <w:rPr>
        <w:rFonts w:ascii="Symbol" w:hAnsi="Symbol"/>
      </w:rPr>
    </w:lvl>
    <w:lvl w:ilvl="6" w:tplc="03B81EB8">
      <w:start w:val="1"/>
      <w:numFmt w:val="bullet"/>
      <w:lvlText w:val=""/>
      <w:lvlJc w:val="left"/>
      <w:pPr>
        <w:ind w:left="1860" w:hanging="360"/>
      </w:pPr>
      <w:rPr>
        <w:rFonts w:ascii="Symbol" w:hAnsi="Symbol"/>
      </w:rPr>
    </w:lvl>
    <w:lvl w:ilvl="7" w:tplc="F282E5C8">
      <w:start w:val="1"/>
      <w:numFmt w:val="bullet"/>
      <w:lvlText w:val=""/>
      <w:lvlJc w:val="left"/>
      <w:pPr>
        <w:ind w:left="1860" w:hanging="360"/>
      </w:pPr>
      <w:rPr>
        <w:rFonts w:ascii="Symbol" w:hAnsi="Symbol"/>
      </w:rPr>
    </w:lvl>
    <w:lvl w:ilvl="8" w:tplc="D278C276">
      <w:start w:val="1"/>
      <w:numFmt w:val="bullet"/>
      <w:lvlText w:val=""/>
      <w:lvlJc w:val="left"/>
      <w:pPr>
        <w:ind w:left="1860" w:hanging="360"/>
      </w:pPr>
      <w:rPr>
        <w:rFonts w:ascii="Symbol" w:hAnsi="Symbol"/>
      </w:rPr>
    </w:lvl>
  </w:abstractNum>
  <w:abstractNum w:abstractNumId="17" w15:restartNumberingAfterBreak="0">
    <w:nsid w:val="35C45677"/>
    <w:multiLevelType w:val="hybridMultilevel"/>
    <w:tmpl w:val="F966745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90A7FB5"/>
    <w:multiLevelType w:val="hybridMultilevel"/>
    <w:tmpl w:val="3C82A992"/>
    <w:lvl w:ilvl="0" w:tplc="DF8C85AC">
      <w:start w:val="1"/>
      <w:numFmt w:val="bullet"/>
      <w:lvlText w:val=""/>
      <w:lvlJc w:val="left"/>
      <w:pPr>
        <w:ind w:left="1800" w:hanging="360"/>
      </w:pPr>
      <w:rPr>
        <w:rFonts w:ascii="Symbol" w:hAnsi="Symbol"/>
      </w:rPr>
    </w:lvl>
    <w:lvl w:ilvl="1" w:tplc="8DAA215E">
      <w:start w:val="1"/>
      <w:numFmt w:val="bullet"/>
      <w:lvlText w:val=""/>
      <w:lvlJc w:val="left"/>
      <w:pPr>
        <w:ind w:left="1800" w:hanging="360"/>
      </w:pPr>
      <w:rPr>
        <w:rFonts w:ascii="Symbol" w:hAnsi="Symbol"/>
      </w:rPr>
    </w:lvl>
    <w:lvl w:ilvl="2" w:tplc="9448F81A">
      <w:start w:val="1"/>
      <w:numFmt w:val="bullet"/>
      <w:lvlText w:val=""/>
      <w:lvlJc w:val="left"/>
      <w:pPr>
        <w:ind w:left="1800" w:hanging="360"/>
      </w:pPr>
      <w:rPr>
        <w:rFonts w:ascii="Symbol" w:hAnsi="Symbol"/>
      </w:rPr>
    </w:lvl>
    <w:lvl w:ilvl="3" w:tplc="7F4E4902">
      <w:start w:val="1"/>
      <w:numFmt w:val="bullet"/>
      <w:lvlText w:val=""/>
      <w:lvlJc w:val="left"/>
      <w:pPr>
        <w:ind w:left="1800" w:hanging="360"/>
      </w:pPr>
      <w:rPr>
        <w:rFonts w:ascii="Symbol" w:hAnsi="Symbol"/>
      </w:rPr>
    </w:lvl>
    <w:lvl w:ilvl="4" w:tplc="5134AA76">
      <w:start w:val="1"/>
      <w:numFmt w:val="bullet"/>
      <w:lvlText w:val=""/>
      <w:lvlJc w:val="left"/>
      <w:pPr>
        <w:ind w:left="1800" w:hanging="360"/>
      </w:pPr>
      <w:rPr>
        <w:rFonts w:ascii="Symbol" w:hAnsi="Symbol"/>
      </w:rPr>
    </w:lvl>
    <w:lvl w:ilvl="5" w:tplc="20246F98">
      <w:start w:val="1"/>
      <w:numFmt w:val="bullet"/>
      <w:lvlText w:val=""/>
      <w:lvlJc w:val="left"/>
      <w:pPr>
        <w:ind w:left="1800" w:hanging="360"/>
      </w:pPr>
      <w:rPr>
        <w:rFonts w:ascii="Symbol" w:hAnsi="Symbol"/>
      </w:rPr>
    </w:lvl>
    <w:lvl w:ilvl="6" w:tplc="932A4116">
      <w:start w:val="1"/>
      <w:numFmt w:val="bullet"/>
      <w:lvlText w:val=""/>
      <w:lvlJc w:val="left"/>
      <w:pPr>
        <w:ind w:left="1800" w:hanging="360"/>
      </w:pPr>
      <w:rPr>
        <w:rFonts w:ascii="Symbol" w:hAnsi="Symbol"/>
      </w:rPr>
    </w:lvl>
    <w:lvl w:ilvl="7" w:tplc="3BF0B600">
      <w:start w:val="1"/>
      <w:numFmt w:val="bullet"/>
      <w:lvlText w:val=""/>
      <w:lvlJc w:val="left"/>
      <w:pPr>
        <w:ind w:left="1800" w:hanging="360"/>
      </w:pPr>
      <w:rPr>
        <w:rFonts w:ascii="Symbol" w:hAnsi="Symbol"/>
      </w:rPr>
    </w:lvl>
    <w:lvl w:ilvl="8" w:tplc="904C4A3A">
      <w:start w:val="1"/>
      <w:numFmt w:val="bullet"/>
      <w:lvlText w:val=""/>
      <w:lvlJc w:val="left"/>
      <w:pPr>
        <w:ind w:left="1800" w:hanging="360"/>
      </w:pPr>
      <w:rPr>
        <w:rFonts w:ascii="Symbol" w:hAnsi="Symbol"/>
      </w:rPr>
    </w:lvl>
  </w:abstractNum>
  <w:abstractNum w:abstractNumId="19" w15:restartNumberingAfterBreak="0">
    <w:nsid w:val="3AAF0C15"/>
    <w:multiLevelType w:val="hybridMultilevel"/>
    <w:tmpl w:val="4B6E2B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B637699"/>
    <w:multiLevelType w:val="hybridMultilevel"/>
    <w:tmpl w:val="49B87AC4"/>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21" w15:restartNumberingAfterBreak="0">
    <w:nsid w:val="3E905513"/>
    <w:multiLevelType w:val="hybridMultilevel"/>
    <w:tmpl w:val="E7ECEF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F9631E4"/>
    <w:multiLevelType w:val="hybridMultilevel"/>
    <w:tmpl w:val="45C63A68"/>
    <w:lvl w:ilvl="0" w:tplc="FAE83726">
      <w:start w:val="1"/>
      <w:numFmt w:val="bullet"/>
      <w:lvlText w:val=""/>
      <w:lvlJc w:val="left"/>
      <w:pPr>
        <w:ind w:left="1640" w:hanging="360"/>
      </w:pPr>
      <w:rPr>
        <w:rFonts w:ascii="Symbol" w:hAnsi="Symbol"/>
      </w:rPr>
    </w:lvl>
    <w:lvl w:ilvl="1" w:tplc="00B6983E">
      <w:start w:val="1"/>
      <w:numFmt w:val="bullet"/>
      <w:lvlText w:val=""/>
      <w:lvlJc w:val="left"/>
      <w:pPr>
        <w:ind w:left="1640" w:hanging="360"/>
      </w:pPr>
      <w:rPr>
        <w:rFonts w:ascii="Symbol" w:hAnsi="Symbol"/>
      </w:rPr>
    </w:lvl>
    <w:lvl w:ilvl="2" w:tplc="1D2463F6">
      <w:start w:val="1"/>
      <w:numFmt w:val="bullet"/>
      <w:lvlText w:val=""/>
      <w:lvlJc w:val="left"/>
      <w:pPr>
        <w:ind w:left="1640" w:hanging="360"/>
      </w:pPr>
      <w:rPr>
        <w:rFonts w:ascii="Symbol" w:hAnsi="Symbol"/>
      </w:rPr>
    </w:lvl>
    <w:lvl w:ilvl="3" w:tplc="7062C90E">
      <w:start w:val="1"/>
      <w:numFmt w:val="bullet"/>
      <w:lvlText w:val=""/>
      <w:lvlJc w:val="left"/>
      <w:pPr>
        <w:ind w:left="1640" w:hanging="360"/>
      </w:pPr>
      <w:rPr>
        <w:rFonts w:ascii="Symbol" w:hAnsi="Symbol"/>
      </w:rPr>
    </w:lvl>
    <w:lvl w:ilvl="4" w:tplc="BBA6741E">
      <w:start w:val="1"/>
      <w:numFmt w:val="bullet"/>
      <w:lvlText w:val=""/>
      <w:lvlJc w:val="left"/>
      <w:pPr>
        <w:ind w:left="1640" w:hanging="360"/>
      </w:pPr>
      <w:rPr>
        <w:rFonts w:ascii="Symbol" w:hAnsi="Symbol"/>
      </w:rPr>
    </w:lvl>
    <w:lvl w:ilvl="5" w:tplc="26F86062">
      <w:start w:val="1"/>
      <w:numFmt w:val="bullet"/>
      <w:lvlText w:val=""/>
      <w:lvlJc w:val="left"/>
      <w:pPr>
        <w:ind w:left="1640" w:hanging="360"/>
      </w:pPr>
      <w:rPr>
        <w:rFonts w:ascii="Symbol" w:hAnsi="Symbol"/>
      </w:rPr>
    </w:lvl>
    <w:lvl w:ilvl="6" w:tplc="164CC81C">
      <w:start w:val="1"/>
      <w:numFmt w:val="bullet"/>
      <w:lvlText w:val=""/>
      <w:lvlJc w:val="left"/>
      <w:pPr>
        <w:ind w:left="1640" w:hanging="360"/>
      </w:pPr>
      <w:rPr>
        <w:rFonts w:ascii="Symbol" w:hAnsi="Symbol"/>
      </w:rPr>
    </w:lvl>
    <w:lvl w:ilvl="7" w:tplc="55CE39A8">
      <w:start w:val="1"/>
      <w:numFmt w:val="bullet"/>
      <w:lvlText w:val=""/>
      <w:lvlJc w:val="left"/>
      <w:pPr>
        <w:ind w:left="1640" w:hanging="360"/>
      </w:pPr>
      <w:rPr>
        <w:rFonts w:ascii="Symbol" w:hAnsi="Symbol"/>
      </w:rPr>
    </w:lvl>
    <w:lvl w:ilvl="8" w:tplc="29DE7F50">
      <w:start w:val="1"/>
      <w:numFmt w:val="bullet"/>
      <w:lvlText w:val=""/>
      <w:lvlJc w:val="left"/>
      <w:pPr>
        <w:ind w:left="1640" w:hanging="360"/>
      </w:pPr>
      <w:rPr>
        <w:rFonts w:ascii="Symbol" w:hAnsi="Symbol"/>
      </w:rPr>
    </w:lvl>
  </w:abstractNum>
  <w:abstractNum w:abstractNumId="2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446C12F5"/>
    <w:multiLevelType w:val="hybridMultilevel"/>
    <w:tmpl w:val="3696A2F2"/>
    <w:lvl w:ilvl="0" w:tplc="C518CF8E">
      <w:start w:val="1"/>
      <w:numFmt w:val="bullet"/>
      <w:lvlText w:val=""/>
      <w:lvlJc w:val="left"/>
      <w:pPr>
        <w:ind w:left="1440" w:hanging="360"/>
      </w:pPr>
      <w:rPr>
        <w:rFonts w:ascii="Symbol" w:hAnsi="Symbol"/>
      </w:rPr>
    </w:lvl>
    <w:lvl w:ilvl="1" w:tplc="CEEE0EE4">
      <w:start w:val="1"/>
      <w:numFmt w:val="bullet"/>
      <w:lvlText w:val=""/>
      <w:lvlJc w:val="left"/>
      <w:pPr>
        <w:ind w:left="2160" w:hanging="360"/>
      </w:pPr>
      <w:rPr>
        <w:rFonts w:ascii="Symbol" w:hAnsi="Symbol"/>
      </w:rPr>
    </w:lvl>
    <w:lvl w:ilvl="2" w:tplc="D50CD692">
      <w:start w:val="1"/>
      <w:numFmt w:val="bullet"/>
      <w:lvlText w:val=""/>
      <w:lvlJc w:val="left"/>
      <w:pPr>
        <w:ind w:left="1440" w:hanging="360"/>
      </w:pPr>
      <w:rPr>
        <w:rFonts w:ascii="Symbol" w:hAnsi="Symbol"/>
      </w:rPr>
    </w:lvl>
    <w:lvl w:ilvl="3" w:tplc="52FC176A">
      <w:start w:val="1"/>
      <w:numFmt w:val="bullet"/>
      <w:lvlText w:val=""/>
      <w:lvlJc w:val="left"/>
      <w:pPr>
        <w:ind w:left="1440" w:hanging="360"/>
      </w:pPr>
      <w:rPr>
        <w:rFonts w:ascii="Symbol" w:hAnsi="Symbol"/>
      </w:rPr>
    </w:lvl>
    <w:lvl w:ilvl="4" w:tplc="A52E6230">
      <w:start w:val="1"/>
      <w:numFmt w:val="bullet"/>
      <w:lvlText w:val=""/>
      <w:lvlJc w:val="left"/>
      <w:pPr>
        <w:ind w:left="1440" w:hanging="360"/>
      </w:pPr>
      <w:rPr>
        <w:rFonts w:ascii="Symbol" w:hAnsi="Symbol"/>
      </w:rPr>
    </w:lvl>
    <w:lvl w:ilvl="5" w:tplc="2FEA7DCE">
      <w:start w:val="1"/>
      <w:numFmt w:val="bullet"/>
      <w:lvlText w:val=""/>
      <w:lvlJc w:val="left"/>
      <w:pPr>
        <w:ind w:left="1440" w:hanging="360"/>
      </w:pPr>
      <w:rPr>
        <w:rFonts w:ascii="Symbol" w:hAnsi="Symbol"/>
      </w:rPr>
    </w:lvl>
    <w:lvl w:ilvl="6" w:tplc="EB605DE2">
      <w:start w:val="1"/>
      <w:numFmt w:val="bullet"/>
      <w:lvlText w:val=""/>
      <w:lvlJc w:val="left"/>
      <w:pPr>
        <w:ind w:left="1440" w:hanging="360"/>
      </w:pPr>
      <w:rPr>
        <w:rFonts w:ascii="Symbol" w:hAnsi="Symbol"/>
      </w:rPr>
    </w:lvl>
    <w:lvl w:ilvl="7" w:tplc="FFF2B280">
      <w:start w:val="1"/>
      <w:numFmt w:val="bullet"/>
      <w:lvlText w:val=""/>
      <w:lvlJc w:val="left"/>
      <w:pPr>
        <w:ind w:left="1440" w:hanging="360"/>
      </w:pPr>
      <w:rPr>
        <w:rFonts w:ascii="Symbol" w:hAnsi="Symbol"/>
      </w:rPr>
    </w:lvl>
    <w:lvl w:ilvl="8" w:tplc="6E682C6E">
      <w:start w:val="1"/>
      <w:numFmt w:val="bullet"/>
      <w:lvlText w:val=""/>
      <w:lvlJc w:val="left"/>
      <w:pPr>
        <w:ind w:left="1440" w:hanging="360"/>
      </w:pPr>
      <w:rPr>
        <w:rFonts w:ascii="Symbol" w:hAnsi="Symbol"/>
      </w:rPr>
    </w:lvl>
  </w:abstractNum>
  <w:abstractNum w:abstractNumId="26" w15:restartNumberingAfterBreak="0">
    <w:nsid w:val="48157F7D"/>
    <w:multiLevelType w:val="hybridMultilevel"/>
    <w:tmpl w:val="87567F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8B46ECA"/>
    <w:multiLevelType w:val="hybridMultilevel"/>
    <w:tmpl w:val="1948376C"/>
    <w:lvl w:ilvl="0" w:tplc="A9CA4E68">
      <w:start w:val="1"/>
      <w:numFmt w:val="bullet"/>
      <w:lvlText w:val=""/>
      <w:lvlJc w:val="left"/>
      <w:pPr>
        <w:ind w:left="1640" w:hanging="360"/>
      </w:pPr>
      <w:rPr>
        <w:rFonts w:ascii="Symbol" w:hAnsi="Symbol"/>
      </w:rPr>
    </w:lvl>
    <w:lvl w:ilvl="1" w:tplc="7E7CCCA4">
      <w:start w:val="1"/>
      <w:numFmt w:val="bullet"/>
      <w:lvlText w:val=""/>
      <w:lvlJc w:val="left"/>
      <w:pPr>
        <w:ind w:left="1640" w:hanging="360"/>
      </w:pPr>
      <w:rPr>
        <w:rFonts w:ascii="Symbol" w:hAnsi="Symbol"/>
      </w:rPr>
    </w:lvl>
    <w:lvl w:ilvl="2" w:tplc="66542872">
      <w:start w:val="1"/>
      <w:numFmt w:val="bullet"/>
      <w:lvlText w:val=""/>
      <w:lvlJc w:val="left"/>
      <w:pPr>
        <w:ind w:left="1640" w:hanging="360"/>
      </w:pPr>
      <w:rPr>
        <w:rFonts w:ascii="Symbol" w:hAnsi="Symbol"/>
      </w:rPr>
    </w:lvl>
    <w:lvl w:ilvl="3" w:tplc="E864DC74">
      <w:start w:val="1"/>
      <w:numFmt w:val="bullet"/>
      <w:lvlText w:val=""/>
      <w:lvlJc w:val="left"/>
      <w:pPr>
        <w:ind w:left="1640" w:hanging="360"/>
      </w:pPr>
      <w:rPr>
        <w:rFonts w:ascii="Symbol" w:hAnsi="Symbol"/>
      </w:rPr>
    </w:lvl>
    <w:lvl w:ilvl="4" w:tplc="049A040A">
      <w:start w:val="1"/>
      <w:numFmt w:val="bullet"/>
      <w:lvlText w:val=""/>
      <w:lvlJc w:val="left"/>
      <w:pPr>
        <w:ind w:left="1640" w:hanging="360"/>
      </w:pPr>
      <w:rPr>
        <w:rFonts w:ascii="Symbol" w:hAnsi="Symbol"/>
      </w:rPr>
    </w:lvl>
    <w:lvl w:ilvl="5" w:tplc="5E541808">
      <w:start w:val="1"/>
      <w:numFmt w:val="bullet"/>
      <w:lvlText w:val=""/>
      <w:lvlJc w:val="left"/>
      <w:pPr>
        <w:ind w:left="1640" w:hanging="360"/>
      </w:pPr>
      <w:rPr>
        <w:rFonts w:ascii="Symbol" w:hAnsi="Symbol"/>
      </w:rPr>
    </w:lvl>
    <w:lvl w:ilvl="6" w:tplc="3AC04296">
      <w:start w:val="1"/>
      <w:numFmt w:val="bullet"/>
      <w:lvlText w:val=""/>
      <w:lvlJc w:val="left"/>
      <w:pPr>
        <w:ind w:left="1640" w:hanging="360"/>
      </w:pPr>
      <w:rPr>
        <w:rFonts w:ascii="Symbol" w:hAnsi="Symbol"/>
      </w:rPr>
    </w:lvl>
    <w:lvl w:ilvl="7" w:tplc="E5D0DA90">
      <w:start w:val="1"/>
      <w:numFmt w:val="bullet"/>
      <w:lvlText w:val=""/>
      <w:lvlJc w:val="left"/>
      <w:pPr>
        <w:ind w:left="1640" w:hanging="360"/>
      </w:pPr>
      <w:rPr>
        <w:rFonts w:ascii="Symbol" w:hAnsi="Symbol"/>
      </w:rPr>
    </w:lvl>
    <w:lvl w:ilvl="8" w:tplc="588A2F20">
      <w:start w:val="1"/>
      <w:numFmt w:val="bullet"/>
      <w:lvlText w:val=""/>
      <w:lvlJc w:val="left"/>
      <w:pPr>
        <w:ind w:left="1640" w:hanging="360"/>
      </w:pPr>
      <w:rPr>
        <w:rFonts w:ascii="Symbol" w:hAnsi="Symbol"/>
      </w:rPr>
    </w:lvl>
  </w:abstractNum>
  <w:abstractNum w:abstractNumId="28" w15:restartNumberingAfterBreak="0">
    <w:nsid w:val="499B7309"/>
    <w:multiLevelType w:val="hybridMultilevel"/>
    <w:tmpl w:val="CE7270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4BC4658A"/>
    <w:multiLevelType w:val="hybridMultilevel"/>
    <w:tmpl w:val="65B68002"/>
    <w:lvl w:ilvl="0" w:tplc="3D2AC19C">
      <w:start w:val="1"/>
      <w:numFmt w:val="bullet"/>
      <w:lvlText w:val="●"/>
      <w:lvlJc w:val="left"/>
      <w:pPr>
        <w:ind w:left="720" w:hanging="360"/>
      </w:pPr>
    </w:lvl>
    <w:lvl w:ilvl="1" w:tplc="2D322F5A">
      <w:start w:val="1"/>
      <w:numFmt w:val="bullet"/>
      <w:lvlText w:val="○"/>
      <w:lvlJc w:val="left"/>
      <w:pPr>
        <w:ind w:left="1440" w:hanging="360"/>
      </w:pPr>
    </w:lvl>
    <w:lvl w:ilvl="2" w:tplc="F9B67B7C">
      <w:start w:val="1"/>
      <w:numFmt w:val="bullet"/>
      <w:lvlText w:val="■"/>
      <w:lvlJc w:val="left"/>
      <w:pPr>
        <w:ind w:left="2160" w:hanging="360"/>
      </w:pPr>
    </w:lvl>
    <w:lvl w:ilvl="3" w:tplc="DB142F38">
      <w:start w:val="1"/>
      <w:numFmt w:val="bullet"/>
      <w:lvlText w:val="●"/>
      <w:lvlJc w:val="left"/>
      <w:pPr>
        <w:ind w:left="2880" w:hanging="360"/>
      </w:pPr>
    </w:lvl>
    <w:lvl w:ilvl="4" w:tplc="C354E19C">
      <w:start w:val="1"/>
      <w:numFmt w:val="bullet"/>
      <w:lvlText w:val="○"/>
      <w:lvlJc w:val="left"/>
      <w:pPr>
        <w:ind w:left="3600" w:hanging="360"/>
      </w:pPr>
    </w:lvl>
    <w:lvl w:ilvl="5" w:tplc="D6983016">
      <w:start w:val="1"/>
      <w:numFmt w:val="bullet"/>
      <w:lvlText w:val="■"/>
      <w:lvlJc w:val="left"/>
      <w:pPr>
        <w:ind w:left="4320" w:hanging="360"/>
      </w:pPr>
    </w:lvl>
    <w:lvl w:ilvl="6" w:tplc="3A949CBA">
      <w:start w:val="1"/>
      <w:numFmt w:val="bullet"/>
      <w:lvlText w:val="●"/>
      <w:lvlJc w:val="left"/>
      <w:pPr>
        <w:ind w:left="5040" w:hanging="360"/>
      </w:pPr>
    </w:lvl>
    <w:lvl w:ilvl="7" w:tplc="F7AE8496">
      <w:start w:val="1"/>
      <w:numFmt w:val="bullet"/>
      <w:lvlText w:val="●"/>
      <w:lvlJc w:val="left"/>
      <w:pPr>
        <w:ind w:left="5760" w:hanging="360"/>
      </w:pPr>
    </w:lvl>
    <w:lvl w:ilvl="8" w:tplc="11A89D02">
      <w:start w:val="1"/>
      <w:numFmt w:val="bullet"/>
      <w:lvlText w:val="●"/>
      <w:lvlJc w:val="left"/>
      <w:pPr>
        <w:ind w:left="6480" w:hanging="360"/>
      </w:pPr>
    </w:lvl>
  </w:abstractNum>
  <w:abstractNum w:abstractNumId="30" w15:restartNumberingAfterBreak="0">
    <w:nsid w:val="4EE44213"/>
    <w:multiLevelType w:val="hybridMultilevel"/>
    <w:tmpl w:val="0EEA74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4F275520"/>
    <w:multiLevelType w:val="hybridMultilevel"/>
    <w:tmpl w:val="FD7C27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54062238"/>
    <w:multiLevelType w:val="hybridMultilevel"/>
    <w:tmpl w:val="F4BEDA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540C1B13"/>
    <w:multiLevelType w:val="hybridMultilevel"/>
    <w:tmpl w:val="A906E912"/>
    <w:lvl w:ilvl="0" w:tplc="E8164540">
      <w:start w:val="1"/>
      <w:numFmt w:val="bullet"/>
      <w:lvlText w:val=""/>
      <w:lvlJc w:val="left"/>
      <w:pPr>
        <w:ind w:left="1780" w:hanging="360"/>
      </w:pPr>
      <w:rPr>
        <w:rFonts w:ascii="Symbol" w:hAnsi="Symbol"/>
      </w:rPr>
    </w:lvl>
    <w:lvl w:ilvl="1" w:tplc="2AAC7C6C">
      <w:start w:val="1"/>
      <w:numFmt w:val="bullet"/>
      <w:lvlText w:val=""/>
      <w:lvlJc w:val="left"/>
      <w:pPr>
        <w:ind w:left="1780" w:hanging="360"/>
      </w:pPr>
      <w:rPr>
        <w:rFonts w:ascii="Symbol" w:hAnsi="Symbol"/>
      </w:rPr>
    </w:lvl>
    <w:lvl w:ilvl="2" w:tplc="BC047FA8">
      <w:start w:val="1"/>
      <w:numFmt w:val="bullet"/>
      <w:lvlText w:val=""/>
      <w:lvlJc w:val="left"/>
      <w:pPr>
        <w:ind w:left="1780" w:hanging="360"/>
      </w:pPr>
      <w:rPr>
        <w:rFonts w:ascii="Symbol" w:hAnsi="Symbol"/>
      </w:rPr>
    </w:lvl>
    <w:lvl w:ilvl="3" w:tplc="EB861F14">
      <w:start w:val="1"/>
      <w:numFmt w:val="bullet"/>
      <w:lvlText w:val=""/>
      <w:lvlJc w:val="left"/>
      <w:pPr>
        <w:ind w:left="1780" w:hanging="360"/>
      </w:pPr>
      <w:rPr>
        <w:rFonts w:ascii="Symbol" w:hAnsi="Symbol"/>
      </w:rPr>
    </w:lvl>
    <w:lvl w:ilvl="4" w:tplc="9F421824">
      <w:start w:val="1"/>
      <w:numFmt w:val="bullet"/>
      <w:lvlText w:val=""/>
      <w:lvlJc w:val="left"/>
      <w:pPr>
        <w:ind w:left="1780" w:hanging="360"/>
      </w:pPr>
      <w:rPr>
        <w:rFonts w:ascii="Symbol" w:hAnsi="Symbol"/>
      </w:rPr>
    </w:lvl>
    <w:lvl w:ilvl="5" w:tplc="689E09F0">
      <w:start w:val="1"/>
      <w:numFmt w:val="bullet"/>
      <w:lvlText w:val=""/>
      <w:lvlJc w:val="left"/>
      <w:pPr>
        <w:ind w:left="1780" w:hanging="360"/>
      </w:pPr>
      <w:rPr>
        <w:rFonts w:ascii="Symbol" w:hAnsi="Symbol"/>
      </w:rPr>
    </w:lvl>
    <w:lvl w:ilvl="6" w:tplc="7A849A92">
      <w:start w:val="1"/>
      <w:numFmt w:val="bullet"/>
      <w:lvlText w:val=""/>
      <w:lvlJc w:val="left"/>
      <w:pPr>
        <w:ind w:left="1780" w:hanging="360"/>
      </w:pPr>
      <w:rPr>
        <w:rFonts w:ascii="Symbol" w:hAnsi="Symbol"/>
      </w:rPr>
    </w:lvl>
    <w:lvl w:ilvl="7" w:tplc="530E9EFA">
      <w:start w:val="1"/>
      <w:numFmt w:val="bullet"/>
      <w:lvlText w:val=""/>
      <w:lvlJc w:val="left"/>
      <w:pPr>
        <w:ind w:left="1780" w:hanging="360"/>
      </w:pPr>
      <w:rPr>
        <w:rFonts w:ascii="Symbol" w:hAnsi="Symbol"/>
      </w:rPr>
    </w:lvl>
    <w:lvl w:ilvl="8" w:tplc="76ECB07C">
      <w:start w:val="1"/>
      <w:numFmt w:val="bullet"/>
      <w:lvlText w:val=""/>
      <w:lvlJc w:val="left"/>
      <w:pPr>
        <w:ind w:left="1780" w:hanging="360"/>
      </w:pPr>
      <w:rPr>
        <w:rFonts w:ascii="Symbol" w:hAnsi="Symbol"/>
      </w:rPr>
    </w:lvl>
  </w:abstractNum>
  <w:abstractNum w:abstractNumId="3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5CE173C3"/>
    <w:multiLevelType w:val="hybridMultilevel"/>
    <w:tmpl w:val="BC64B6FC"/>
    <w:lvl w:ilvl="0" w:tplc="5FE2BE28">
      <w:start w:val="1"/>
      <w:numFmt w:val="bullet"/>
      <w:lvlText w:val=""/>
      <w:lvlJc w:val="left"/>
      <w:pPr>
        <w:ind w:left="1780" w:hanging="360"/>
      </w:pPr>
      <w:rPr>
        <w:rFonts w:ascii="Symbol" w:hAnsi="Symbol"/>
      </w:rPr>
    </w:lvl>
    <w:lvl w:ilvl="1" w:tplc="78AE39DE">
      <w:start w:val="1"/>
      <w:numFmt w:val="bullet"/>
      <w:lvlText w:val=""/>
      <w:lvlJc w:val="left"/>
      <w:pPr>
        <w:ind w:left="1780" w:hanging="360"/>
      </w:pPr>
      <w:rPr>
        <w:rFonts w:ascii="Symbol" w:hAnsi="Symbol"/>
      </w:rPr>
    </w:lvl>
    <w:lvl w:ilvl="2" w:tplc="87460A40">
      <w:start w:val="1"/>
      <w:numFmt w:val="bullet"/>
      <w:lvlText w:val=""/>
      <w:lvlJc w:val="left"/>
      <w:pPr>
        <w:ind w:left="1780" w:hanging="360"/>
      </w:pPr>
      <w:rPr>
        <w:rFonts w:ascii="Symbol" w:hAnsi="Symbol"/>
      </w:rPr>
    </w:lvl>
    <w:lvl w:ilvl="3" w:tplc="A5BCB692">
      <w:start w:val="1"/>
      <w:numFmt w:val="bullet"/>
      <w:lvlText w:val=""/>
      <w:lvlJc w:val="left"/>
      <w:pPr>
        <w:ind w:left="1780" w:hanging="360"/>
      </w:pPr>
      <w:rPr>
        <w:rFonts w:ascii="Symbol" w:hAnsi="Symbol"/>
      </w:rPr>
    </w:lvl>
    <w:lvl w:ilvl="4" w:tplc="B0262950">
      <w:start w:val="1"/>
      <w:numFmt w:val="bullet"/>
      <w:lvlText w:val=""/>
      <w:lvlJc w:val="left"/>
      <w:pPr>
        <w:ind w:left="1780" w:hanging="360"/>
      </w:pPr>
      <w:rPr>
        <w:rFonts w:ascii="Symbol" w:hAnsi="Symbol"/>
      </w:rPr>
    </w:lvl>
    <w:lvl w:ilvl="5" w:tplc="46FC8946">
      <w:start w:val="1"/>
      <w:numFmt w:val="bullet"/>
      <w:lvlText w:val=""/>
      <w:lvlJc w:val="left"/>
      <w:pPr>
        <w:ind w:left="1780" w:hanging="360"/>
      </w:pPr>
      <w:rPr>
        <w:rFonts w:ascii="Symbol" w:hAnsi="Symbol"/>
      </w:rPr>
    </w:lvl>
    <w:lvl w:ilvl="6" w:tplc="DF705740">
      <w:start w:val="1"/>
      <w:numFmt w:val="bullet"/>
      <w:lvlText w:val=""/>
      <w:lvlJc w:val="left"/>
      <w:pPr>
        <w:ind w:left="1780" w:hanging="360"/>
      </w:pPr>
      <w:rPr>
        <w:rFonts w:ascii="Symbol" w:hAnsi="Symbol"/>
      </w:rPr>
    </w:lvl>
    <w:lvl w:ilvl="7" w:tplc="B5727CFC">
      <w:start w:val="1"/>
      <w:numFmt w:val="bullet"/>
      <w:lvlText w:val=""/>
      <w:lvlJc w:val="left"/>
      <w:pPr>
        <w:ind w:left="1780" w:hanging="360"/>
      </w:pPr>
      <w:rPr>
        <w:rFonts w:ascii="Symbol" w:hAnsi="Symbol"/>
      </w:rPr>
    </w:lvl>
    <w:lvl w:ilvl="8" w:tplc="3C3299C0">
      <w:start w:val="1"/>
      <w:numFmt w:val="bullet"/>
      <w:lvlText w:val=""/>
      <w:lvlJc w:val="left"/>
      <w:pPr>
        <w:ind w:left="1780" w:hanging="360"/>
      </w:pPr>
      <w:rPr>
        <w:rFonts w:ascii="Symbol" w:hAnsi="Symbol"/>
      </w:rPr>
    </w:lvl>
  </w:abstractNum>
  <w:abstractNum w:abstractNumId="38" w15:restartNumberingAfterBreak="0">
    <w:nsid w:val="610D688A"/>
    <w:multiLevelType w:val="hybridMultilevel"/>
    <w:tmpl w:val="8D36C9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337724E"/>
    <w:multiLevelType w:val="hybridMultilevel"/>
    <w:tmpl w:val="B02E8A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649C7455"/>
    <w:multiLevelType w:val="hybridMultilevel"/>
    <w:tmpl w:val="4A96F078"/>
    <w:lvl w:ilvl="0" w:tplc="B32E7F68">
      <w:start w:val="1"/>
      <w:numFmt w:val="bullet"/>
      <w:lvlText w:val=""/>
      <w:lvlJc w:val="left"/>
      <w:pPr>
        <w:ind w:left="1640" w:hanging="360"/>
      </w:pPr>
      <w:rPr>
        <w:rFonts w:ascii="Symbol" w:hAnsi="Symbol"/>
      </w:rPr>
    </w:lvl>
    <w:lvl w:ilvl="1" w:tplc="3BBC1B0E">
      <w:start w:val="1"/>
      <w:numFmt w:val="bullet"/>
      <w:lvlText w:val=""/>
      <w:lvlJc w:val="left"/>
      <w:pPr>
        <w:ind w:left="1640" w:hanging="360"/>
      </w:pPr>
      <w:rPr>
        <w:rFonts w:ascii="Symbol" w:hAnsi="Symbol"/>
      </w:rPr>
    </w:lvl>
    <w:lvl w:ilvl="2" w:tplc="41DCE7E8">
      <w:start w:val="1"/>
      <w:numFmt w:val="bullet"/>
      <w:lvlText w:val=""/>
      <w:lvlJc w:val="left"/>
      <w:pPr>
        <w:ind w:left="1640" w:hanging="360"/>
      </w:pPr>
      <w:rPr>
        <w:rFonts w:ascii="Symbol" w:hAnsi="Symbol"/>
      </w:rPr>
    </w:lvl>
    <w:lvl w:ilvl="3" w:tplc="2DC2ECC2">
      <w:start w:val="1"/>
      <w:numFmt w:val="bullet"/>
      <w:lvlText w:val=""/>
      <w:lvlJc w:val="left"/>
      <w:pPr>
        <w:ind w:left="1640" w:hanging="360"/>
      </w:pPr>
      <w:rPr>
        <w:rFonts w:ascii="Symbol" w:hAnsi="Symbol"/>
      </w:rPr>
    </w:lvl>
    <w:lvl w:ilvl="4" w:tplc="4BA802DE">
      <w:start w:val="1"/>
      <w:numFmt w:val="bullet"/>
      <w:lvlText w:val=""/>
      <w:lvlJc w:val="left"/>
      <w:pPr>
        <w:ind w:left="1640" w:hanging="360"/>
      </w:pPr>
      <w:rPr>
        <w:rFonts w:ascii="Symbol" w:hAnsi="Symbol"/>
      </w:rPr>
    </w:lvl>
    <w:lvl w:ilvl="5" w:tplc="57CEDA24">
      <w:start w:val="1"/>
      <w:numFmt w:val="bullet"/>
      <w:lvlText w:val=""/>
      <w:lvlJc w:val="left"/>
      <w:pPr>
        <w:ind w:left="1640" w:hanging="360"/>
      </w:pPr>
      <w:rPr>
        <w:rFonts w:ascii="Symbol" w:hAnsi="Symbol"/>
      </w:rPr>
    </w:lvl>
    <w:lvl w:ilvl="6" w:tplc="533C8646">
      <w:start w:val="1"/>
      <w:numFmt w:val="bullet"/>
      <w:lvlText w:val=""/>
      <w:lvlJc w:val="left"/>
      <w:pPr>
        <w:ind w:left="1640" w:hanging="360"/>
      </w:pPr>
      <w:rPr>
        <w:rFonts w:ascii="Symbol" w:hAnsi="Symbol"/>
      </w:rPr>
    </w:lvl>
    <w:lvl w:ilvl="7" w:tplc="AC06F52E">
      <w:start w:val="1"/>
      <w:numFmt w:val="bullet"/>
      <w:lvlText w:val=""/>
      <w:lvlJc w:val="left"/>
      <w:pPr>
        <w:ind w:left="1640" w:hanging="360"/>
      </w:pPr>
      <w:rPr>
        <w:rFonts w:ascii="Symbol" w:hAnsi="Symbol"/>
      </w:rPr>
    </w:lvl>
    <w:lvl w:ilvl="8" w:tplc="A490CFA8">
      <w:start w:val="1"/>
      <w:numFmt w:val="bullet"/>
      <w:lvlText w:val=""/>
      <w:lvlJc w:val="left"/>
      <w:pPr>
        <w:ind w:left="1640" w:hanging="360"/>
      </w:pPr>
      <w:rPr>
        <w:rFonts w:ascii="Symbol" w:hAnsi="Symbol"/>
      </w:rPr>
    </w:lvl>
  </w:abstractNum>
  <w:abstractNum w:abstractNumId="41" w15:restartNumberingAfterBreak="0">
    <w:nsid w:val="6AB45516"/>
    <w:multiLevelType w:val="hybridMultilevel"/>
    <w:tmpl w:val="F71A67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6E15621B"/>
    <w:multiLevelType w:val="hybridMultilevel"/>
    <w:tmpl w:val="D38E8E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6EB01C0D"/>
    <w:multiLevelType w:val="hybridMultilevel"/>
    <w:tmpl w:val="C4A44D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75F04790"/>
    <w:multiLevelType w:val="hybridMultilevel"/>
    <w:tmpl w:val="48B6D574"/>
    <w:lvl w:ilvl="0" w:tplc="7094539A">
      <w:start w:val="1"/>
      <w:numFmt w:val="bullet"/>
      <w:lvlText w:val=""/>
      <w:lvlJc w:val="left"/>
      <w:pPr>
        <w:ind w:left="1800" w:hanging="360"/>
      </w:pPr>
      <w:rPr>
        <w:rFonts w:ascii="Symbol" w:hAnsi="Symbol"/>
      </w:rPr>
    </w:lvl>
    <w:lvl w:ilvl="1" w:tplc="B24CAB4A">
      <w:start w:val="1"/>
      <w:numFmt w:val="bullet"/>
      <w:lvlText w:val=""/>
      <w:lvlJc w:val="left"/>
      <w:pPr>
        <w:ind w:left="1800" w:hanging="360"/>
      </w:pPr>
      <w:rPr>
        <w:rFonts w:ascii="Symbol" w:hAnsi="Symbol"/>
      </w:rPr>
    </w:lvl>
    <w:lvl w:ilvl="2" w:tplc="A70CE056">
      <w:start w:val="1"/>
      <w:numFmt w:val="bullet"/>
      <w:lvlText w:val=""/>
      <w:lvlJc w:val="left"/>
      <w:pPr>
        <w:ind w:left="1800" w:hanging="360"/>
      </w:pPr>
      <w:rPr>
        <w:rFonts w:ascii="Symbol" w:hAnsi="Symbol"/>
      </w:rPr>
    </w:lvl>
    <w:lvl w:ilvl="3" w:tplc="FB464CAA">
      <w:start w:val="1"/>
      <w:numFmt w:val="bullet"/>
      <w:lvlText w:val=""/>
      <w:lvlJc w:val="left"/>
      <w:pPr>
        <w:ind w:left="1800" w:hanging="360"/>
      </w:pPr>
      <w:rPr>
        <w:rFonts w:ascii="Symbol" w:hAnsi="Symbol"/>
      </w:rPr>
    </w:lvl>
    <w:lvl w:ilvl="4" w:tplc="815E63CA">
      <w:start w:val="1"/>
      <w:numFmt w:val="bullet"/>
      <w:lvlText w:val=""/>
      <w:lvlJc w:val="left"/>
      <w:pPr>
        <w:ind w:left="1800" w:hanging="360"/>
      </w:pPr>
      <w:rPr>
        <w:rFonts w:ascii="Symbol" w:hAnsi="Symbol"/>
      </w:rPr>
    </w:lvl>
    <w:lvl w:ilvl="5" w:tplc="9550A65A">
      <w:start w:val="1"/>
      <w:numFmt w:val="bullet"/>
      <w:lvlText w:val=""/>
      <w:lvlJc w:val="left"/>
      <w:pPr>
        <w:ind w:left="1800" w:hanging="360"/>
      </w:pPr>
      <w:rPr>
        <w:rFonts w:ascii="Symbol" w:hAnsi="Symbol"/>
      </w:rPr>
    </w:lvl>
    <w:lvl w:ilvl="6" w:tplc="75EC7EE0">
      <w:start w:val="1"/>
      <w:numFmt w:val="bullet"/>
      <w:lvlText w:val=""/>
      <w:lvlJc w:val="left"/>
      <w:pPr>
        <w:ind w:left="1800" w:hanging="360"/>
      </w:pPr>
      <w:rPr>
        <w:rFonts w:ascii="Symbol" w:hAnsi="Symbol"/>
      </w:rPr>
    </w:lvl>
    <w:lvl w:ilvl="7" w:tplc="E24AD208">
      <w:start w:val="1"/>
      <w:numFmt w:val="bullet"/>
      <w:lvlText w:val=""/>
      <w:lvlJc w:val="left"/>
      <w:pPr>
        <w:ind w:left="1800" w:hanging="360"/>
      </w:pPr>
      <w:rPr>
        <w:rFonts w:ascii="Symbol" w:hAnsi="Symbol"/>
      </w:rPr>
    </w:lvl>
    <w:lvl w:ilvl="8" w:tplc="29E230E2">
      <w:start w:val="1"/>
      <w:numFmt w:val="bullet"/>
      <w:lvlText w:val=""/>
      <w:lvlJc w:val="left"/>
      <w:pPr>
        <w:ind w:left="1800" w:hanging="360"/>
      </w:pPr>
      <w:rPr>
        <w:rFonts w:ascii="Symbol" w:hAnsi="Symbol"/>
      </w:rPr>
    </w:lvl>
  </w:abstractNum>
  <w:abstractNum w:abstractNumId="47"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8" w15:restartNumberingAfterBreak="0">
    <w:nsid w:val="78D00B68"/>
    <w:multiLevelType w:val="hybridMultilevel"/>
    <w:tmpl w:val="AB9E4FA8"/>
    <w:lvl w:ilvl="0" w:tplc="62E6876C">
      <w:start w:val="1"/>
      <w:numFmt w:val="bullet"/>
      <w:lvlText w:val=""/>
      <w:lvlJc w:val="left"/>
      <w:pPr>
        <w:ind w:left="1640" w:hanging="360"/>
      </w:pPr>
      <w:rPr>
        <w:rFonts w:ascii="Symbol" w:hAnsi="Symbol"/>
      </w:rPr>
    </w:lvl>
    <w:lvl w:ilvl="1" w:tplc="9A68F4EE">
      <w:start w:val="1"/>
      <w:numFmt w:val="bullet"/>
      <w:lvlText w:val=""/>
      <w:lvlJc w:val="left"/>
      <w:pPr>
        <w:ind w:left="1640" w:hanging="360"/>
      </w:pPr>
      <w:rPr>
        <w:rFonts w:ascii="Symbol" w:hAnsi="Symbol"/>
      </w:rPr>
    </w:lvl>
    <w:lvl w:ilvl="2" w:tplc="025AA9CA">
      <w:start w:val="1"/>
      <w:numFmt w:val="bullet"/>
      <w:lvlText w:val=""/>
      <w:lvlJc w:val="left"/>
      <w:pPr>
        <w:ind w:left="1640" w:hanging="360"/>
      </w:pPr>
      <w:rPr>
        <w:rFonts w:ascii="Symbol" w:hAnsi="Symbol"/>
      </w:rPr>
    </w:lvl>
    <w:lvl w:ilvl="3" w:tplc="52D2D416">
      <w:start w:val="1"/>
      <w:numFmt w:val="bullet"/>
      <w:lvlText w:val=""/>
      <w:lvlJc w:val="left"/>
      <w:pPr>
        <w:ind w:left="1640" w:hanging="360"/>
      </w:pPr>
      <w:rPr>
        <w:rFonts w:ascii="Symbol" w:hAnsi="Symbol"/>
      </w:rPr>
    </w:lvl>
    <w:lvl w:ilvl="4" w:tplc="E82A17F8">
      <w:start w:val="1"/>
      <w:numFmt w:val="bullet"/>
      <w:lvlText w:val=""/>
      <w:lvlJc w:val="left"/>
      <w:pPr>
        <w:ind w:left="1640" w:hanging="360"/>
      </w:pPr>
      <w:rPr>
        <w:rFonts w:ascii="Symbol" w:hAnsi="Symbol"/>
      </w:rPr>
    </w:lvl>
    <w:lvl w:ilvl="5" w:tplc="C8A2A8F2">
      <w:start w:val="1"/>
      <w:numFmt w:val="bullet"/>
      <w:lvlText w:val=""/>
      <w:lvlJc w:val="left"/>
      <w:pPr>
        <w:ind w:left="1640" w:hanging="360"/>
      </w:pPr>
      <w:rPr>
        <w:rFonts w:ascii="Symbol" w:hAnsi="Symbol"/>
      </w:rPr>
    </w:lvl>
    <w:lvl w:ilvl="6" w:tplc="EFD693C8">
      <w:start w:val="1"/>
      <w:numFmt w:val="bullet"/>
      <w:lvlText w:val=""/>
      <w:lvlJc w:val="left"/>
      <w:pPr>
        <w:ind w:left="1640" w:hanging="360"/>
      </w:pPr>
      <w:rPr>
        <w:rFonts w:ascii="Symbol" w:hAnsi="Symbol"/>
      </w:rPr>
    </w:lvl>
    <w:lvl w:ilvl="7" w:tplc="D520E1AC">
      <w:start w:val="1"/>
      <w:numFmt w:val="bullet"/>
      <w:lvlText w:val=""/>
      <w:lvlJc w:val="left"/>
      <w:pPr>
        <w:ind w:left="1640" w:hanging="360"/>
      </w:pPr>
      <w:rPr>
        <w:rFonts w:ascii="Symbol" w:hAnsi="Symbol"/>
      </w:rPr>
    </w:lvl>
    <w:lvl w:ilvl="8" w:tplc="165886D8">
      <w:start w:val="1"/>
      <w:numFmt w:val="bullet"/>
      <w:lvlText w:val=""/>
      <w:lvlJc w:val="left"/>
      <w:pPr>
        <w:ind w:left="1640" w:hanging="360"/>
      </w:pPr>
      <w:rPr>
        <w:rFonts w:ascii="Symbol" w:hAnsi="Symbol"/>
      </w:rPr>
    </w:lvl>
  </w:abstractNum>
  <w:abstractNum w:abstractNumId="49" w15:restartNumberingAfterBreak="0">
    <w:nsid w:val="7A515620"/>
    <w:multiLevelType w:val="hybridMultilevel"/>
    <w:tmpl w:val="A7561ADA"/>
    <w:lvl w:ilvl="0" w:tplc="100C0001">
      <w:start w:val="1"/>
      <w:numFmt w:val="bullet"/>
      <w:lvlText w:val=""/>
      <w:lvlJc w:val="left"/>
      <w:pPr>
        <w:ind w:left="1423" w:hanging="360"/>
      </w:pPr>
      <w:rPr>
        <w:rFonts w:ascii="Symbol" w:hAnsi="Symbol" w:hint="default"/>
      </w:rPr>
    </w:lvl>
    <w:lvl w:ilvl="1" w:tplc="100C0003" w:tentative="1">
      <w:start w:val="1"/>
      <w:numFmt w:val="bullet"/>
      <w:lvlText w:val="o"/>
      <w:lvlJc w:val="left"/>
      <w:pPr>
        <w:ind w:left="2143" w:hanging="360"/>
      </w:pPr>
      <w:rPr>
        <w:rFonts w:ascii="Courier New" w:hAnsi="Courier New" w:cs="Courier New" w:hint="default"/>
      </w:rPr>
    </w:lvl>
    <w:lvl w:ilvl="2" w:tplc="100C0005" w:tentative="1">
      <w:start w:val="1"/>
      <w:numFmt w:val="bullet"/>
      <w:lvlText w:val=""/>
      <w:lvlJc w:val="left"/>
      <w:pPr>
        <w:ind w:left="2863" w:hanging="360"/>
      </w:pPr>
      <w:rPr>
        <w:rFonts w:ascii="Wingdings" w:hAnsi="Wingdings" w:hint="default"/>
      </w:rPr>
    </w:lvl>
    <w:lvl w:ilvl="3" w:tplc="100C0001" w:tentative="1">
      <w:start w:val="1"/>
      <w:numFmt w:val="bullet"/>
      <w:lvlText w:val=""/>
      <w:lvlJc w:val="left"/>
      <w:pPr>
        <w:ind w:left="3583" w:hanging="360"/>
      </w:pPr>
      <w:rPr>
        <w:rFonts w:ascii="Symbol" w:hAnsi="Symbol" w:hint="default"/>
      </w:rPr>
    </w:lvl>
    <w:lvl w:ilvl="4" w:tplc="100C0003" w:tentative="1">
      <w:start w:val="1"/>
      <w:numFmt w:val="bullet"/>
      <w:lvlText w:val="o"/>
      <w:lvlJc w:val="left"/>
      <w:pPr>
        <w:ind w:left="4303" w:hanging="360"/>
      </w:pPr>
      <w:rPr>
        <w:rFonts w:ascii="Courier New" w:hAnsi="Courier New" w:cs="Courier New" w:hint="default"/>
      </w:rPr>
    </w:lvl>
    <w:lvl w:ilvl="5" w:tplc="100C0005" w:tentative="1">
      <w:start w:val="1"/>
      <w:numFmt w:val="bullet"/>
      <w:lvlText w:val=""/>
      <w:lvlJc w:val="left"/>
      <w:pPr>
        <w:ind w:left="5023" w:hanging="360"/>
      </w:pPr>
      <w:rPr>
        <w:rFonts w:ascii="Wingdings" w:hAnsi="Wingdings" w:hint="default"/>
      </w:rPr>
    </w:lvl>
    <w:lvl w:ilvl="6" w:tplc="100C0001" w:tentative="1">
      <w:start w:val="1"/>
      <w:numFmt w:val="bullet"/>
      <w:lvlText w:val=""/>
      <w:lvlJc w:val="left"/>
      <w:pPr>
        <w:ind w:left="5743" w:hanging="360"/>
      </w:pPr>
      <w:rPr>
        <w:rFonts w:ascii="Symbol" w:hAnsi="Symbol" w:hint="default"/>
      </w:rPr>
    </w:lvl>
    <w:lvl w:ilvl="7" w:tplc="100C0003" w:tentative="1">
      <w:start w:val="1"/>
      <w:numFmt w:val="bullet"/>
      <w:lvlText w:val="o"/>
      <w:lvlJc w:val="left"/>
      <w:pPr>
        <w:ind w:left="6463" w:hanging="360"/>
      </w:pPr>
      <w:rPr>
        <w:rFonts w:ascii="Courier New" w:hAnsi="Courier New" w:cs="Courier New" w:hint="default"/>
      </w:rPr>
    </w:lvl>
    <w:lvl w:ilvl="8" w:tplc="100C0005" w:tentative="1">
      <w:start w:val="1"/>
      <w:numFmt w:val="bullet"/>
      <w:lvlText w:val=""/>
      <w:lvlJc w:val="left"/>
      <w:pPr>
        <w:ind w:left="7183" w:hanging="360"/>
      </w:pPr>
      <w:rPr>
        <w:rFonts w:ascii="Wingdings" w:hAnsi="Wingdings" w:hint="default"/>
      </w:rPr>
    </w:lvl>
  </w:abstractNum>
  <w:abstractNum w:abstractNumId="50" w15:restartNumberingAfterBreak="0">
    <w:nsid w:val="7B193736"/>
    <w:multiLevelType w:val="multilevel"/>
    <w:tmpl w:val="3A32EA0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rPr>
        <w:b/>
        <w:bCs/>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5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298953545">
    <w:abstractNumId w:val="50"/>
  </w:num>
  <w:num w:numId="2" w16cid:durableId="1815676844">
    <w:abstractNumId w:val="1"/>
  </w:num>
  <w:num w:numId="3" w16cid:durableId="2009746057">
    <w:abstractNumId w:val="7"/>
  </w:num>
  <w:num w:numId="4" w16cid:durableId="586617919">
    <w:abstractNumId w:val="45"/>
  </w:num>
  <w:num w:numId="5" w16cid:durableId="1266958306">
    <w:abstractNumId w:val="33"/>
  </w:num>
  <w:num w:numId="6" w16cid:durableId="1819153165">
    <w:abstractNumId w:val="9"/>
  </w:num>
  <w:num w:numId="7" w16cid:durableId="1335961858">
    <w:abstractNumId w:val="36"/>
  </w:num>
  <w:num w:numId="8" w16cid:durableId="1501307884">
    <w:abstractNumId w:val="51"/>
  </w:num>
  <w:num w:numId="9" w16cid:durableId="1734700329">
    <w:abstractNumId w:val="5"/>
  </w:num>
  <w:num w:numId="10" w16cid:durableId="352192809">
    <w:abstractNumId w:val="23"/>
  </w:num>
  <w:num w:numId="11" w16cid:durableId="1110860615">
    <w:abstractNumId w:val="32"/>
  </w:num>
  <w:num w:numId="12" w16cid:durableId="1880044359">
    <w:abstractNumId w:val="24"/>
  </w:num>
  <w:num w:numId="13" w16cid:durableId="23600006">
    <w:abstractNumId w:val="44"/>
  </w:num>
  <w:num w:numId="14" w16cid:durableId="897781727">
    <w:abstractNumId w:val="47"/>
  </w:num>
  <w:num w:numId="15" w16cid:durableId="770508502">
    <w:abstractNumId w:val="13"/>
  </w:num>
  <w:num w:numId="16" w16cid:durableId="1573612973">
    <w:abstractNumId w:val="3"/>
  </w:num>
  <w:num w:numId="17" w16cid:durableId="333919850">
    <w:abstractNumId w:val="20"/>
  </w:num>
  <w:num w:numId="18" w16cid:durableId="1810710519">
    <w:abstractNumId w:val="29"/>
    <w:lvlOverride w:ilvl="0">
      <w:startOverride w:val="1"/>
    </w:lvlOverride>
  </w:num>
  <w:num w:numId="19" w16cid:durableId="1937399083">
    <w:abstractNumId w:val="14"/>
  </w:num>
  <w:num w:numId="20" w16cid:durableId="1332684608">
    <w:abstractNumId w:val="49"/>
  </w:num>
  <w:num w:numId="21" w16cid:durableId="33776364">
    <w:abstractNumId w:val="31"/>
  </w:num>
  <w:num w:numId="22" w16cid:durableId="1921409567">
    <w:abstractNumId w:val="17"/>
  </w:num>
  <w:num w:numId="23" w16cid:durableId="136072236">
    <w:abstractNumId w:val="0"/>
  </w:num>
  <w:num w:numId="24" w16cid:durableId="443382228">
    <w:abstractNumId w:val="15"/>
  </w:num>
  <w:num w:numId="25" w16cid:durableId="1133526582">
    <w:abstractNumId w:val="39"/>
  </w:num>
  <w:num w:numId="26" w16cid:durableId="2023898519">
    <w:abstractNumId w:val="18"/>
  </w:num>
  <w:num w:numId="27" w16cid:durableId="1826822805">
    <w:abstractNumId w:val="46"/>
  </w:num>
  <w:num w:numId="28" w16cid:durableId="1627082580">
    <w:abstractNumId w:val="37"/>
  </w:num>
  <w:num w:numId="29" w16cid:durableId="866990798">
    <w:abstractNumId w:val="2"/>
  </w:num>
  <w:num w:numId="30" w16cid:durableId="1675959838">
    <w:abstractNumId w:val="25"/>
  </w:num>
  <w:num w:numId="31" w16cid:durableId="1458571656">
    <w:abstractNumId w:val="22"/>
  </w:num>
  <w:num w:numId="32" w16cid:durableId="153381932">
    <w:abstractNumId w:val="40"/>
  </w:num>
  <w:num w:numId="33" w16cid:durableId="1098019899">
    <w:abstractNumId w:val="48"/>
  </w:num>
  <w:num w:numId="34" w16cid:durableId="696199879">
    <w:abstractNumId w:val="27"/>
  </w:num>
  <w:num w:numId="35" w16cid:durableId="364183673">
    <w:abstractNumId w:val="35"/>
  </w:num>
  <w:num w:numId="36" w16cid:durableId="1911190742">
    <w:abstractNumId w:val="16"/>
  </w:num>
  <w:num w:numId="37" w16cid:durableId="326254118">
    <w:abstractNumId w:val="41"/>
  </w:num>
  <w:num w:numId="38" w16cid:durableId="119231244">
    <w:abstractNumId w:val="28"/>
  </w:num>
  <w:num w:numId="39" w16cid:durableId="1781223151">
    <w:abstractNumId w:val="43"/>
  </w:num>
  <w:num w:numId="40" w16cid:durableId="2136946575">
    <w:abstractNumId w:val="10"/>
  </w:num>
  <w:num w:numId="41" w16cid:durableId="1314985987">
    <w:abstractNumId w:val="30"/>
  </w:num>
  <w:num w:numId="42" w16cid:durableId="1723749264">
    <w:abstractNumId w:val="4"/>
  </w:num>
  <w:num w:numId="43" w16cid:durableId="300618781">
    <w:abstractNumId w:val="21"/>
  </w:num>
  <w:num w:numId="44" w16cid:durableId="1321078661">
    <w:abstractNumId w:val="6"/>
  </w:num>
  <w:num w:numId="45" w16cid:durableId="1273518152">
    <w:abstractNumId w:val="8"/>
  </w:num>
  <w:num w:numId="46" w16cid:durableId="1897086697">
    <w:abstractNumId w:val="12"/>
  </w:num>
  <w:num w:numId="47" w16cid:durableId="220945620">
    <w:abstractNumId w:val="42"/>
  </w:num>
  <w:num w:numId="48" w16cid:durableId="1940943377">
    <w:abstractNumId w:val="26"/>
  </w:num>
  <w:num w:numId="49" w16cid:durableId="1309283754">
    <w:abstractNumId w:val="34"/>
  </w:num>
  <w:num w:numId="50" w16cid:durableId="1650746155">
    <w:abstractNumId w:val="19"/>
  </w:num>
  <w:num w:numId="51" w16cid:durableId="474640966">
    <w:abstractNumId w:val="11"/>
  </w:num>
  <w:num w:numId="52" w16cid:durableId="492066043">
    <w:abstractNumId w:val="3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Gaillard">
    <w15:presenceInfo w15:providerId="AD" w15:userId="S::pd51hwz@eduvaud.ch::b9c140db-d266-4f17-9b66-254065bbc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515"/>
    <w:rsid w:val="00022F38"/>
    <w:rsid w:val="00024DC5"/>
    <w:rsid w:val="000561FC"/>
    <w:rsid w:val="00063EDD"/>
    <w:rsid w:val="00070238"/>
    <w:rsid w:val="00073FDE"/>
    <w:rsid w:val="00080C0C"/>
    <w:rsid w:val="000C197B"/>
    <w:rsid w:val="000C5BE3"/>
    <w:rsid w:val="000D0236"/>
    <w:rsid w:val="000D4984"/>
    <w:rsid w:val="000E0422"/>
    <w:rsid w:val="000F7B9A"/>
    <w:rsid w:val="001042B3"/>
    <w:rsid w:val="00111E18"/>
    <w:rsid w:val="00114083"/>
    <w:rsid w:val="001179DE"/>
    <w:rsid w:val="001335A5"/>
    <w:rsid w:val="00140AD7"/>
    <w:rsid w:val="00140D75"/>
    <w:rsid w:val="0014606F"/>
    <w:rsid w:val="00151730"/>
    <w:rsid w:val="00161BC5"/>
    <w:rsid w:val="00162897"/>
    <w:rsid w:val="00164517"/>
    <w:rsid w:val="00171E79"/>
    <w:rsid w:val="00181175"/>
    <w:rsid w:val="00183344"/>
    <w:rsid w:val="00192035"/>
    <w:rsid w:val="00195CAB"/>
    <w:rsid w:val="001A0BFF"/>
    <w:rsid w:val="001A798F"/>
    <w:rsid w:val="001D2676"/>
    <w:rsid w:val="001D504D"/>
    <w:rsid w:val="001D58EF"/>
    <w:rsid w:val="001E121F"/>
    <w:rsid w:val="001E6393"/>
    <w:rsid w:val="001E7647"/>
    <w:rsid w:val="001F3898"/>
    <w:rsid w:val="002036CD"/>
    <w:rsid w:val="00205685"/>
    <w:rsid w:val="00206C37"/>
    <w:rsid w:val="00207DEF"/>
    <w:rsid w:val="00212505"/>
    <w:rsid w:val="00221BED"/>
    <w:rsid w:val="00230716"/>
    <w:rsid w:val="00232E9F"/>
    <w:rsid w:val="002362E2"/>
    <w:rsid w:val="0023769C"/>
    <w:rsid w:val="00240509"/>
    <w:rsid w:val="00245601"/>
    <w:rsid w:val="00251B89"/>
    <w:rsid w:val="00265744"/>
    <w:rsid w:val="00266989"/>
    <w:rsid w:val="0027302B"/>
    <w:rsid w:val="00281546"/>
    <w:rsid w:val="00287F0A"/>
    <w:rsid w:val="002A2819"/>
    <w:rsid w:val="002A3BD6"/>
    <w:rsid w:val="002A61A7"/>
    <w:rsid w:val="002B789A"/>
    <w:rsid w:val="002C378C"/>
    <w:rsid w:val="002C4C01"/>
    <w:rsid w:val="002C6CC2"/>
    <w:rsid w:val="002D22E4"/>
    <w:rsid w:val="002D7414"/>
    <w:rsid w:val="002E3601"/>
    <w:rsid w:val="002E3BC7"/>
    <w:rsid w:val="002E5CCE"/>
    <w:rsid w:val="002F385D"/>
    <w:rsid w:val="002F39FF"/>
    <w:rsid w:val="002F40B2"/>
    <w:rsid w:val="002F71DF"/>
    <w:rsid w:val="00307A82"/>
    <w:rsid w:val="00312B0B"/>
    <w:rsid w:val="003144D2"/>
    <w:rsid w:val="00317664"/>
    <w:rsid w:val="003211BD"/>
    <w:rsid w:val="00335940"/>
    <w:rsid w:val="003445FC"/>
    <w:rsid w:val="00346686"/>
    <w:rsid w:val="003474D3"/>
    <w:rsid w:val="0035234B"/>
    <w:rsid w:val="00356B23"/>
    <w:rsid w:val="00356E13"/>
    <w:rsid w:val="00360243"/>
    <w:rsid w:val="00367E02"/>
    <w:rsid w:val="00371ECE"/>
    <w:rsid w:val="00373603"/>
    <w:rsid w:val="00377F2F"/>
    <w:rsid w:val="00387897"/>
    <w:rsid w:val="00390D83"/>
    <w:rsid w:val="00394DB5"/>
    <w:rsid w:val="003A0F9C"/>
    <w:rsid w:val="003A7180"/>
    <w:rsid w:val="003B01E7"/>
    <w:rsid w:val="003B51A5"/>
    <w:rsid w:val="003C478B"/>
    <w:rsid w:val="003D2615"/>
    <w:rsid w:val="003D71F1"/>
    <w:rsid w:val="003E6041"/>
    <w:rsid w:val="003E6B44"/>
    <w:rsid w:val="003F06DA"/>
    <w:rsid w:val="003F2179"/>
    <w:rsid w:val="003F41A8"/>
    <w:rsid w:val="003F62F5"/>
    <w:rsid w:val="00402DAA"/>
    <w:rsid w:val="004039E6"/>
    <w:rsid w:val="00403A11"/>
    <w:rsid w:val="004204F3"/>
    <w:rsid w:val="00433358"/>
    <w:rsid w:val="00436686"/>
    <w:rsid w:val="004379D0"/>
    <w:rsid w:val="004502D9"/>
    <w:rsid w:val="0046524E"/>
    <w:rsid w:val="00467756"/>
    <w:rsid w:val="0047295B"/>
    <w:rsid w:val="004729EF"/>
    <w:rsid w:val="00477843"/>
    <w:rsid w:val="004935CF"/>
    <w:rsid w:val="0049659A"/>
    <w:rsid w:val="0049754F"/>
    <w:rsid w:val="004B305F"/>
    <w:rsid w:val="004C38FB"/>
    <w:rsid w:val="004D78C8"/>
    <w:rsid w:val="004E0ABB"/>
    <w:rsid w:val="004E459A"/>
    <w:rsid w:val="004E5060"/>
    <w:rsid w:val="005120B5"/>
    <w:rsid w:val="00512D0C"/>
    <w:rsid w:val="005143EF"/>
    <w:rsid w:val="005147E7"/>
    <w:rsid w:val="005229CE"/>
    <w:rsid w:val="00524C37"/>
    <w:rsid w:val="00535DFD"/>
    <w:rsid w:val="005364AB"/>
    <w:rsid w:val="00542559"/>
    <w:rsid w:val="00550F4F"/>
    <w:rsid w:val="00552A31"/>
    <w:rsid w:val="0056097F"/>
    <w:rsid w:val="00564722"/>
    <w:rsid w:val="005662D2"/>
    <w:rsid w:val="00577704"/>
    <w:rsid w:val="0058277F"/>
    <w:rsid w:val="00586058"/>
    <w:rsid w:val="00591119"/>
    <w:rsid w:val="005925E4"/>
    <w:rsid w:val="005A1162"/>
    <w:rsid w:val="005A234E"/>
    <w:rsid w:val="005A26FB"/>
    <w:rsid w:val="005A5089"/>
    <w:rsid w:val="005B45EB"/>
    <w:rsid w:val="005B7929"/>
    <w:rsid w:val="005C0997"/>
    <w:rsid w:val="005D001A"/>
    <w:rsid w:val="005E1E76"/>
    <w:rsid w:val="00622917"/>
    <w:rsid w:val="00623615"/>
    <w:rsid w:val="00646084"/>
    <w:rsid w:val="00651056"/>
    <w:rsid w:val="00652EDE"/>
    <w:rsid w:val="00657F63"/>
    <w:rsid w:val="00664739"/>
    <w:rsid w:val="0067095E"/>
    <w:rsid w:val="0067475D"/>
    <w:rsid w:val="006831AD"/>
    <w:rsid w:val="00684B3D"/>
    <w:rsid w:val="0068507C"/>
    <w:rsid w:val="00696085"/>
    <w:rsid w:val="00696758"/>
    <w:rsid w:val="006A1EEC"/>
    <w:rsid w:val="006A3B96"/>
    <w:rsid w:val="006A7197"/>
    <w:rsid w:val="006C007A"/>
    <w:rsid w:val="006C43A3"/>
    <w:rsid w:val="006C75A1"/>
    <w:rsid w:val="006D43E7"/>
    <w:rsid w:val="006D5994"/>
    <w:rsid w:val="006D6AF1"/>
    <w:rsid w:val="006E2231"/>
    <w:rsid w:val="006E2C58"/>
    <w:rsid w:val="006F2373"/>
    <w:rsid w:val="006F4912"/>
    <w:rsid w:val="0071286A"/>
    <w:rsid w:val="00715D9F"/>
    <w:rsid w:val="0071612A"/>
    <w:rsid w:val="00720330"/>
    <w:rsid w:val="00720D53"/>
    <w:rsid w:val="00722BFC"/>
    <w:rsid w:val="007241CA"/>
    <w:rsid w:val="00724F42"/>
    <w:rsid w:val="00737BD6"/>
    <w:rsid w:val="00744F7B"/>
    <w:rsid w:val="007467C6"/>
    <w:rsid w:val="00750FBB"/>
    <w:rsid w:val="00764342"/>
    <w:rsid w:val="007659F9"/>
    <w:rsid w:val="007710C1"/>
    <w:rsid w:val="00791020"/>
    <w:rsid w:val="007A59BA"/>
    <w:rsid w:val="007B46FA"/>
    <w:rsid w:val="007C1E07"/>
    <w:rsid w:val="007C53D3"/>
    <w:rsid w:val="007C68B3"/>
    <w:rsid w:val="007E2FB4"/>
    <w:rsid w:val="007E745A"/>
    <w:rsid w:val="00801440"/>
    <w:rsid w:val="00803FC4"/>
    <w:rsid w:val="008070D5"/>
    <w:rsid w:val="0083170D"/>
    <w:rsid w:val="0083453E"/>
    <w:rsid w:val="00835375"/>
    <w:rsid w:val="0083699C"/>
    <w:rsid w:val="00836EE6"/>
    <w:rsid w:val="008477D6"/>
    <w:rsid w:val="008500C6"/>
    <w:rsid w:val="0085344A"/>
    <w:rsid w:val="00854E7B"/>
    <w:rsid w:val="0085668D"/>
    <w:rsid w:val="008715CE"/>
    <w:rsid w:val="00876556"/>
    <w:rsid w:val="008767AA"/>
    <w:rsid w:val="00881951"/>
    <w:rsid w:val="008936DA"/>
    <w:rsid w:val="008B3B11"/>
    <w:rsid w:val="008B6755"/>
    <w:rsid w:val="008C29E6"/>
    <w:rsid w:val="008D7200"/>
    <w:rsid w:val="008F2541"/>
    <w:rsid w:val="008F4429"/>
    <w:rsid w:val="008F6CA3"/>
    <w:rsid w:val="00901128"/>
    <w:rsid w:val="009157C4"/>
    <w:rsid w:val="00917DA5"/>
    <w:rsid w:val="009326CA"/>
    <w:rsid w:val="00933039"/>
    <w:rsid w:val="009332BC"/>
    <w:rsid w:val="009351EF"/>
    <w:rsid w:val="00947F09"/>
    <w:rsid w:val="009537FA"/>
    <w:rsid w:val="00954E2C"/>
    <w:rsid w:val="00960C40"/>
    <w:rsid w:val="0096674C"/>
    <w:rsid w:val="00966C61"/>
    <w:rsid w:val="00970B23"/>
    <w:rsid w:val="00982041"/>
    <w:rsid w:val="00987B7F"/>
    <w:rsid w:val="009927FC"/>
    <w:rsid w:val="00994614"/>
    <w:rsid w:val="00996927"/>
    <w:rsid w:val="009A3655"/>
    <w:rsid w:val="009B6C98"/>
    <w:rsid w:val="009D368F"/>
    <w:rsid w:val="009D4B1C"/>
    <w:rsid w:val="009D7E13"/>
    <w:rsid w:val="009E082B"/>
    <w:rsid w:val="009E08F5"/>
    <w:rsid w:val="009E18DA"/>
    <w:rsid w:val="009E6A06"/>
    <w:rsid w:val="009F7948"/>
    <w:rsid w:val="00A05447"/>
    <w:rsid w:val="00A268AD"/>
    <w:rsid w:val="00A27CE4"/>
    <w:rsid w:val="00A301A6"/>
    <w:rsid w:val="00A37F0B"/>
    <w:rsid w:val="00A41A3B"/>
    <w:rsid w:val="00A56434"/>
    <w:rsid w:val="00A57070"/>
    <w:rsid w:val="00A640AC"/>
    <w:rsid w:val="00A721E7"/>
    <w:rsid w:val="00A87A89"/>
    <w:rsid w:val="00A943C5"/>
    <w:rsid w:val="00AA0785"/>
    <w:rsid w:val="00AA1302"/>
    <w:rsid w:val="00AA3411"/>
    <w:rsid w:val="00AB1417"/>
    <w:rsid w:val="00AB24AA"/>
    <w:rsid w:val="00AB6FAA"/>
    <w:rsid w:val="00AC359C"/>
    <w:rsid w:val="00AC6925"/>
    <w:rsid w:val="00AD4BAF"/>
    <w:rsid w:val="00AE470C"/>
    <w:rsid w:val="00AF0F40"/>
    <w:rsid w:val="00AF5A3F"/>
    <w:rsid w:val="00B01647"/>
    <w:rsid w:val="00B027E4"/>
    <w:rsid w:val="00B0342D"/>
    <w:rsid w:val="00B0460B"/>
    <w:rsid w:val="00B068A9"/>
    <w:rsid w:val="00B06A85"/>
    <w:rsid w:val="00B13FA1"/>
    <w:rsid w:val="00B20F15"/>
    <w:rsid w:val="00B263B7"/>
    <w:rsid w:val="00B31079"/>
    <w:rsid w:val="00B35D46"/>
    <w:rsid w:val="00B673BB"/>
    <w:rsid w:val="00B70B13"/>
    <w:rsid w:val="00B808A8"/>
    <w:rsid w:val="00B84F9A"/>
    <w:rsid w:val="00B91293"/>
    <w:rsid w:val="00B977F9"/>
    <w:rsid w:val="00BA2B3E"/>
    <w:rsid w:val="00BA58A2"/>
    <w:rsid w:val="00BB7113"/>
    <w:rsid w:val="00BC3352"/>
    <w:rsid w:val="00BC60AC"/>
    <w:rsid w:val="00BD0202"/>
    <w:rsid w:val="00BD14FB"/>
    <w:rsid w:val="00BD7010"/>
    <w:rsid w:val="00BE0CC7"/>
    <w:rsid w:val="00BE161F"/>
    <w:rsid w:val="00BE482B"/>
    <w:rsid w:val="00BE551F"/>
    <w:rsid w:val="00BE6F05"/>
    <w:rsid w:val="00BF14AD"/>
    <w:rsid w:val="00BF4408"/>
    <w:rsid w:val="00BF533F"/>
    <w:rsid w:val="00C01DD6"/>
    <w:rsid w:val="00C17D8E"/>
    <w:rsid w:val="00C315ED"/>
    <w:rsid w:val="00C3533A"/>
    <w:rsid w:val="00C505B1"/>
    <w:rsid w:val="00C51ED6"/>
    <w:rsid w:val="00C542E6"/>
    <w:rsid w:val="00C65128"/>
    <w:rsid w:val="00C659A0"/>
    <w:rsid w:val="00C66402"/>
    <w:rsid w:val="00C75939"/>
    <w:rsid w:val="00C930E9"/>
    <w:rsid w:val="00C962B5"/>
    <w:rsid w:val="00CA482D"/>
    <w:rsid w:val="00CB0D90"/>
    <w:rsid w:val="00CB24E8"/>
    <w:rsid w:val="00CB2BDC"/>
    <w:rsid w:val="00CB3227"/>
    <w:rsid w:val="00CC3D97"/>
    <w:rsid w:val="00CD14C8"/>
    <w:rsid w:val="00CE44CD"/>
    <w:rsid w:val="00CE53C4"/>
    <w:rsid w:val="00CF074F"/>
    <w:rsid w:val="00CF5771"/>
    <w:rsid w:val="00CF7670"/>
    <w:rsid w:val="00D048B0"/>
    <w:rsid w:val="00D051C1"/>
    <w:rsid w:val="00D12E27"/>
    <w:rsid w:val="00D13E39"/>
    <w:rsid w:val="00D14A10"/>
    <w:rsid w:val="00D1786D"/>
    <w:rsid w:val="00D2505D"/>
    <w:rsid w:val="00D256C1"/>
    <w:rsid w:val="00D27B25"/>
    <w:rsid w:val="00D3443E"/>
    <w:rsid w:val="00D528C6"/>
    <w:rsid w:val="00D53625"/>
    <w:rsid w:val="00D53A9F"/>
    <w:rsid w:val="00D555FD"/>
    <w:rsid w:val="00D84F13"/>
    <w:rsid w:val="00D87844"/>
    <w:rsid w:val="00D97582"/>
    <w:rsid w:val="00DA4CCB"/>
    <w:rsid w:val="00DB150E"/>
    <w:rsid w:val="00DB4900"/>
    <w:rsid w:val="00DB6B0C"/>
    <w:rsid w:val="00DB76F2"/>
    <w:rsid w:val="00DC0FF6"/>
    <w:rsid w:val="00DC6515"/>
    <w:rsid w:val="00DC7956"/>
    <w:rsid w:val="00DD019E"/>
    <w:rsid w:val="00DD55D8"/>
    <w:rsid w:val="00DD71E8"/>
    <w:rsid w:val="00DE0DA0"/>
    <w:rsid w:val="00DE7506"/>
    <w:rsid w:val="00DF6BD0"/>
    <w:rsid w:val="00DF6E16"/>
    <w:rsid w:val="00E10C21"/>
    <w:rsid w:val="00E10E14"/>
    <w:rsid w:val="00E12330"/>
    <w:rsid w:val="00E164A3"/>
    <w:rsid w:val="00E168D4"/>
    <w:rsid w:val="00E17B4E"/>
    <w:rsid w:val="00E24755"/>
    <w:rsid w:val="00E2710D"/>
    <w:rsid w:val="00E36141"/>
    <w:rsid w:val="00E362F9"/>
    <w:rsid w:val="00E37943"/>
    <w:rsid w:val="00E56D4A"/>
    <w:rsid w:val="00E63311"/>
    <w:rsid w:val="00E764AD"/>
    <w:rsid w:val="00EA33A9"/>
    <w:rsid w:val="00EA5701"/>
    <w:rsid w:val="00EA610B"/>
    <w:rsid w:val="00EB514C"/>
    <w:rsid w:val="00EB6149"/>
    <w:rsid w:val="00EC0448"/>
    <w:rsid w:val="00EC2480"/>
    <w:rsid w:val="00EC3EC1"/>
    <w:rsid w:val="00EC68A6"/>
    <w:rsid w:val="00ED7E5B"/>
    <w:rsid w:val="00EE0DAF"/>
    <w:rsid w:val="00EE18D9"/>
    <w:rsid w:val="00EE3097"/>
    <w:rsid w:val="00EE645E"/>
    <w:rsid w:val="00EE7FA9"/>
    <w:rsid w:val="00EF14B7"/>
    <w:rsid w:val="00F06D35"/>
    <w:rsid w:val="00F12F6C"/>
    <w:rsid w:val="00F15BFB"/>
    <w:rsid w:val="00F25D43"/>
    <w:rsid w:val="00F2759F"/>
    <w:rsid w:val="00F3082D"/>
    <w:rsid w:val="00F33098"/>
    <w:rsid w:val="00F37480"/>
    <w:rsid w:val="00F37C23"/>
    <w:rsid w:val="00F40D9C"/>
    <w:rsid w:val="00F4663F"/>
    <w:rsid w:val="00F50FF2"/>
    <w:rsid w:val="00F53ED8"/>
    <w:rsid w:val="00F54266"/>
    <w:rsid w:val="00F5540F"/>
    <w:rsid w:val="00F55756"/>
    <w:rsid w:val="00F56441"/>
    <w:rsid w:val="00F57705"/>
    <w:rsid w:val="00F7777F"/>
    <w:rsid w:val="00F81D66"/>
    <w:rsid w:val="00F87638"/>
    <w:rsid w:val="00F926C6"/>
    <w:rsid w:val="00F96D1C"/>
    <w:rsid w:val="00FA3710"/>
    <w:rsid w:val="00FA4959"/>
    <w:rsid w:val="00FA4D45"/>
    <w:rsid w:val="00FB08AA"/>
    <w:rsid w:val="00FB57D9"/>
    <w:rsid w:val="00FC25FD"/>
    <w:rsid w:val="00FD17C3"/>
    <w:rsid w:val="00FD3342"/>
    <w:rsid w:val="00FE6677"/>
    <w:rsid w:val="00FE7095"/>
    <w:rsid w:val="00FF3969"/>
    <w:rsid w:val="00FF6EF6"/>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9A13C1"/>
  <w15:chartTrackingRefBased/>
  <w15:docId w15:val="{8FDCEC31-0612-4C36-A410-342F020C1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6A85"/>
    <w:pPr>
      <w:jc w:val="both"/>
    </w:pPr>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9B6C98"/>
    <w:pPr>
      <w:tabs>
        <w:tab w:val="left" w:pos="400"/>
        <w:tab w:val="right" w:leader="dot" w:pos="9062"/>
      </w:tabs>
      <w:spacing w:before="240"/>
      <w:jc w:val="center"/>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link w:val="CorpsdetexteCar"/>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CorpsdetexteCar">
    <w:name w:val="Corps de texte Car"/>
    <w:basedOn w:val="Policepardfaut"/>
    <w:link w:val="Corpsdetexte"/>
    <w:rsid w:val="00DC6515"/>
    <w:rPr>
      <w:rFonts w:ascii="Arial" w:hAnsi="Arial"/>
      <w:b/>
      <w:sz w:val="24"/>
      <w:lang w:val="fr-FR" w:eastAsia="fr-FR"/>
    </w:rPr>
  </w:style>
  <w:style w:type="character" w:styleId="lev">
    <w:name w:val="Strong"/>
    <w:basedOn w:val="Policepardfaut"/>
    <w:uiPriority w:val="22"/>
    <w:qFormat/>
    <w:rsid w:val="0067475D"/>
    <w:rPr>
      <w:b/>
      <w:bCs/>
    </w:rPr>
  </w:style>
  <w:style w:type="character" w:styleId="Mentionnonrsolue">
    <w:name w:val="Unresolved Mention"/>
    <w:basedOn w:val="Policepardfaut"/>
    <w:uiPriority w:val="99"/>
    <w:semiHidden/>
    <w:unhideWhenUsed/>
    <w:rsid w:val="0085344A"/>
    <w:rPr>
      <w:color w:val="605E5C"/>
      <w:shd w:val="clear" w:color="auto" w:fill="E1DFDD"/>
    </w:rPr>
  </w:style>
  <w:style w:type="paragraph" w:styleId="Titre">
    <w:name w:val="Title"/>
    <w:basedOn w:val="Normal"/>
    <w:next w:val="Normal"/>
    <w:link w:val="TitreCar"/>
    <w:qFormat/>
    <w:rsid w:val="009B6C9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9B6C98"/>
    <w:rPr>
      <w:rFonts w:asciiTheme="majorHAnsi" w:eastAsiaTheme="majorEastAsia" w:hAnsiTheme="majorHAnsi" w:cstheme="majorBidi"/>
      <w:spacing w:val="-10"/>
      <w:kern w:val="28"/>
      <w:sz w:val="56"/>
      <w:szCs w:val="56"/>
      <w:lang w:val="fr-FR" w:eastAsia="fr-FR"/>
    </w:rPr>
  </w:style>
  <w:style w:type="paragraph" w:styleId="Lgende">
    <w:name w:val="caption"/>
    <w:basedOn w:val="Normal"/>
    <w:next w:val="Normal"/>
    <w:unhideWhenUsed/>
    <w:qFormat/>
    <w:rsid w:val="00BC60AC"/>
    <w:pPr>
      <w:spacing w:after="200"/>
    </w:pPr>
    <w:rPr>
      <w:i/>
      <w:iCs/>
      <w:color w:val="44546A" w:themeColor="text2"/>
      <w:sz w:val="18"/>
      <w:szCs w:val="18"/>
    </w:rPr>
  </w:style>
  <w:style w:type="character" w:styleId="Textedelespacerserv">
    <w:name w:val="Placeholder Text"/>
    <w:basedOn w:val="Policepardfaut"/>
    <w:uiPriority w:val="99"/>
    <w:semiHidden/>
    <w:rsid w:val="00346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89029">
      <w:bodyDiv w:val="1"/>
      <w:marLeft w:val="0"/>
      <w:marRight w:val="0"/>
      <w:marTop w:val="0"/>
      <w:marBottom w:val="0"/>
      <w:divBdr>
        <w:top w:val="none" w:sz="0" w:space="0" w:color="auto"/>
        <w:left w:val="none" w:sz="0" w:space="0" w:color="auto"/>
        <w:bottom w:val="none" w:sz="0" w:space="0" w:color="auto"/>
        <w:right w:val="none" w:sz="0" w:space="0" w:color="auto"/>
      </w:divBdr>
    </w:div>
    <w:div w:id="780417651">
      <w:bodyDiv w:val="1"/>
      <w:marLeft w:val="0"/>
      <w:marRight w:val="0"/>
      <w:marTop w:val="0"/>
      <w:marBottom w:val="0"/>
      <w:divBdr>
        <w:top w:val="none" w:sz="0" w:space="0" w:color="auto"/>
        <w:left w:val="none" w:sz="0" w:space="0" w:color="auto"/>
        <w:bottom w:val="none" w:sz="0" w:space="0" w:color="auto"/>
        <w:right w:val="none" w:sz="0" w:space="0" w:color="auto"/>
      </w:divBdr>
    </w:div>
    <w:div w:id="1254431533">
      <w:bodyDiv w:val="1"/>
      <w:marLeft w:val="0"/>
      <w:marRight w:val="0"/>
      <w:marTop w:val="0"/>
      <w:marBottom w:val="0"/>
      <w:divBdr>
        <w:top w:val="none" w:sz="0" w:space="0" w:color="auto"/>
        <w:left w:val="none" w:sz="0" w:space="0" w:color="auto"/>
        <w:bottom w:val="none" w:sz="0" w:space="0" w:color="auto"/>
        <w:right w:val="none" w:sz="0" w:space="0" w:color="auto"/>
      </w:divBdr>
      <w:divsChild>
        <w:div w:id="701520480">
          <w:marLeft w:val="0"/>
          <w:marRight w:val="0"/>
          <w:marTop w:val="0"/>
          <w:marBottom w:val="0"/>
          <w:divBdr>
            <w:top w:val="none" w:sz="0" w:space="0" w:color="auto"/>
            <w:left w:val="none" w:sz="0" w:space="0" w:color="auto"/>
            <w:bottom w:val="none" w:sz="0" w:space="0" w:color="auto"/>
            <w:right w:val="none" w:sz="0" w:space="0" w:color="auto"/>
          </w:divBdr>
          <w:divsChild>
            <w:div w:id="17941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51hwz\Desktop\github\Runeo-Drive\doc\PAPRO1_2024\VD_CanevasDossierDeProjet%20XC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64A571A11847908B39A9320DCA57B4"/>
        <w:category>
          <w:name w:val="Général"/>
          <w:gallery w:val="placeholder"/>
        </w:category>
        <w:types>
          <w:type w:val="bbPlcHdr"/>
        </w:types>
        <w:behaviors>
          <w:behavior w:val="content"/>
        </w:behaviors>
        <w:guid w:val="{8BA9B13C-DC36-44BE-BE9E-E1A15747913B}"/>
      </w:docPartPr>
      <w:docPartBody>
        <w:p w:rsidR="00000000" w:rsidRDefault="0052733E" w:rsidP="0052733E">
          <w:pPr>
            <w:pStyle w:val="2E64A571A11847908B39A9320DCA57B4"/>
          </w:pPr>
          <w:r w:rsidRPr="00DF62A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3E"/>
    <w:rsid w:val="000D203D"/>
    <w:rsid w:val="0052733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3E"/>
    <w:rPr>
      <w:rFonts w:cs="Times New Roman"/>
      <w:sz w:val="3276"/>
      <w:szCs w:val="3276"/>
    </w:rPr>
  </w:style>
  <w:style w:type="character" w:default="1" w:styleId="Policepardfaut">
    <w:name w:val="Default Paragraph Font"/>
    <w:uiPriority w:val="1"/>
    <w:semiHidden/>
    <w:unhideWhenUsed/>
    <w:rsid w:val="0052733E"/>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2733E"/>
    <w:rPr>
      <w:color w:val="808080"/>
    </w:rPr>
  </w:style>
  <w:style w:type="paragraph" w:customStyle="1" w:styleId="2E64A571A11847908B39A9320DCA57B4">
    <w:name w:val="2E64A571A11847908B39A9320DCA57B4"/>
    <w:rsid w:val="005273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2.xml><?xml version="1.0" encoding="utf-8"?>
<ds:datastoreItem xmlns:ds="http://schemas.openxmlformats.org/officeDocument/2006/customXml" ds:itemID="{E593C045-97B9-4A62-AB4B-5CB5DA2D7388}">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4.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VD_CanevasDossierDeProjet XCL</Template>
  <TotalTime>5107</TotalTime>
  <Pages>44</Pages>
  <Words>8137</Words>
  <Characters>44756</Characters>
  <Application>Microsoft Office Word</Application>
  <DocSecurity>0</DocSecurity>
  <Lines>372</Lines>
  <Paragraphs>105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52788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Alexander Gaillard</dc:creator>
  <cp:keywords/>
  <dc:description/>
  <cp:lastModifiedBy>Alexander Gaillard</cp:lastModifiedBy>
  <cp:revision>259</cp:revision>
  <cp:lastPrinted>2024-05-31T08:58:00Z</cp:lastPrinted>
  <dcterms:created xsi:type="dcterms:W3CDTF">2024-02-01T14:36:00Z</dcterms:created>
  <dcterms:modified xsi:type="dcterms:W3CDTF">2024-05-31T09:37:00Z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